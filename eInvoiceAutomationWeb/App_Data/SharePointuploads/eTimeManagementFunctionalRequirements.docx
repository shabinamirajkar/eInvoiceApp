
<file path=[Content_Types].xml><?xml version="1.0" encoding="utf-8"?>
<Types xmlns="http://schemas.openxmlformats.org/package/2006/content-types">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292B3" w14:textId="46F3D661" w:rsidR="00D6272A" w:rsidRPr="00CE28E6" w:rsidRDefault="00503C0A" w:rsidP="00D6272A">
      <w:pPr>
        <w:rPr>
          <w:sz w:val="18"/>
        </w:rPr>
      </w:pPr>
      <w:r>
        <w:rPr>
          <w:noProof/>
        </w:rPr>
        <w:drawing>
          <wp:inline distT="0" distB="0" distL="0" distR="0" wp14:anchorId="13743443" wp14:editId="6C05ACD4">
            <wp:extent cx="2771775" cy="609600"/>
            <wp:effectExtent l="0" t="0" r="9525" b="0"/>
            <wp:docPr id="8467" name="Picture 255" descr="VTA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 name="Picture 255" descr="VTAhorz"/>
                    <pic:cNvPicPr>
                      <a:picLocks noChangeAspect="1" noChangeArrowheads="1"/>
                    </pic:cNvPicPr>
                  </pic:nvPicPr>
                  <pic:blipFill>
                    <a:blip r:embed="rId11" cstate="print"/>
                    <a:srcRect/>
                    <a:stretch>
                      <a:fillRect/>
                    </a:stretch>
                  </pic:blipFill>
                  <pic:spPr bwMode="auto">
                    <a:xfrm>
                      <a:off x="0" y="0"/>
                      <a:ext cx="2771775" cy="609600"/>
                    </a:xfrm>
                    <a:prstGeom prst="rect">
                      <a:avLst/>
                    </a:prstGeom>
                    <a:noFill/>
                    <a:ln w="9525">
                      <a:noFill/>
                      <a:miter lim="800000"/>
                      <a:headEnd/>
                      <a:tailEnd/>
                    </a:ln>
                  </pic:spPr>
                </pic:pic>
              </a:graphicData>
            </a:graphic>
          </wp:inline>
        </w:drawing>
      </w:r>
    </w:p>
    <w:p w14:paraId="5BA292B4" w14:textId="77777777" w:rsidR="00D6272A" w:rsidRPr="00CE28E6" w:rsidRDefault="00D6272A" w:rsidP="00D6272A">
      <w:pPr>
        <w:rPr>
          <w:sz w:val="18"/>
        </w:rPr>
      </w:pPr>
    </w:p>
    <w:p w14:paraId="5BA292B5" w14:textId="77777777" w:rsidR="00D6272A" w:rsidRPr="00CE28E6" w:rsidRDefault="00D6272A" w:rsidP="00D6272A">
      <w:pPr>
        <w:rPr>
          <w:sz w:val="18"/>
        </w:rPr>
      </w:pPr>
    </w:p>
    <w:p w14:paraId="5BA292B6" w14:textId="77777777" w:rsidR="00D6272A" w:rsidRPr="00CE28E6" w:rsidRDefault="00D6272A" w:rsidP="00D6272A">
      <w:pPr>
        <w:rPr>
          <w:sz w:val="18"/>
        </w:rPr>
      </w:pPr>
    </w:p>
    <w:p w14:paraId="5BA292B7" w14:textId="77777777" w:rsidR="00D6272A" w:rsidRPr="00CE28E6" w:rsidRDefault="00D6272A" w:rsidP="00D6272A">
      <w:pPr>
        <w:rPr>
          <w:sz w:val="18"/>
        </w:rPr>
      </w:pPr>
    </w:p>
    <w:p w14:paraId="5BA292B8" w14:textId="77777777" w:rsidR="00D6272A" w:rsidRPr="00CE28E6" w:rsidRDefault="00D6272A" w:rsidP="00D6272A">
      <w:pPr>
        <w:rPr>
          <w:sz w:val="18"/>
        </w:rPr>
      </w:pPr>
    </w:p>
    <w:p w14:paraId="5BA292B9" w14:textId="77777777" w:rsidR="00D6272A" w:rsidRPr="00CE28E6" w:rsidRDefault="00D6272A" w:rsidP="00D6272A">
      <w:pPr>
        <w:rPr>
          <w:sz w:val="18"/>
        </w:rPr>
      </w:pPr>
    </w:p>
    <w:p w14:paraId="5BA292BA" w14:textId="77777777" w:rsidR="005A76D2" w:rsidRPr="00CE28E6" w:rsidRDefault="005A76D2" w:rsidP="00D6272A">
      <w:pPr>
        <w:rPr>
          <w:sz w:val="18"/>
        </w:rPr>
      </w:pPr>
    </w:p>
    <w:p w14:paraId="5BA292BB" w14:textId="77777777" w:rsidR="00D6272A" w:rsidRPr="00CE28E6" w:rsidRDefault="00D6272A" w:rsidP="00D6272A">
      <w:pPr>
        <w:rPr>
          <w:sz w:val="18"/>
        </w:rPr>
      </w:pPr>
    </w:p>
    <w:p w14:paraId="5BA292BC" w14:textId="77777777" w:rsidR="00D6272A" w:rsidRDefault="00D6272A" w:rsidP="00D6272A">
      <w:pPr>
        <w:rPr>
          <w:sz w:val="18"/>
        </w:rPr>
      </w:pPr>
    </w:p>
    <w:p w14:paraId="30C42D97" w14:textId="77777777" w:rsidR="00503C0A" w:rsidRDefault="00503C0A" w:rsidP="00D6272A">
      <w:pPr>
        <w:rPr>
          <w:sz w:val="18"/>
        </w:rPr>
      </w:pPr>
    </w:p>
    <w:p w14:paraId="7115B4F9" w14:textId="77777777" w:rsidR="00503C0A" w:rsidRDefault="00503C0A" w:rsidP="00D6272A">
      <w:pPr>
        <w:rPr>
          <w:sz w:val="18"/>
        </w:rPr>
      </w:pPr>
    </w:p>
    <w:p w14:paraId="68CC9A5B" w14:textId="77777777" w:rsidR="00503C0A" w:rsidRDefault="00503C0A" w:rsidP="00D6272A">
      <w:pPr>
        <w:rPr>
          <w:sz w:val="18"/>
        </w:rPr>
      </w:pPr>
    </w:p>
    <w:p w14:paraId="0C4A9677" w14:textId="77777777" w:rsidR="00503C0A" w:rsidRDefault="00503C0A" w:rsidP="00D6272A">
      <w:pPr>
        <w:rPr>
          <w:sz w:val="18"/>
        </w:rPr>
      </w:pPr>
    </w:p>
    <w:p w14:paraId="247AFAF2" w14:textId="77777777" w:rsidR="00503C0A" w:rsidRPr="00CE28E6" w:rsidRDefault="00503C0A" w:rsidP="00D6272A">
      <w:pPr>
        <w:rPr>
          <w:sz w:val="18"/>
        </w:rPr>
      </w:pPr>
    </w:p>
    <w:p w14:paraId="5BA292BD" w14:textId="77777777" w:rsidR="00D6272A" w:rsidRPr="00CE28E6" w:rsidRDefault="00D6272A" w:rsidP="00D6272A">
      <w:pPr>
        <w:rPr>
          <w:sz w:val="18"/>
        </w:rPr>
      </w:pPr>
    </w:p>
    <w:p w14:paraId="5BA292BE" w14:textId="77777777" w:rsidR="00D6272A" w:rsidRPr="00CE28E6" w:rsidRDefault="00D6272A" w:rsidP="00D6272A">
      <w:pPr>
        <w:rPr>
          <w:sz w:val="18"/>
        </w:rPr>
      </w:pPr>
    </w:p>
    <w:p w14:paraId="5BA292BF" w14:textId="77777777" w:rsidR="00D6272A" w:rsidRPr="00CE28E6" w:rsidRDefault="00D6272A" w:rsidP="00D6272A">
      <w:pPr>
        <w:rPr>
          <w:sz w:val="18"/>
        </w:rPr>
      </w:pPr>
    </w:p>
    <w:p w14:paraId="5BA292C0" w14:textId="77777777" w:rsidR="00D6272A" w:rsidRPr="00CE28E6" w:rsidRDefault="00D6272A" w:rsidP="00D6272A">
      <w:pPr>
        <w:rPr>
          <w:sz w:val="18"/>
        </w:rPr>
      </w:pPr>
    </w:p>
    <w:p w14:paraId="5BA292C1" w14:textId="77777777" w:rsidR="00D6272A" w:rsidRPr="00CE28E6" w:rsidRDefault="00D6272A" w:rsidP="00D6272A">
      <w:pPr>
        <w:rPr>
          <w:sz w:val="18"/>
        </w:rPr>
      </w:pPr>
    </w:p>
    <w:p w14:paraId="5BA292C2" w14:textId="77777777" w:rsidR="00D6272A" w:rsidRPr="00CE28E6" w:rsidRDefault="00D6272A" w:rsidP="00D6272A">
      <w:pPr>
        <w:rPr>
          <w:sz w:val="18"/>
        </w:rPr>
      </w:pPr>
    </w:p>
    <w:p w14:paraId="5BA292C3" w14:textId="77777777" w:rsidR="00D6272A" w:rsidRPr="00CE28E6" w:rsidRDefault="00D6272A" w:rsidP="00D6272A">
      <w:pPr>
        <w:rPr>
          <w:sz w:val="18"/>
        </w:rPr>
      </w:pPr>
    </w:p>
    <w:p w14:paraId="5BA292C4" w14:textId="77777777" w:rsidR="00D6272A" w:rsidRPr="00CE28E6" w:rsidRDefault="00D6272A" w:rsidP="00446A28">
      <w:pPr>
        <w:rPr>
          <w:sz w:val="18"/>
        </w:rPr>
      </w:pPr>
    </w:p>
    <w:p w14:paraId="5BA292C5" w14:textId="59CBCFD4" w:rsidR="00223192" w:rsidRPr="00DF6CCB" w:rsidRDefault="00E70C13" w:rsidP="00446A28">
      <w:pPr>
        <w:pStyle w:val="Title"/>
        <w:jc w:val="left"/>
      </w:pPr>
      <w:sdt>
        <w:sdtPr>
          <w:alias w:val="Customer"/>
          <w:tag w:val="sonoma_project.sonoma_customerid"/>
          <w:id w:val="1121952780"/>
          <w:placeholder>
            <w:docPart w:val="3DF0A91E9F4B44E09E3A03D02D2E4457"/>
          </w:placeholder>
          <w:text w:multiLine="1"/>
        </w:sdtPr>
        <w:sdtContent>
          <w:r w:rsidR="00C1673E">
            <w:t>VTA</w:t>
          </w:r>
        </w:sdtContent>
      </w:sdt>
    </w:p>
    <w:p w14:paraId="5BA292C6" w14:textId="5887EB71" w:rsidR="00223192" w:rsidRPr="00DF6CCB" w:rsidRDefault="00E70C13" w:rsidP="00446A28">
      <w:pPr>
        <w:pStyle w:val="Subtitle"/>
        <w:jc w:val="left"/>
      </w:pPr>
      <w:sdt>
        <w:sdtPr>
          <w:alias w:val="Project Name"/>
          <w:tag w:val="sonoma_project.sonoma_name"/>
          <w:id w:val="1121952782"/>
          <w:placeholder>
            <w:docPart w:val="E760A9E81A42446DB293407B2F371736"/>
          </w:placeholder>
          <w:text w:multiLine="1"/>
        </w:sdtPr>
        <w:sdtContent>
          <w:proofErr w:type="gramStart"/>
          <w:r w:rsidR="00A109E1">
            <w:t>eTimeManagement</w:t>
          </w:r>
          <w:proofErr w:type="gramEnd"/>
        </w:sdtContent>
      </w:sdt>
      <w:r w:rsidR="00223192" w:rsidRPr="00DF6CCB">
        <w:t xml:space="preserve"> </w:t>
      </w:r>
    </w:p>
    <w:p w14:paraId="5BA292C7" w14:textId="77777777" w:rsidR="00D6272A" w:rsidRPr="00DF6CCB" w:rsidRDefault="00436410" w:rsidP="00446A28">
      <w:pPr>
        <w:pStyle w:val="Subtitle"/>
        <w:jc w:val="left"/>
      </w:pPr>
      <w:r w:rsidRPr="00DF6CCB">
        <w:t>Fu</w:t>
      </w:r>
      <w:r w:rsidR="008B2D1D" w:rsidRPr="00DF6CCB">
        <w:t>nctional Specifications</w:t>
      </w:r>
    </w:p>
    <w:p w14:paraId="5BA292C8" w14:textId="1D57897E" w:rsidR="00223192" w:rsidRPr="004528E5" w:rsidRDefault="00EE5FE8" w:rsidP="00446A28">
      <w:pPr>
        <w:pStyle w:val="Subtitle"/>
        <w:jc w:val="left"/>
        <w:rPr>
          <w:i/>
          <w:sz w:val="28"/>
          <w:szCs w:val="28"/>
        </w:rPr>
      </w:pPr>
      <w:r>
        <w:fldChar w:fldCharType="begin"/>
      </w:r>
      <w:r w:rsidR="00282BB6">
        <w:instrText xml:space="preserve"> DATE  \@ "MMMM d, yyyy"  \* MERGEFORMAT </w:instrText>
      </w:r>
      <w:r>
        <w:fldChar w:fldCharType="separate"/>
      </w:r>
      <w:r w:rsidR="00E70C13">
        <w:rPr>
          <w:noProof/>
        </w:rPr>
        <w:t>October 13, 2014</w:t>
      </w:r>
      <w:r>
        <w:fldChar w:fldCharType="end"/>
      </w:r>
    </w:p>
    <w:p w14:paraId="5BA292C9" w14:textId="77777777" w:rsidR="00D6272A" w:rsidRPr="00CE28E6" w:rsidRDefault="00D6272A" w:rsidP="00446A28">
      <w:pPr>
        <w:rPr>
          <w:sz w:val="18"/>
        </w:rPr>
      </w:pPr>
    </w:p>
    <w:p w14:paraId="5BA292CA" w14:textId="77777777" w:rsidR="00D6272A" w:rsidRPr="00CE28E6" w:rsidRDefault="00D6272A" w:rsidP="00D6272A">
      <w:pPr>
        <w:rPr>
          <w:sz w:val="18"/>
        </w:rPr>
      </w:pPr>
    </w:p>
    <w:p w14:paraId="5BA292CB" w14:textId="77777777" w:rsidR="00D6272A" w:rsidRPr="00CE28E6" w:rsidRDefault="00D6272A" w:rsidP="00D6272A">
      <w:pPr>
        <w:rPr>
          <w:sz w:val="18"/>
        </w:rPr>
      </w:pPr>
    </w:p>
    <w:p w14:paraId="5BA292CC" w14:textId="77777777" w:rsidR="00D6272A" w:rsidRPr="00CE28E6" w:rsidRDefault="00D6272A" w:rsidP="00D6272A">
      <w:pPr>
        <w:rPr>
          <w:sz w:val="18"/>
        </w:rPr>
      </w:pPr>
    </w:p>
    <w:p w14:paraId="5BA292CD" w14:textId="77777777" w:rsidR="00D6272A" w:rsidRPr="00CE28E6" w:rsidRDefault="00D6272A" w:rsidP="00D6272A">
      <w:pPr>
        <w:rPr>
          <w:sz w:val="18"/>
        </w:rPr>
      </w:pPr>
    </w:p>
    <w:p w14:paraId="5BA292CE" w14:textId="77777777" w:rsidR="00D6272A" w:rsidRPr="00CE28E6" w:rsidRDefault="00D6272A" w:rsidP="00D6272A">
      <w:pPr>
        <w:rPr>
          <w:sz w:val="18"/>
        </w:rPr>
      </w:pPr>
    </w:p>
    <w:p w14:paraId="5BA292CF" w14:textId="77777777" w:rsidR="00D6272A" w:rsidRPr="00CE28E6" w:rsidRDefault="00D6272A" w:rsidP="00D6272A">
      <w:pPr>
        <w:rPr>
          <w:sz w:val="18"/>
        </w:rPr>
      </w:pPr>
    </w:p>
    <w:p w14:paraId="5BA292D0" w14:textId="77777777" w:rsidR="00D6272A" w:rsidRPr="00CE28E6" w:rsidRDefault="00D6272A" w:rsidP="00D6272A">
      <w:pPr>
        <w:rPr>
          <w:sz w:val="18"/>
        </w:rPr>
      </w:pPr>
    </w:p>
    <w:p w14:paraId="5BA292D1" w14:textId="77777777" w:rsidR="00D6272A" w:rsidRPr="00CE28E6" w:rsidRDefault="00D6272A" w:rsidP="00D6272A">
      <w:pPr>
        <w:rPr>
          <w:sz w:val="18"/>
        </w:rPr>
      </w:pPr>
    </w:p>
    <w:p w14:paraId="5BA292D2" w14:textId="77777777" w:rsidR="00D6272A" w:rsidRPr="00CE28E6" w:rsidRDefault="00D6272A" w:rsidP="00D6272A">
      <w:pPr>
        <w:rPr>
          <w:sz w:val="18"/>
        </w:rPr>
      </w:pPr>
    </w:p>
    <w:p w14:paraId="5BA292D3" w14:textId="77777777" w:rsidR="00D6272A" w:rsidRPr="00CE28E6" w:rsidRDefault="00D6272A" w:rsidP="00D6272A">
      <w:pPr>
        <w:rPr>
          <w:sz w:val="18"/>
        </w:rPr>
      </w:pPr>
    </w:p>
    <w:p w14:paraId="5BA292D4" w14:textId="77777777" w:rsidR="00D6272A" w:rsidRPr="00CE28E6" w:rsidRDefault="00D6272A" w:rsidP="00D6272A">
      <w:pPr>
        <w:rPr>
          <w:sz w:val="18"/>
        </w:rPr>
      </w:pPr>
    </w:p>
    <w:p w14:paraId="5BA292D5" w14:textId="77777777" w:rsidR="00D6272A" w:rsidRDefault="00D6272A" w:rsidP="00D6272A">
      <w:pPr>
        <w:rPr>
          <w:sz w:val="18"/>
        </w:rPr>
      </w:pPr>
    </w:p>
    <w:p w14:paraId="5BA292D6" w14:textId="77777777" w:rsidR="004528E5" w:rsidRDefault="004528E5" w:rsidP="00D6272A">
      <w:pPr>
        <w:rPr>
          <w:sz w:val="18"/>
        </w:rPr>
      </w:pPr>
    </w:p>
    <w:p w14:paraId="5BA292D7" w14:textId="77777777" w:rsidR="004528E5" w:rsidRDefault="004528E5" w:rsidP="00D6272A">
      <w:pPr>
        <w:rPr>
          <w:sz w:val="18"/>
        </w:rPr>
      </w:pPr>
    </w:p>
    <w:p w14:paraId="5BA292D8" w14:textId="77777777" w:rsidR="004528E5" w:rsidRPr="00CE28E6" w:rsidRDefault="004528E5" w:rsidP="00D6272A">
      <w:pPr>
        <w:rPr>
          <w:sz w:val="18"/>
        </w:rPr>
      </w:pPr>
    </w:p>
    <w:p w14:paraId="5BA292D9" w14:textId="77777777" w:rsidR="00D6272A" w:rsidRPr="00CE28E6" w:rsidRDefault="00D6272A" w:rsidP="00D6272A">
      <w:pPr>
        <w:rPr>
          <w:sz w:val="18"/>
        </w:rPr>
      </w:pPr>
    </w:p>
    <w:p w14:paraId="5BA292DA" w14:textId="77777777" w:rsidR="00D6272A" w:rsidRPr="00CE28E6" w:rsidRDefault="00D6272A" w:rsidP="00D6272A">
      <w:pPr>
        <w:rPr>
          <w:sz w:val="18"/>
        </w:rPr>
      </w:pPr>
    </w:p>
    <w:p w14:paraId="7B065F55" w14:textId="77777777" w:rsidR="00B72E3B" w:rsidRDefault="00B72E3B">
      <w:pPr>
        <w:rPr>
          <w:rStyle w:val="Hyperlink"/>
          <w:b/>
          <w:noProof w:val="0"/>
          <w:color w:val="auto"/>
          <w:sz w:val="32"/>
          <w:szCs w:val="32"/>
        </w:rPr>
      </w:pPr>
      <w:bookmarkStart w:id="0" w:name="_Toc318446782"/>
      <w:bookmarkStart w:id="1" w:name="_Toc318448861"/>
      <w:r>
        <w:rPr>
          <w:rStyle w:val="Hyperlink"/>
          <w:noProof w:val="0"/>
          <w:color w:val="auto"/>
        </w:rPr>
        <w:br w:type="page"/>
      </w:r>
    </w:p>
    <w:p w14:paraId="5BA292E2" w14:textId="4A716396" w:rsidR="00001C0F" w:rsidRPr="00B55196" w:rsidRDefault="00001C0F" w:rsidP="00B55196">
      <w:pPr>
        <w:pStyle w:val="Heading1"/>
        <w:rPr>
          <w:rStyle w:val="Hyperlink"/>
          <w:noProof w:val="0"/>
          <w:color w:val="auto"/>
        </w:rPr>
      </w:pPr>
      <w:bookmarkStart w:id="2" w:name="_Toc385944457"/>
      <w:r w:rsidRPr="00B55196">
        <w:rPr>
          <w:rStyle w:val="Hyperlink"/>
          <w:noProof w:val="0"/>
          <w:color w:val="auto"/>
        </w:rPr>
        <w:lastRenderedPageBreak/>
        <w:t>Table of Contents</w:t>
      </w:r>
      <w:bookmarkEnd w:id="0"/>
      <w:bookmarkEnd w:id="1"/>
      <w:bookmarkEnd w:id="2"/>
    </w:p>
    <w:p w14:paraId="01A0BD12" w14:textId="77777777" w:rsidR="00D412B5" w:rsidRDefault="00EE5FE8">
      <w:pPr>
        <w:pStyle w:val="TOC1"/>
        <w:tabs>
          <w:tab w:val="right" w:leader="dot" w:pos="10070"/>
        </w:tabs>
        <w:rPr>
          <w:rFonts w:asciiTheme="minorHAnsi" w:eastAsiaTheme="minorEastAsia" w:hAnsiTheme="minorHAnsi" w:cstheme="minorBidi"/>
          <w:b w:val="0"/>
          <w:bCs w:val="0"/>
          <w:noProof/>
          <w:sz w:val="22"/>
          <w:szCs w:val="22"/>
        </w:rPr>
      </w:pPr>
      <w:r w:rsidRPr="00CE28E6">
        <w:rPr>
          <w:rFonts w:ascii="Trebuchet MS" w:hAnsi="Trebuchet MS"/>
          <w:bCs w:val="0"/>
          <w:caps/>
        </w:rPr>
        <w:fldChar w:fldCharType="begin"/>
      </w:r>
      <w:r w:rsidR="00001C0F" w:rsidRPr="00CE28E6">
        <w:rPr>
          <w:rFonts w:ascii="Trebuchet MS" w:hAnsi="Trebuchet MS"/>
          <w:bCs w:val="0"/>
          <w:caps/>
        </w:rPr>
        <w:instrText xml:space="preserve"> TOC \o "1-3" \h \z \u </w:instrText>
      </w:r>
      <w:r w:rsidRPr="00CE28E6">
        <w:rPr>
          <w:rFonts w:ascii="Trebuchet MS" w:hAnsi="Trebuchet MS"/>
          <w:bCs w:val="0"/>
          <w:caps/>
        </w:rPr>
        <w:fldChar w:fldCharType="separate"/>
      </w:r>
      <w:hyperlink w:anchor="_Toc385944457" w:history="1">
        <w:r w:rsidR="00D412B5" w:rsidRPr="00135FAD">
          <w:rPr>
            <w:rStyle w:val="Hyperlink"/>
          </w:rPr>
          <w:t>Table of Contents</w:t>
        </w:r>
        <w:r w:rsidR="00D412B5">
          <w:rPr>
            <w:noProof/>
            <w:webHidden/>
          </w:rPr>
          <w:tab/>
        </w:r>
        <w:r w:rsidR="00D412B5">
          <w:rPr>
            <w:noProof/>
            <w:webHidden/>
          </w:rPr>
          <w:fldChar w:fldCharType="begin"/>
        </w:r>
        <w:r w:rsidR="00D412B5">
          <w:rPr>
            <w:noProof/>
            <w:webHidden/>
          </w:rPr>
          <w:instrText xml:space="preserve"> PAGEREF _Toc385944457 \h </w:instrText>
        </w:r>
        <w:r w:rsidR="00D412B5">
          <w:rPr>
            <w:noProof/>
            <w:webHidden/>
          </w:rPr>
        </w:r>
        <w:r w:rsidR="00D412B5">
          <w:rPr>
            <w:noProof/>
            <w:webHidden/>
          </w:rPr>
          <w:fldChar w:fldCharType="separate"/>
        </w:r>
        <w:r w:rsidR="00BE0C18">
          <w:rPr>
            <w:noProof/>
            <w:webHidden/>
          </w:rPr>
          <w:t>2</w:t>
        </w:r>
        <w:r w:rsidR="00D412B5">
          <w:rPr>
            <w:noProof/>
            <w:webHidden/>
          </w:rPr>
          <w:fldChar w:fldCharType="end"/>
        </w:r>
      </w:hyperlink>
    </w:p>
    <w:p w14:paraId="0E82153D" w14:textId="77777777" w:rsidR="00D412B5" w:rsidRDefault="00E70C13">
      <w:pPr>
        <w:pStyle w:val="TOC1"/>
        <w:tabs>
          <w:tab w:val="right" w:leader="dot" w:pos="10070"/>
        </w:tabs>
        <w:rPr>
          <w:rFonts w:asciiTheme="minorHAnsi" w:eastAsiaTheme="minorEastAsia" w:hAnsiTheme="minorHAnsi" w:cstheme="minorBidi"/>
          <w:b w:val="0"/>
          <w:bCs w:val="0"/>
          <w:noProof/>
          <w:sz w:val="22"/>
          <w:szCs w:val="22"/>
        </w:rPr>
      </w:pPr>
      <w:hyperlink w:anchor="_Toc385944458" w:history="1">
        <w:r w:rsidR="00D412B5" w:rsidRPr="00135FAD">
          <w:rPr>
            <w:rStyle w:val="Hyperlink"/>
          </w:rPr>
          <w:t>Revision and Signoff Sheet</w:t>
        </w:r>
        <w:r w:rsidR="00D412B5">
          <w:rPr>
            <w:noProof/>
            <w:webHidden/>
          </w:rPr>
          <w:tab/>
        </w:r>
        <w:r w:rsidR="00D412B5">
          <w:rPr>
            <w:noProof/>
            <w:webHidden/>
          </w:rPr>
          <w:fldChar w:fldCharType="begin"/>
        </w:r>
        <w:r w:rsidR="00D412B5">
          <w:rPr>
            <w:noProof/>
            <w:webHidden/>
          </w:rPr>
          <w:instrText xml:space="preserve"> PAGEREF _Toc385944458 \h </w:instrText>
        </w:r>
        <w:r w:rsidR="00D412B5">
          <w:rPr>
            <w:noProof/>
            <w:webHidden/>
          </w:rPr>
        </w:r>
        <w:r w:rsidR="00D412B5">
          <w:rPr>
            <w:noProof/>
            <w:webHidden/>
          </w:rPr>
          <w:fldChar w:fldCharType="separate"/>
        </w:r>
        <w:r w:rsidR="00BE0C18">
          <w:rPr>
            <w:noProof/>
            <w:webHidden/>
          </w:rPr>
          <w:t>4</w:t>
        </w:r>
        <w:r w:rsidR="00D412B5">
          <w:rPr>
            <w:noProof/>
            <w:webHidden/>
          </w:rPr>
          <w:fldChar w:fldCharType="end"/>
        </w:r>
      </w:hyperlink>
    </w:p>
    <w:p w14:paraId="2F757365" w14:textId="77777777" w:rsidR="00D412B5" w:rsidRDefault="00E70C13">
      <w:pPr>
        <w:pStyle w:val="TOC2"/>
        <w:tabs>
          <w:tab w:val="right" w:leader="dot" w:pos="10070"/>
        </w:tabs>
        <w:rPr>
          <w:rFonts w:asciiTheme="minorHAnsi" w:eastAsiaTheme="minorEastAsia" w:hAnsiTheme="minorHAnsi" w:cstheme="minorBidi"/>
          <w:i w:val="0"/>
          <w:iCs w:val="0"/>
          <w:noProof/>
          <w:sz w:val="22"/>
          <w:szCs w:val="22"/>
        </w:rPr>
      </w:pPr>
      <w:hyperlink w:anchor="_Toc385944459" w:history="1">
        <w:r w:rsidR="00D412B5" w:rsidRPr="00135FAD">
          <w:rPr>
            <w:rStyle w:val="Hyperlink"/>
          </w:rPr>
          <w:t>Change Record</w:t>
        </w:r>
        <w:r w:rsidR="00D412B5">
          <w:rPr>
            <w:noProof/>
            <w:webHidden/>
          </w:rPr>
          <w:tab/>
        </w:r>
        <w:r w:rsidR="00D412B5">
          <w:rPr>
            <w:noProof/>
            <w:webHidden/>
          </w:rPr>
          <w:fldChar w:fldCharType="begin"/>
        </w:r>
        <w:r w:rsidR="00D412B5">
          <w:rPr>
            <w:noProof/>
            <w:webHidden/>
          </w:rPr>
          <w:instrText xml:space="preserve"> PAGEREF _Toc385944459 \h </w:instrText>
        </w:r>
        <w:r w:rsidR="00D412B5">
          <w:rPr>
            <w:noProof/>
            <w:webHidden/>
          </w:rPr>
        </w:r>
        <w:r w:rsidR="00D412B5">
          <w:rPr>
            <w:noProof/>
            <w:webHidden/>
          </w:rPr>
          <w:fldChar w:fldCharType="separate"/>
        </w:r>
        <w:r w:rsidR="00BE0C18">
          <w:rPr>
            <w:noProof/>
            <w:webHidden/>
          </w:rPr>
          <w:t>4</w:t>
        </w:r>
        <w:r w:rsidR="00D412B5">
          <w:rPr>
            <w:noProof/>
            <w:webHidden/>
          </w:rPr>
          <w:fldChar w:fldCharType="end"/>
        </w:r>
      </w:hyperlink>
    </w:p>
    <w:p w14:paraId="47D8AB71" w14:textId="77777777" w:rsidR="00D412B5" w:rsidRDefault="00E70C13">
      <w:pPr>
        <w:pStyle w:val="TOC2"/>
        <w:tabs>
          <w:tab w:val="right" w:leader="dot" w:pos="10070"/>
        </w:tabs>
        <w:rPr>
          <w:rFonts w:asciiTheme="minorHAnsi" w:eastAsiaTheme="minorEastAsia" w:hAnsiTheme="minorHAnsi" w:cstheme="minorBidi"/>
          <w:i w:val="0"/>
          <w:iCs w:val="0"/>
          <w:noProof/>
          <w:sz w:val="22"/>
          <w:szCs w:val="22"/>
        </w:rPr>
      </w:pPr>
      <w:hyperlink w:anchor="_Toc385944460" w:history="1">
        <w:r w:rsidR="00D412B5" w:rsidRPr="00135FAD">
          <w:rPr>
            <w:rStyle w:val="Hyperlink"/>
          </w:rPr>
          <w:t>Approvals</w:t>
        </w:r>
        <w:r w:rsidR="00D412B5">
          <w:rPr>
            <w:noProof/>
            <w:webHidden/>
          </w:rPr>
          <w:tab/>
        </w:r>
        <w:r w:rsidR="00D412B5">
          <w:rPr>
            <w:noProof/>
            <w:webHidden/>
          </w:rPr>
          <w:fldChar w:fldCharType="begin"/>
        </w:r>
        <w:r w:rsidR="00D412B5">
          <w:rPr>
            <w:noProof/>
            <w:webHidden/>
          </w:rPr>
          <w:instrText xml:space="preserve"> PAGEREF _Toc385944460 \h </w:instrText>
        </w:r>
        <w:r w:rsidR="00D412B5">
          <w:rPr>
            <w:noProof/>
            <w:webHidden/>
          </w:rPr>
        </w:r>
        <w:r w:rsidR="00D412B5">
          <w:rPr>
            <w:noProof/>
            <w:webHidden/>
          </w:rPr>
          <w:fldChar w:fldCharType="separate"/>
        </w:r>
        <w:r w:rsidR="00BE0C18">
          <w:rPr>
            <w:noProof/>
            <w:webHidden/>
          </w:rPr>
          <w:t>4</w:t>
        </w:r>
        <w:r w:rsidR="00D412B5">
          <w:rPr>
            <w:noProof/>
            <w:webHidden/>
          </w:rPr>
          <w:fldChar w:fldCharType="end"/>
        </w:r>
      </w:hyperlink>
    </w:p>
    <w:p w14:paraId="5E35E3A8" w14:textId="77777777" w:rsidR="00D412B5" w:rsidRDefault="00E70C13">
      <w:pPr>
        <w:pStyle w:val="TOC1"/>
        <w:tabs>
          <w:tab w:val="right" w:leader="dot" w:pos="10070"/>
        </w:tabs>
        <w:rPr>
          <w:rFonts w:asciiTheme="minorHAnsi" w:eastAsiaTheme="minorEastAsia" w:hAnsiTheme="minorHAnsi" w:cstheme="minorBidi"/>
          <w:b w:val="0"/>
          <w:bCs w:val="0"/>
          <w:noProof/>
          <w:sz w:val="22"/>
          <w:szCs w:val="22"/>
        </w:rPr>
      </w:pPr>
      <w:hyperlink w:anchor="_Toc385944461" w:history="1">
        <w:r w:rsidR="00D412B5" w:rsidRPr="00135FAD">
          <w:rPr>
            <w:rStyle w:val="Hyperlink"/>
          </w:rPr>
          <w:t>Document Overview</w:t>
        </w:r>
        <w:r w:rsidR="00D412B5">
          <w:rPr>
            <w:noProof/>
            <w:webHidden/>
          </w:rPr>
          <w:tab/>
        </w:r>
        <w:r w:rsidR="00D412B5">
          <w:rPr>
            <w:noProof/>
            <w:webHidden/>
          </w:rPr>
          <w:fldChar w:fldCharType="begin"/>
        </w:r>
        <w:r w:rsidR="00D412B5">
          <w:rPr>
            <w:noProof/>
            <w:webHidden/>
          </w:rPr>
          <w:instrText xml:space="preserve"> PAGEREF _Toc385944461 \h </w:instrText>
        </w:r>
        <w:r w:rsidR="00D412B5">
          <w:rPr>
            <w:noProof/>
            <w:webHidden/>
          </w:rPr>
        </w:r>
        <w:r w:rsidR="00D412B5">
          <w:rPr>
            <w:noProof/>
            <w:webHidden/>
          </w:rPr>
          <w:fldChar w:fldCharType="separate"/>
        </w:r>
        <w:r w:rsidR="00BE0C18">
          <w:rPr>
            <w:noProof/>
            <w:webHidden/>
          </w:rPr>
          <w:t>5</w:t>
        </w:r>
        <w:r w:rsidR="00D412B5">
          <w:rPr>
            <w:noProof/>
            <w:webHidden/>
          </w:rPr>
          <w:fldChar w:fldCharType="end"/>
        </w:r>
      </w:hyperlink>
    </w:p>
    <w:p w14:paraId="546B7ED8" w14:textId="77777777" w:rsidR="00D412B5" w:rsidRDefault="00E70C13">
      <w:pPr>
        <w:pStyle w:val="TOC2"/>
        <w:tabs>
          <w:tab w:val="right" w:leader="dot" w:pos="10070"/>
        </w:tabs>
        <w:rPr>
          <w:rFonts w:asciiTheme="minorHAnsi" w:eastAsiaTheme="minorEastAsia" w:hAnsiTheme="minorHAnsi" w:cstheme="minorBidi"/>
          <w:i w:val="0"/>
          <w:iCs w:val="0"/>
          <w:noProof/>
          <w:sz w:val="22"/>
          <w:szCs w:val="22"/>
        </w:rPr>
      </w:pPr>
      <w:hyperlink w:anchor="_Toc385944462" w:history="1">
        <w:r w:rsidR="00D412B5" w:rsidRPr="00135FAD">
          <w:rPr>
            <w:rStyle w:val="Hyperlink"/>
          </w:rPr>
          <w:t>Project Summary</w:t>
        </w:r>
        <w:r w:rsidR="00D412B5">
          <w:rPr>
            <w:noProof/>
            <w:webHidden/>
          </w:rPr>
          <w:tab/>
        </w:r>
        <w:r w:rsidR="00D412B5">
          <w:rPr>
            <w:noProof/>
            <w:webHidden/>
          </w:rPr>
          <w:fldChar w:fldCharType="begin"/>
        </w:r>
        <w:r w:rsidR="00D412B5">
          <w:rPr>
            <w:noProof/>
            <w:webHidden/>
          </w:rPr>
          <w:instrText xml:space="preserve"> PAGEREF _Toc385944462 \h </w:instrText>
        </w:r>
        <w:r w:rsidR="00D412B5">
          <w:rPr>
            <w:noProof/>
            <w:webHidden/>
          </w:rPr>
        </w:r>
        <w:r w:rsidR="00D412B5">
          <w:rPr>
            <w:noProof/>
            <w:webHidden/>
          </w:rPr>
          <w:fldChar w:fldCharType="separate"/>
        </w:r>
        <w:r w:rsidR="00BE0C18">
          <w:rPr>
            <w:noProof/>
            <w:webHidden/>
          </w:rPr>
          <w:t>5</w:t>
        </w:r>
        <w:r w:rsidR="00D412B5">
          <w:rPr>
            <w:noProof/>
            <w:webHidden/>
          </w:rPr>
          <w:fldChar w:fldCharType="end"/>
        </w:r>
      </w:hyperlink>
    </w:p>
    <w:p w14:paraId="3AEE0401" w14:textId="77777777" w:rsidR="00D412B5" w:rsidRDefault="00E70C13">
      <w:pPr>
        <w:pStyle w:val="TOC1"/>
        <w:tabs>
          <w:tab w:val="right" w:leader="dot" w:pos="10070"/>
        </w:tabs>
        <w:rPr>
          <w:rFonts w:asciiTheme="minorHAnsi" w:eastAsiaTheme="minorEastAsia" w:hAnsiTheme="minorHAnsi" w:cstheme="minorBidi"/>
          <w:b w:val="0"/>
          <w:bCs w:val="0"/>
          <w:noProof/>
          <w:sz w:val="22"/>
          <w:szCs w:val="22"/>
        </w:rPr>
      </w:pPr>
      <w:hyperlink w:anchor="_Toc385944463" w:history="1">
        <w:r w:rsidR="00D412B5" w:rsidRPr="00135FAD">
          <w:rPr>
            <w:rStyle w:val="Hyperlink"/>
          </w:rPr>
          <w:t>eTime SharePoint Site</w:t>
        </w:r>
        <w:r w:rsidR="00D412B5">
          <w:rPr>
            <w:noProof/>
            <w:webHidden/>
          </w:rPr>
          <w:tab/>
        </w:r>
        <w:r w:rsidR="00D412B5">
          <w:rPr>
            <w:noProof/>
            <w:webHidden/>
          </w:rPr>
          <w:fldChar w:fldCharType="begin"/>
        </w:r>
        <w:r w:rsidR="00D412B5">
          <w:rPr>
            <w:noProof/>
            <w:webHidden/>
          </w:rPr>
          <w:instrText xml:space="preserve"> PAGEREF _Toc385944463 \h </w:instrText>
        </w:r>
        <w:r w:rsidR="00D412B5">
          <w:rPr>
            <w:noProof/>
            <w:webHidden/>
          </w:rPr>
        </w:r>
        <w:r w:rsidR="00D412B5">
          <w:rPr>
            <w:noProof/>
            <w:webHidden/>
          </w:rPr>
          <w:fldChar w:fldCharType="separate"/>
        </w:r>
        <w:r w:rsidR="00BE0C18">
          <w:rPr>
            <w:noProof/>
            <w:webHidden/>
          </w:rPr>
          <w:t>6</w:t>
        </w:r>
        <w:r w:rsidR="00D412B5">
          <w:rPr>
            <w:noProof/>
            <w:webHidden/>
          </w:rPr>
          <w:fldChar w:fldCharType="end"/>
        </w:r>
      </w:hyperlink>
    </w:p>
    <w:p w14:paraId="581C648B" w14:textId="77777777" w:rsidR="00D412B5" w:rsidRDefault="00E70C13">
      <w:pPr>
        <w:pStyle w:val="TOC1"/>
        <w:tabs>
          <w:tab w:val="right" w:leader="dot" w:pos="10070"/>
        </w:tabs>
        <w:rPr>
          <w:rFonts w:asciiTheme="minorHAnsi" w:eastAsiaTheme="minorEastAsia" w:hAnsiTheme="minorHAnsi" w:cstheme="minorBidi"/>
          <w:b w:val="0"/>
          <w:bCs w:val="0"/>
          <w:noProof/>
          <w:sz w:val="22"/>
          <w:szCs w:val="22"/>
        </w:rPr>
      </w:pPr>
      <w:hyperlink w:anchor="_Toc385944464" w:history="1">
        <w:r w:rsidR="00D412B5" w:rsidRPr="00135FAD">
          <w:rPr>
            <w:rStyle w:val="Hyperlink"/>
          </w:rPr>
          <w:t>Process Flow</w:t>
        </w:r>
        <w:r w:rsidR="00D412B5">
          <w:rPr>
            <w:noProof/>
            <w:webHidden/>
          </w:rPr>
          <w:tab/>
        </w:r>
        <w:r w:rsidR="00D412B5">
          <w:rPr>
            <w:noProof/>
            <w:webHidden/>
          </w:rPr>
          <w:fldChar w:fldCharType="begin"/>
        </w:r>
        <w:r w:rsidR="00D412B5">
          <w:rPr>
            <w:noProof/>
            <w:webHidden/>
          </w:rPr>
          <w:instrText xml:space="preserve"> PAGEREF _Toc385944464 \h </w:instrText>
        </w:r>
        <w:r w:rsidR="00D412B5">
          <w:rPr>
            <w:noProof/>
            <w:webHidden/>
          </w:rPr>
        </w:r>
        <w:r w:rsidR="00D412B5">
          <w:rPr>
            <w:noProof/>
            <w:webHidden/>
          </w:rPr>
          <w:fldChar w:fldCharType="separate"/>
        </w:r>
        <w:r w:rsidR="00BE0C18">
          <w:rPr>
            <w:noProof/>
            <w:webHidden/>
          </w:rPr>
          <w:t>7</w:t>
        </w:r>
        <w:r w:rsidR="00D412B5">
          <w:rPr>
            <w:noProof/>
            <w:webHidden/>
          </w:rPr>
          <w:fldChar w:fldCharType="end"/>
        </w:r>
      </w:hyperlink>
    </w:p>
    <w:p w14:paraId="5449FB97" w14:textId="77777777" w:rsidR="00D412B5" w:rsidRDefault="00E70C13">
      <w:pPr>
        <w:pStyle w:val="TOC2"/>
        <w:tabs>
          <w:tab w:val="left" w:pos="600"/>
          <w:tab w:val="right" w:leader="dot" w:pos="10070"/>
        </w:tabs>
        <w:rPr>
          <w:rFonts w:asciiTheme="minorHAnsi" w:eastAsiaTheme="minorEastAsia" w:hAnsiTheme="minorHAnsi" w:cstheme="minorBidi"/>
          <w:i w:val="0"/>
          <w:iCs w:val="0"/>
          <w:noProof/>
          <w:sz w:val="22"/>
          <w:szCs w:val="22"/>
        </w:rPr>
      </w:pPr>
      <w:hyperlink w:anchor="_Toc385944465" w:history="1">
        <w:r w:rsidR="00D412B5" w:rsidRPr="00135FAD">
          <w:rPr>
            <w:rStyle w:val="Hyperlink"/>
          </w:rPr>
          <w:t>1-</w:t>
        </w:r>
        <w:r w:rsidR="00D412B5">
          <w:rPr>
            <w:rFonts w:asciiTheme="minorHAnsi" w:eastAsiaTheme="minorEastAsia" w:hAnsiTheme="minorHAnsi" w:cstheme="minorBidi"/>
            <w:i w:val="0"/>
            <w:iCs w:val="0"/>
            <w:noProof/>
            <w:sz w:val="22"/>
            <w:szCs w:val="22"/>
          </w:rPr>
          <w:tab/>
        </w:r>
        <w:r w:rsidR="00D412B5" w:rsidRPr="00135FAD">
          <w:rPr>
            <w:rStyle w:val="Hyperlink"/>
          </w:rPr>
          <w:t>Pay Exception Approval Request Flow (PEAR)</w:t>
        </w:r>
        <w:r w:rsidR="00D412B5">
          <w:rPr>
            <w:noProof/>
            <w:webHidden/>
          </w:rPr>
          <w:tab/>
        </w:r>
        <w:r w:rsidR="00D412B5">
          <w:rPr>
            <w:noProof/>
            <w:webHidden/>
          </w:rPr>
          <w:fldChar w:fldCharType="begin"/>
        </w:r>
        <w:r w:rsidR="00D412B5">
          <w:rPr>
            <w:noProof/>
            <w:webHidden/>
          </w:rPr>
          <w:instrText xml:space="preserve"> PAGEREF _Toc385944465 \h </w:instrText>
        </w:r>
        <w:r w:rsidR="00D412B5">
          <w:rPr>
            <w:noProof/>
            <w:webHidden/>
          </w:rPr>
        </w:r>
        <w:r w:rsidR="00D412B5">
          <w:rPr>
            <w:noProof/>
            <w:webHidden/>
          </w:rPr>
          <w:fldChar w:fldCharType="separate"/>
        </w:r>
        <w:r w:rsidR="00BE0C18">
          <w:rPr>
            <w:noProof/>
            <w:webHidden/>
          </w:rPr>
          <w:t>7</w:t>
        </w:r>
        <w:r w:rsidR="00D412B5">
          <w:rPr>
            <w:noProof/>
            <w:webHidden/>
          </w:rPr>
          <w:fldChar w:fldCharType="end"/>
        </w:r>
      </w:hyperlink>
    </w:p>
    <w:p w14:paraId="3545BA8E" w14:textId="77777777" w:rsidR="00D412B5" w:rsidRDefault="00E70C13">
      <w:pPr>
        <w:pStyle w:val="TOC2"/>
        <w:tabs>
          <w:tab w:val="left" w:pos="600"/>
          <w:tab w:val="right" w:leader="dot" w:pos="10070"/>
        </w:tabs>
        <w:rPr>
          <w:rFonts w:asciiTheme="minorHAnsi" w:eastAsiaTheme="minorEastAsia" w:hAnsiTheme="minorHAnsi" w:cstheme="minorBidi"/>
          <w:i w:val="0"/>
          <w:iCs w:val="0"/>
          <w:noProof/>
          <w:sz w:val="22"/>
          <w:szCs w:val="22"/>
        </w:rPr>
      </w:pPr>
      <w:hyperlink w:anchor="_Toc385944466" w:history="1">
        <w:r w:rsidR="00D412B5" w:rsidRPr="00135FAD">
          <w:rPr>
            <w:rStyle w:val="Hyperlink"/>
          </w:rPr>
          <w:t>2-</w:t>
        </w:r>
        <w:r w:rsidR="00D412B5">
          <w:rPr>
            <w:rFonts w:asciiTheme="minorHAnsi" w:eastAsiaTheme="minorEastAsia" w:hAnsiTheme="minorHAnsi" w:cstheme="minorBidi"/>
            <w:i w:val="0"/>
            <w:iCs w:val="0"/>
            <w:noProof/>
            <w:sz w:val="22"/>
            <w:szCs w:val="22"/>
          </w:rPr>
          <w:tab/>
        </w:r>
        <w:r w:rsidR="00D412B5" w:rsidRPr="00135FAD">
          <w:rPr>
            <w:rStyle w:val="Hyperlink"/>
          </w:rPr>
          <w:t>TimeSheet Approval Request Flow (TSAR)</w:t>
        </w:r>
        <w:r w:rsidR="00D412B5">
          <w:rPr>
            <w:noProof/>
            <w:webHidden/>
          </w:rPr>
          <w:tab/>
        </w:r>
        <w:r w:rsidR="00D412B5">
          <w:rPr>
            <w:noProof/>
            <w:webHidden/>
          </w:rPr>
          <w:fldChar w:fldCharType="begin"/>
        </w:r>
        <w:r w:rsidR="00D412B5">
          <w:rPr>
            <w:noProof/>
            <w:webHidden/>
          </w:rPr>
          <w:instrText xml:space="preserve"> PAGEREF _Toc385944466 \h </w:instrText>
        </w:r>
        <w:r w:rsidR="00D412B5">
          <w:rPr>
            <w:noProof/>
            <w:webHidden/>
          </w:rPr>
        </w:r>
        <w:r w:rsidR="00D412B5">
          <w:rPr>
            <w:noProof/>
            <w:webHidden/>
          </w:rPr>
          <w:fldChar w:fldCharType="separate"/>
        </w:r>
        <w:r w:rsidR="00BE0C18">
          <w:rPr>
            <w:noProof/>
            <w:webHidden/>
          </w:rPr>
          <w:t>8</w:t>
        </w:r>
        <w:r w:rsidR="00D412B5">
          <w:rPr>
            <w:noProof/>
            <w:webHidden/>
          </w:rPr>
          <w:fldChar w:fldCharType="end"/>
        </w:r>
      </w:hyperlink>
    </w:p>
    <w:p w14:paraId="4F12A63D" w14:textId="77777777" w:rsidR="00D412B5" w:rsidRDefault="00E70C13">
      <w:pPr>
        <w:pStyle w:val="TOC2"/>
        <w:tabs>
          <w:tab w:val="left" w:pos="600"/>
          <w:tab w:val="right" w:leader="dot" w:pos="10070"/>
        </w:tabs>
        <w:rPr>
          <w:rFonts w:asciiTheme="minorHAnsi" w:eastAsiaTheme="minorEastAsia" w:hAnsiTheme="minorHAnsi" w:cstheme="minorBidi"/>
          <w:i w:val="0"/>
          <w:iCs w:val="0"/>
          <w:noProof/>
          <w:sz w:val="22"/>
          <w:szCs w:val="22"/>
        </w:rPr>
      </w:pPr>
      <w:hyperlink w:anchor="_Toc385944467" w:history="1">
        <w:r w:rsidR="00D412B5" w:rsidRPr="00135FAD">
          <w:rPr>
            <w:rStyle w:val="Hyperlink"/>
          </w:rPr>
          <w:t>3-</w:t>
        </w:r>
        <w:r w:rsidR="00D412B5">
          <w:rPr>
            <w:rFonts w:asciiTheme="minorHAnsi" w:eastAsiaTheme="minorEastAsia" w:hAnsiTheme="minorHAnsi" w:cstheme="minorBidi"/>
            <w:i w:val="0"/>
            <w:iCs w:val="0"/>
            <w:noProof/>
            <w:sz w:val="22"/>
            <w:szCs w:val="22"/>
          </w:rPr>
          <w:tab/>
        </w:r>
        <w:r w:rsidR="00D412B5" w:rsidRPr="00135FAD">
          <w:rPr>
            <w:rStyle w:val="Hyperlink"/>
          </w:rPr>
          <w:t>Work Out Of Class Request Flow (WOOC)</w:t>
        </w:r>
        <w:r w:rsidR="00D412B5">
          <w:rPr>
            <w:noProof/>
            <w:webHidden/>
          </w:rPr>
          <w:tab/>
        </w:r>
        <w:r w:rsidR="00D412B5">
          <w:rPr>
            <w:noProof/>
            <w:webHidden/>
          </w:rPr>
          <w:fldChar w:fldCharType="begin"/>
        </w:r>
        <w:r w:rsidR="00D412B5">
          <w:rPr>
            <w:noProof/>
            <w:webHidden/>
          </w:rPr>
          <w:instrText xml:space="preserve"> PAGEREF _Toc385944467 \h </w:instrText>
        </w:r>
        <w:r w:rsidR="00D412B5">
          <w:rPr>
            <w:noProof/>
            <w:webHidden/>
          </w:rPr>
        </w:r>
        <w:r w:rsidR="00D412B5">
          <w:rPr>
            <w:noProof/>
            <w:webHidden/>
          </w:rPr>
          <w:fldChar w:fldCharType="separate"/>
        </w:r>
        <w:r w:rsidR="00BE0C18">
          <w:rPr>
            <w:noProof/>
            <w:webHidden/>
          </w:rPr>
          <w:t>9</w:t>
        </w:r>
        <w:r w:rsidR="00D412B5">
          <w:rPr>
            <w:noProof/>
            <w:webHidden/>
          </w:rPr>
          <w:fldChar w:fldCharType="end"/>
        </w:r>
      </w:hyperlink>
    </w:p>
    <w:p w14:paraId="19804509" w14:textId="77777777" w:rsidR="00D412B5" w:rsidRDefault="00E70C13">
      <w:pPr>
        <w:pStyle w:val="TOC2"/>
        <w:tabs>
          <w:tab w:val="left" w:pos="600"/>
          <w:tab w:val="right" w:leader="dot" w:pos="10070"/>
        </w:tabs>
        <w:rPr>
          <w:rFonts w:asciiTheme="minorHAnsi" w:eastAsiaTheme="minorEastAsia" w:hAnsiTheme="minorHAnsi" w:cstheme="minorBidi"/>
          <w:i w:val="0"/>
          <w:iCs w:val="0"/>
          <w:noProof/>
          <w:sz w:val="22"/>
          <w:szCs w:val="22"/>
        </w:rPr>
      </w:pPr>
      <w:hyperlink w:anchor="_Toc385944468" w:history="1">
        <w:r w:rsidR="00D412B5" w:rsidRPr="00135FAD">
          <w:rPr>
            <w:rStyle w:val="Hyperlink"/>
          </w:rPr>
          <w:t>4-</w:t>
        </w:r>
        <w:r w:rsidR="00D412B5">
          <w:rPr>
            <w:rFonts w:asciiTheme="minorHAnsi" w:eastAsiaTheme="minorEastAsia" w:hAnsiTheme="minorHAnsi" w:cstheme="minorBidi"/>
            <w:i w:val="0"/>
            <w:iCs w:val="0"/>
            <w:noProof/>
            <w:sz w:val="22"/>
            <w:szCs w:val="22"/>
          </w:rPr>
          <w:tab/>
        </w:r>
        <w:r w:rsidR="00D412B5" w:rsidRPr="00135FAD">
          <w:rPr>
            <w:rStyle w:val="Hyperlink"/>
          </w:rPr>
          <w:t>FMLA Request Flow</w:t>
        </w:r>
        <w:r w:rsidR="00D412B5">
          <w:rPr>
            <w:noProof/>
            <w:webHidden/>
          </w:rPr>
          <w:tab/>
        </w:r>
        <w:r w:rsidR="00D412B5">
          <w:rPr>
            <w:noProof/>
            <w:webHidden/>
          </w:rPr>
          <w:fldChar w:fldCharType="begin"/>
        </w:r>
        <w:r w:rsidR="00D412B5">
          <w:rPr>
            <w:noProof/>
            <w:webHidden/>
          </w:rPr>
          <w:instrText xml:space="preserve"> PAGEREF _Toc385944468 \h </w:instrText>
        </w:r>
        <w:r w:rsidR="00D412B5">
          <w:rPr>
            <w:noProof/>
            <w:webHidden/>
          </w:rPr>
        </w:r>
        <w:r w:rsidR="00D412B5">
          <w:rPr>
            <w:noProof/>
            <w:webHidden/>
          </w:rPr>
          <w:fldChar w:fldCharType="separate"/>
        </w:r>
        <w:r w:rsidR="00BE0C18">
          <w:rPr>
            <w:noProof/>
            <w:webHidden/>
          </w:rPr>
          <w:t>10</w:t>
        </w:r>
        <w:r w:rsidR="00D412B5">
          <w:rPr>
            <w:noProof/>
            <w:webHidden/>
          </w:rPr>
          <w:fldChar w:fldCharType="end"/>
        </w:r>
      </w:hyperlink>
    </w:p>
    <w:p w14:paraId="68E519B2" w14:textId="77777777" w:rsidR="00D412B5" w:rsidRDefault="00E70C13">
      <w:pPr>
        <w:pStyle w:val="TOC2"/>
        <w:tabs>
          <w:tab w:val="left" w:pos="600"/>
          <w:tab w:val="right" w:leader="dot" w:pos="10070"/>
        </w:tabs>
        <w:rPr>
          <w:rFonts w:asciiTheme="minorHAnsi" w:eastAsiaTheme="minorEastAsia" w:hAnsiTheme="minorHAnsi" w:cstheme="minorBidi"/>
          <w:i w:val="0"/>
          <w:iCs w:val="0"/>
          <w:noProof/>
          <w:sz w:val="22"/>
          <w:szCs w:val="22"/>
        </w:rPr>
      </w:pPr>
      <w:hyperlink w:anchor="_Toc385944469" w:history="1">
        <w:r w:rsidR="00D412B5" w:rsidRPr="00135FAD">
          <w:rPr>
            <w:rStyle w:val="Hyperlink"/>
          </w:rPr>
          <w:t>5-</w:t>
        </w:r>
        <w:r w:rsidR="00D412B5">
          <w:rPr>
            <w:rFonts w:asciiTheme="minorHAnsi" w:eastAsiaTheme="minorEastAsia" w:hAnsiTheme="minorHAnsi" w:cstheme="minorBidi"/>
            <w:i w:val="0"/>
            <w:iCs w:val="0"/>
            <w:noProof/>
            <w:sz w:val="22"/>
            <w:szCs w:val="22"/>
          </w:rPr>
          <w:tab/>
        </w:r>
        <w:r w:rsidR="00D412B5" w:rsidRPr="00135FAD">
          <w:rPr>
            <w:rStyle w:val="Hyperlink"/>
          </w:rPr>
          <w:t>Lead/Training Pay Request Flow</w:t>
        </w:r>
        <w:r w:rsidR="00D412B5">
          <w:rPr>
            <w:noProof/>
            <w:webHidden/>
          </w:rPr>
          <w:tab/>
        </w:r>
        <w:r w:rsidR="00D412B5">
          <w:rPr>
            <w:noProof/>
            <w:webHidden/>
          </w:rPr>
          <w:fldChar w:fldCharType="begin"/>
        </w:r>
        <w:r w:rsidR="00D412B5">
          <w:rPr>
            <w:noProof/>
            <w:webHidden/>
          </w:rPr>
          <w:instrText xml:space="preserve"> PAGEREF _Toc385944469 \h </w:instrText>
        </w:r>
        <w:r w:rsidR="00D412B5">
          <w:rPr>
            <w:noProof/>
            <w:webHidden/>
          </w:rPr>
        </w:r>
        <w:r w:rsidR="00D412B5">
          <w:rPr>
            <w:noProof/>
            <w:webHidden/>
          </w:rPr>
          <w:fldChar w:fldCharType="separate"/>
        </w:r>
        <w:r w:rsidR="00BE0C18">
          <w:rPr>
            <w:noProof/>
            <w:webHidden/>
          </w:rPr>
          <w:t>11</w:t>
        </w:r>
        <w:r w:rsidR="00D412B5">
          <w:rPr>
            <w:noProof/>
            <w:webHidden/>
          </w:rPr>
          <w:fldChar w:fldCharType="end"/>
        </w:r>
      </w:hyperlink>
    </w:p>
    <w:p w14:paraId="3817C10B" w14:textId="77777777" w:rsidR="00D412B5" w:rsidRDefault="00E70C13">
      <w:pPr>
        <w:pStyle w:val="TOC1"/>
        <w:tabs>
          <w:tab w:val="right" w:leader="dot" w:pos="10070"/>
        </w:tabs>
        <w:rPr>
          <w:rFonts w:asciiTheme="minorHAnsi" w:eastAsiaTheme="minorEastAsia" w:hAnsiTheme="minorHAnsi" w:cstheme="minorBidi"/>
          <w:b w:val="0"/>
          <w:bCs w:val="0"/>
          <w:noProof/>
          <w:sz w:val="22"/>
          <w:szCs w:val="22"/>
        </w:rPr>
      </w:pPr>
      <w:hyperlink w:anchor="_Toc385944470" w:history="1">
        <w:r w:rsidR="00D412B5" w:rsidRPr="00135FAD">
          <w:rPr>
            <w:rStyle w:val="Hyperlink"/>
          </w:rPr>
          <w:t>Functional Specifications</w:t>
        </w:r>
        <w:r w:rsidR="00D412B5">
          <w:rPr>
            <w:noProof/>
            <w:webHidden/>
          </w:rPr>
          <w:tab/>
        </w:r>
        <w:r w:rsidR="00D412B5">
          <w:rPr>
            <w:noProof/>
            <w:webHidden/>
          </w:rPr>
          <w:fldChar w:fldCharType="begin"/>
        </w:r>
        <w:r w:rsidR="00D412B5">
          <w:rPr>
            <w:noProof/>
            <w:webHidden/>
          </w:rPr>
          <w:instrText xml:space="preserve"> PAGEREF _Toc385944470 \h </w:instrText>
        </w:r>
        <w:r w:rsidR="00D412B5">
          <w:rPr>
            <w:noProof/>
            <w:webHidden/>
          </w:rPr>
        </w:r>
        <w:r w:rsidR="00D412B5">
          <w:rPr>
            <w:noProof/>
            <w:webHidden/>
          </w:rPr>
          <w:fldChar w:fldCharType="separate"/>
        </w:r>
        <w:r w:rsidR="00BE0C18">
          <w:rPr>
            <w:noProof/>
            <w:webHidden/>
          </w:rPr>
          <w:t>12</w:t>
        </w:r>
        <w:r w:rsidR="00D412B5">
          <w:rPr>
            <w:noProof/>
            <w:webHidden/>
          </w:rPr>
          <w:fldChar w:fldCharType="end"/>
        </w:r>
      </w:hyperlink>
    </w:p>
    <w:p w14:paraId="025594BF" w14:textId="77777777" w:rsidR="00D412B5" w:rsidRDefault="00E70C13">
      <w:pPr>
        <w:pStyle w:val="TOC2"/>
        <w:tabs>
          <w:tab w:val="right" w:leader="dot" w:pos="10070"/>
        </w:tabs>
        <w:rPr>
          <w:rFonts w:asciiTheme="minorHAnsi" w:eastAsiaTheme="minorEastAsia" w:hAnsiTheme="minorHAnsi" w:cstheme="minorBidi"/>
          <w:i w:val="0"/>
          <w:iCs w:val="0"/>
          <w:noProof/>
          <w:sz w:val="22"/>
          <w:szCs w:val="22"/>
        </w:rPr>
      </w:pPr>
      <w:hyperlink w:anchor="_Toc385944471" w:history="1">
        <w:r w:rsidR="00D412B5" w:rsidRPr="00135FAD">
          <w:rPr>
            <w:rStyle w:val="Hyperlink"/>
          </w:rPr>
          <w:t>1 – eTimeManagement Security</w:t>
        </w:r>
        <w:r w:rsidR="00D412B5">
          <w:rPr>
            <w:noProof/>
            <w:webHidden/>
          </w:rPr>
          <w:tab/>
        </w:r>
        <w:r w:rsidR="00D412B5">
          <w:rPr>
            <w:noProof/>
            <w:webHidden/>
          </w:rPr>
          <w:fldChar w:fldCharType="begin"/>
        </w:r>
        <w:r w:rsidR="00D412B5">
          <w:rPr>
            <w:noProof/>
            <w:webHidden/>
          </w:rPr>
          <w:instrText xml:space="preserve"> PAGEREF _Toc385944471 \h </w:instrText>
        </w:r>
        <w:r w:rsidR="00D412B5">
          <w:rPr>
            <w:noProof/>
            <w:webHidden/>
          </w:rPr>
        </w:r>
        <w:r w:rsidR="00D412B5">
          <w:rPr>
            <w:noProof/>
            <w:webHidden/>
          </w:rPr>
          <w:fldChar w:fldCharType="separate"/>
        </w:r>
        <w:r w:rsidR="00BE0C18">
          <w:rPr>
            <w:noProof/>
            <w:webHidden/>
          </w:rPr>
          <w:t>12</w:t>
        </w:r>
        <w:r w:rsidR="00D412B5">
          <w:rPr>
            <w:noProof/>
            <w:webHidden/>
          </w:rPr>
          <w:fldChar w:fldCharType="end"/>
        </w:r>
      </w:hyperlink>
    </w:p>
    <w:p w14:paraId="28381D62"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72" w:history="1">
        <w:r w:rsidR="00D412B5" w:rsidRPr="00135FAD">
          <w:rPr>
            <w:rStyle w:val="Hyperlink"/>
            <w:b/>
          </w:rPr>
          <w:t>1.1 Security Access for Module based access of Application</w:t>
        </w:r>
        <w:r w:rsidR="00D412B5">
          <w:rPr>
            <w:noProof/>
            <w:webHidden/>
          </w:rPr>
          <w:tab/>
        </w:r>
        <w:r w:rsidR="00D412B5">
          <w:rPr>
            <w:noProof/>
            <w:webHidden/>
          </w:rPr>
          <w:fldChar w:fldCharType="begin"/>
        </w:r>
        <w:r w:rsidR="00D412B5">
          <w:rPr>
            <w:noProof/>
            <w:webHidden/>
          </w:rPr>
          <w:instrText xml:space="preserve"> PAGEREF _Toc385944472 \h </w:instrText>
        </w:r>
        <w:r w:rsidR="00D412B5">
          <w:rPr>
            <w:noProof/>
            <w:webHidden/>
          </w:rPr>
        </w:r>
        <w:r w:rsidR="00D412B5">
          <w:rPr>
            <w:noProof/>
            <w:webHidden/>
          </w:rPr>
          <w:fldChar w:fldCharType="separate"/>
        </w:r>
        <w:r w:rsidR="00BE0C18">
          <w:rPr>
            <w:noProof/>
            <w:webHidden/>
          </w:rPr>
          <w:t>12</w:t>
        </w:r>
        <w:r w:rsidR="00D412B5">
          <w:rPr>
            <w:noProof/>
            <w:webHidden/>
          </w:rPr>
          <w:fldChar w:fldCharType="end"/>
        </w:r>
      </w:hyperlink>
    </w:p>
    <w:p w14:paraId="0BCC02B6" w14:textId="77777777" w:rsidR="00D412B5" w:rsidRDefault="00E70C13">
      <w:pPr>
        <w:pStyle w:val="TOC2"/>
        <w:tabs>
          <w:tab w:val="right" w:leader="dot" w:pos="10070"/>
        </w:tabs>
        <w:rPr>
          <w:rFonts w:asciiTheme="minorHAnsi" w:eastAsiaTheme="minorEastAsia" w:hAnsiTheme="minorHAnsi" w:cstheme="minorBidi"/>
          <w:i w:val="0"/>
          <w:iCs w:val="0"/>
          <w:noProof/>
          <w:sz w:val="22"/>
          <w:szCs w:val="22"/>
        </w:rPr>
      </w:pPr>
      <w:hyperlink w:anchor="_Toc385944473" w:history="1">
        <w:r w:rsidR="00D412B5" w:rsidRPr="00135FAD">
          <w:rPr>
            <w:rStyle w:val="Hyperlink"/>
          </w:rPr>
          <w:t>2 – Pay Exception Request</w:t>
        </w:r>
        <w:r w:rsidR="00D412B5">
          <w:rPr>
            <w:noProof/>
            <w:webHidden/>
          </w:rPr>
          <w:tab/>
        </w:r>
        <w:r w:rsidR="00D412B5">
          <w:rPr>
            <w:noProof/>
            <w:webHidden/>
          </w:rPr>
          <w:fldChar w:fldCharType="begin"/>
        </w:r>
        <w:r w:rsidR="00D412B5">
          <w:rPr>
            <w:noProof/>
            <w:webHidden/>
          </w:rPr>
          <w:instrText xml:space="preserve"> PAGEREF _Toc385944473 \h </w:instrText>
        </w:r>
        <w:r w:rsidR="00D412B5">
          <w:rPr>
            <w:noProof/>
            <w:webHidden/>
          </w:rPr>
        </w:r>
        <w:r w:rsidR="00D412B5">
          <w:rPr>
            <w:noProof/>
            <w:webHidden/>
          </w:rPr>
          <w:fldChar w:fldCharType="separate"/>
        </w:r>
        <w:r w:rsidR="00BE0C18">
          <w:rPr>
            <w:noProof/>
            <w:webHidden/>
          </w:rPr>
          <w:t>13</w:t>
        </w:r>
        <w:r w:rsidR="00D412B5">
          <w:rPr>
            <w:noProof/>
            <w:webHidden/>
          </w:rPr>
          <w:fldChar w:fldCharType="end"/>
        </w:r>
      </w:hyperlink>
    </w:p>
    <w:p w14:paraId="2C90BCE3"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74" w:history="1">
        <w:r w:rsidR="00D412B5" w:rsidRPr="00135FAD">
          <w:rPr>
            <w:rStyle w:val="Hyperlink"/>
            <w:b/>
          </w:rPr>
          <w:t>2.1 Create New or Revise Pay Exception Approval Request</w:t>
        </w:r>
        <w:r w:rsidR="00D412B5">
          <w:rPr>
            <w:noProof/>
            <w:webHidden/>
          </w:rPr>
          <w:tab/>
        </w:r>
        <w:r w:rsidR="00D412B5">
          <w:rPr>
            <w:noProof/>
            <w:webHidden/>
          </w:rPr>
          <w:fldChar w:fldCharType="begin"/>
        </w:r>
        <w:r w:rsidR="00D412B5">
          <w:rPr>
            <w:noProof/>
            <w:webHidden/>
          </w:rPr>
          <w:instrText xml:space="preserve"> PAGEREF _Toc385944474 \h </w:instrText>
        </w:r>
        <w:r w:rsidR="00D412B5">
          <w:rPr>
            <w:noProof/>
            <w:webHidden/>
          </w:rPr>
        </w:r>
        <w:r w:rsidR="00D412B5">
          <w:rPr>
            <w:noProof/>
            <w:webHidden/>
          </w:rPr>
          <w:fldChar w:fldCharType="separate"/>
        </w:r>
        <w:r w:rsidR="00BE0C18">
          <w:rPr>
            <w:noProof/>
            <w:webHidden/>
          </w:rPr>
          <w:t>15</w:t>
        </w:r>
        <w:r w:rsidR="00D412B5">
          <w:rPr>
            <w:noProof/>
            <w:webHidden/>
          </w:rPr>
          <w:fldChar w:fldCharType="end"/>
        </w:r>
      </w:hyperlink>
    </w:p>
    <w:p w14:paraId="47AB0FDB"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75" w:history="1">
        <w:r w:rsidR="00D412B5" w:rsidRPr="00135FAD">
          <w:rPr>
            <w:rStyle w:val="Hyperlink"/>
            <w:b/>
          </w:rPr>
          <w:t>2.2 Approve Pay Approval Exception Request – Supervisor Review</w:t>
        </w:r>
        <w:r w:rsidR="00D412B5">
          <w:rPr>
            <w:noProof/>
            <w:webHidden/>
          </w:rPr>
          <w:tab/>
        </w:r>
        <w:r w:rsidR="00D412B5">
          <w:rPr>
            <w:noProof/>
            <w:webHidden/>
          </w:rPr>
          <w:fldChar w:fldCharType="begin"/>
        </w:r>
        <w:r w:rsidR="00D412B5">
          <w:rPr>
            <w:noProof/>
            <w:webHidden/>
          </w:rPr>
          <w:instrText xml:space="preserve"> PAGEREF _Toc385944475 \h </w:instrText>
        </w:r>
        <w:r w:rsidR="00D412B5">
          <w:rPr>
            <w:noProof/>
            <w:webHidden/>
          </w:rPr>
        </w:r>
        <w:r w:rsidR="00D412B5">
          <w:rPr>
            <w:noProof/>
            <w:webHidden/>
          </w:rPr>
          <w:fldChar w:fldCharType="separate"/>
        </w:r>
        <w:r w:rsidR="00BE0C18">
          <w:rPr>
            <w:noProof/>
            <w:webHidden/>
          </w:rPr>
          <w:t>16</w:t>
        </w:r>
        <w:r w:rsidR="00D412B5">
          <w:rPr>
            <w:noProof/>
            <w:webHidden/>
          </w:rPr>
          <w:fldChar w:fldCharType="end"/>
        </w:r>
      </w:hyperlink>
    </w:p>
    <w:p w14:paraId="088C11AA"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76" w:history="1">
        <w:r w:rsidR="00D412B5" w:rsidRPr="00135FAD">
          <w:rPr>
            <w:rStyle w:val="Hyperlink"/>
            <w:b/>
          </w:rPr>
          <w:t>2.3 Work Out of Class Request – WOOC Review</w:t>
        </w:r>
        <w:r w:rsidR="00D412B5">
          <w:rPr>
            <w:noProof/>
            <w:webHidden/>
          </w:rPr>
          <w:tab/>
        </w:r>
        <w:r w:rsidR="00D412B5">
          <w:rPr>
            <w:noProof/>
            <w:webHidden/>
          </w:rPr>
          <w:fldChar w:fldCharType="begin"/>
        </w:r>
        <w:r w:rsidR="00D412B5">
          <w:rPr>
            <w:noProof/>
            <w:webHidden/>
          </w:rPr>
          <w:instrText xml:space="preserve"> PAGEREF _Toc385944476 \h </w:instrText>
        </w:r>
        <w:r w:rsidR="00D412B5">
          <w:rPr>
            <w:noProof/>
            <w:webHidden/>
          </w:rPr>
        </w:r>
        <w:r w:rsidR="00D412B5">
          <w:rPr>
            <w:noProof/>
            <w:webHidden/>
          </w:rPr>
          <w:fldChar w:fldCharType="separate"/>
        </w:r>
        <w:r w:rsidR="00BE0C18">
          <w:rPr>
            <w:noProof/>
            <w:webHidden/>
          </w:rPr>
          <w:t>17</w:t>
        </w:r>
        <w:r w:rsidR="00D412B5">
          <w:rPr>
            <w:noProof/>
            <w:webHidden/>
          </w:rPr>
          <w:fldChar w:fldCharType="end"/>
        </w:r>
      </w:hyperlink>
    </w:p>
    <w:p w14:paraId="008E56B7"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77" w:history="1">
        <w:r w:rsidR="00D412B5" w:rsidRPr="00135FAD">
          <w:rPr>
            <w:rStyle w:val="Hyperlink"/>
            <w:b/>
          </w:rPr>
          <w:t>2.4 FMLA Request – FMLA Review</w:t>
        </w:r>
        <w:r w:rsidR="00D412B5">
          <w:rPr>
            <w:noProof/>
            <w:webHidden/>
          </w:rPr>
          <w:tab/>
        </w:r>
        <w:r w:rsidR="00D412B5">
          <w:rPr>
            <w:noProof/>
            <w:webHidden/>
          </w:rPr>
          <w:fldChar w:fldCharType="begin"/>
        </w:r>
        <w:r w:rsidR="00D412B5">
          <w:rPr>
            <w:noProof/>
            <w:webHidden/>
          </w:rPr>
          <w:instrText xml:space="preserve"> PAGEREF _Toc385944477 \h </w:instrText>
        </w:r>
        <w:r w:rsidR="00D412B5">
          <w:rPr>
            <w:noProof/>
            <w:webHidden/>
          </w:rPr>
        </w:r>
        <w:r w:rsidR="00D412B5">
          <w:rPr>
            <w:noProof/>
            <w:webHidden/>
          </w:rPr>
          <w:fldChar w:fldCharType="separate"/>
        </w:r>
        <w:r w:rsidR="00BE0C18">
          <w:rPr>
            <w:noProof/>
            <w:webHidden/>
          </w:rPr>
          <w:t>18</w:t>
        </w:r>
        <w:r w:rsidR="00D412B5">
          <w:rPr>
            <w:noProof/>
            <w:webHidden/>
          </w:rPr>
          <w:fldChar w:fldCharType="end"/>
        </w:r>
      </w:hyperlink>
    </w:p>
    <w:p w14:paraId="6FA1678B"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78" w:history="1">
        <w:r w:rsidR="00D412B5" w:rsidRPr="00135FAD">
          <w:rPr>
            <w:rStyle w:val="Hyperlink"/>
            <w:b/>
          </w:rPr>
          <w:t>2.5 Lead/Training Pay Request – Lead/Training Pay Review</w:t>
        </w:r>
        <w:r w:rsidR="00D412B5">
          <w:rPr>
            <w:noProof/>
            <w:webHidden/>
          </w:rPr>
          <w:tab/>
        </w:r>
        <w:r w:rsidR="00D412B5">
          <w:rPr>
            <w:noProof/>
            <w:webHidden/>
          </w:rPr>
          <w:fldChar w:fldCharType="begin"/>
        </w:r>
        <w:r w:rsidR="00D412B5">
          <w:rPr>
            <w:noProof/>
            <w:webHidden/>
          </w:rPr>
          <w:instrText xml:space="preserve"> PAGEREF _Toc385944478 \h </w:instrText>
        </w:r>
        <w:r w:rsidR="00D412B5">
          <w:rPr>
            <w:noProof/>
            <w:webHidden/>
          </w:rPr>
        </w:r>
        <w:r w:rsidR="00D412B5">
          <w:rPr>
            <w:noProof/>
            <w:webHidden/>
          </w:rPr>
          <w:fldChar w:fldCharType="separate"/>
        </w:r>
        <w:r w:rsidR="00BE0C18">
          <w:rPr>
            <w:noProof/>
            <w:webHidden/>
          </w:rPr>
          <w:t>20</w:t>
        </w:r>
        <w:r w:rsidR="00D412B5">
          <w:rPr>
            <w:noProof/>
            <w:webHidden/>
          </w:rPr>
          <w:fldChar w:fldCharType="end"/>
        </w:r>
      </w:hyperlink>
    </w:p>
    <w:p w14:paraId="1E0E4120" w14:textId="77777777" w:rsidR="00D412B5" w:rsidRDefault="00E70C13">
      <w:pPr>
        <w:pStyle w:val="TOC2"/>
        <w:tabs>
          <w:tab w:val="right" w:leader="dot" w:pos="10070"/>
        </w:tabs>
        <w:rPr>
          <w:rFonts w:asciiTheme="minorHAnsi" w:eastAsiaTheme="minorEastAsia" w:hAnsiTheme="minorHAnsi" w:cstheme="minorBidi"/>
          <w:i w:val="0"/>
          <w:iCs w:val="0"/>
          <w:noProof/>
          <w:sz w:val="22"/>
          <w:szCs w:val="22"/>
        </w:rPr>
      </w:pPr>
      <w:hyperlink w:anchor="_Toc385944479" w:history="1">
        <w:r w:rsidR="00D412B5" w:rsidRPr="00135FAD">
          <w:rPr>
            <w:rStyle w:val="Hyperlink"/>
          </w:rPr>
          <w:t>3 – TimeSheet Approval Request</w:t>
        </w:r>
        <w:r w:rsidR="00D412B5">
          <w:rPr>
            <w:noProof/>
            <w:webHidden/>
          </w:rPr>
          <w:tab/>
        </w:r>
        <w:r w:rsidR="00D412B5">
          <w:rPr>
            <w:noProof/>
            <w:webHidden/>
          </w:rPr>
          <w:fldChar w:fldCharType="begin"/>
        </w:r>
        <w:r w:rsidR="00D412B5">
          <w:rPr>
            <w:noProof/>
            <w:webHidden/>
          </w:rPr>
          <w:instrText xml:space="preserve"> PAGEREF _Toc385944479 \h </w:instrText>
        </w:r>
        <w:r w:rsidR="00D412B5">
          <w:rPr>
            <w:noProof/>
            <w:webHidden/>
          </w:rPr>
        </w:r>
        <w:r w:rsidR="00D412B5">
          <w:rPr>
            <w:noProof/>
            <w:webHidden/>
          </w:rPr>
          <w:fldChar w:fldCharType="separate"/>
        </w:r>
        <w:r w:rsidR="00BE0C18">
          <w:rPr>
            <w:noProof/>
            <w:webHidden/>
          </w:rPr>
          <w:t>21</w:t>
        </w:r>
        <w:r w:rsidR="00D412B5">
          <w:rPr>
            <w:noProof/>
            <w:webHidden/>
          </w:rPr>
          <w:fldChar w:fldCharType="end"/>
        </w:r>
      </w:hyperlink>
    </w:p>
    <w:p w14:paraId="23E530C8"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80" w:history="1">
        <w:r w:rsidR="00D412B5" w:rsidRPr="00135FAD">
          <w:rPr>
            <w:rStyle w:val="Hyperlink"/>
            <w:b/>
          </w:rPr>
          <w:t>3.1 Employee Request – eTimeSheet Review</w:t>
        </w:r>
        <w:r w:rsidR="00D412B5">
          <w:rPr>
            <w:noProof/>
            <w:webHidden/>
          </w:rPr>
          <w:tab/>
        </w:r>
        <w:r w:rsidR="00D412B5">
          <w:rPr>
            <w:noProof/>
            <w:webHidden/>
          </w:rPr>
          <w:fldChar w:fldCharType="begin"/>
        </w:r>
        <w:r w:rsidR="00D412B5">
          <w:rPr>
            <w:noProof/>
            <w:webHidden/>
          </w:rPr>
          <w:instrText xml:space="preserve"> PAGEREF _Toc385944480 \h </w:instrText>
        </w:r>
        <w:r w:rsidR="00D412B5">
          <w:rPr>
            <w:noProof/>
            <w:webHidden/>
          </w:rPr>
        </w:r>
        <w:r w:rsidR="00D412B5">
          <w:rPr>
            <w:noProof/>
            <w:webHidden/>
          </w:rPr>
          <w:fldChar w:fldCharType="separate"/>
        </w:r>
        <w:r w:rsidR="00BE0C18">
          <w:rPr>
            <w:noProof/>
            <w:webHidden/>
          </w:rPr>
          <w:t>23</w:t>
        </w:r>
        <w:r w:rsidR="00D412B5">
          <w:rPr>
            <w:noProof/>
            <w:webHidden/>
          </w:rPr>
          <w:fldChar w:fldCharType="end"/>
        </w:r>
      </w:hyperlink>
    </w:p>
    <w:p w14:paraId="2A8D3F6D"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81" w:history="1">
        <w:r w:rsidR="00D412B5" w:rsidRPr="00135FAD">
          <w:rPr>
            <w:rStyle w:val="Hyperlink"/>
            <w:b/>
          </w:rPr>
          <w:t>3.2 Supervisor Review – eTimeSheet Review</w:t>
        </w:r>
        <w:r w:rsidR="00D412B5">
          <w:rPr>
            <w:noProof/>
            <w:webHidden/>
          </w:rPr>
          <w:tab/>
        </w:r>
        <w:r w:rsidR="00D412B5">
          <w:rPr>
            <w:noProof/>
            <w:webHidden/>
          </w:rPr>
          <w:fldChar w:fldCharType="begin"/>
        </w:r>
        <w:r w:rsidR="00D412B5">
          <w:rPr>
            <w:noProof/>
            <w:webHidden/>
          </w:rPr>
          <w:instrText xml:space="preserve"> PAGEREF _Toc385944481 \h </w:instrText>
        </w:r>
        <w:r w:rsidR="00D412B5">
          <w:rPr>
            <w:noProof/>
            <w:webHidden/>
          </w:rPr>
        </w:r>
        <w:r w:rsidR="00D412B5">
          <w:rPr>
            <w:noProof/>
            <w:webHidden/>
          </w:rPr>
          <w:fldChar w:fldCharType="separate"/>
        </w:r>
        <w:r w:rsidR="00BE0C18">
          <w:rPr>
            <w:noProof/>
            <w:webHidden/>
          </w:rPr>
          <w:t>24</w:t>
        </w:r>
        <w:r w:rsidR="00D412B5">
          <w:rPr>
            <w:noProof/>
            <w:webHidden/>
          </w:rPr>
          <w:fldChar w:fldCharType="end"/>
        </w:r>
      </w:hyperlink>
    </w:p>
    <w:p w14:paraId="07C6F91D"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82" w:history="1">
        <w:r w:rsidR="00D412B5" w:rsidRPr="00135FAD">
          <w:rPr>
            <w:rStyle w:val="Hyperlink"/>
            <w:b/>
          </w:rPr>
          <w:t>3.3 TimeKeeper Review – eTimeSheet Verification</w:t>
        </w:r>
        <w:r w:rsidR="00D412B5">
          <w:rPr>
            <w:noProof/>
            <w:webHidden/>
          </w:rPr>
          <w:tab/>
        </w:r>
        <w:r w:rsidR="00D412B5">
          <w:rPr>
            <w:noProof/>
            <w:webHidden/>
          </w:rPr>
          <w:fldChar w:fldCharType="begin"/>
        </w:r>
        <w:r w:rsidR="00D412B5">
          <w:rPr>
            <w:noProof/>
            <w:webHidden/>
          </w:rPr>
          <w:instrText xml:space="preserve"> PAGEREF _Toc385944482 \h </w:instrText>
        </w:r>
        <w:r w:rsidR="00D412B5">
          <w:rPr>
            <w:noProof/>
            <w:webHidden/>
          </w:rPr>
        </w:r>
        <w:r w:rsidR="00D412B5">
          <w:rPr>
            <w:noProof/>
            <w:webHidden/>
          </w:rPr>
          <w:fldChar w:fldCharType="separate"/>
        </w:r>
        <w:r w:rsidR="00BE0C18">
          <w:rPr>
            <w:noProof/>
            <w:webHidden/>
          </w:rPr>
          <w:t>25</w:t>
        </w:r>
        <w:r w:rsidR="00D412B5">
          <w:rPr>
            <w:noProof/>
            <w:webHidden/>
          </w:rPr>
          <w:fldChar w:fldCharType="end"/>
        </w:r>
      </w:hyperlink>
    </w:p>
    <w:p w14:paraId="774F9012" w14:textId="77777777" w:rsidR="00D412B5" w:rsidRDefault="00E70C13">
      <w:pPr>
        <w:pStyle w:val="TOC2"/>
        <w:tabs>
          <w:tab w:val="right" w:leader="dot" w:pos="10070"/>
        </w:tabs>
        <w:rPr>
          <w:rFonts w:asciiTheme="minorHAnsi" w:eastAsiaTheme="minorEastAsia" w:hAnsiTheme="minorHAnsi" w:cstheme="minorBidi"/>
          <w:i w:val="0"/>
          <w:iCs w:val="0"/>
          <w:noProof/>
          <w:sz w:val="22"/>
          <w:szCs w:val="22"/>
        </w:rPr>
      </w:pPr>
      <w:hyperlink w:anchor="_Toc385944483" w:history="1">
        <w:r w:rsidR="00D412B5" w:rsidRPr="00135FAD">
          <w:rPr>
            <w:rStyle w:val="Hyperlink"/>
          </w:rPr>
          <w:t>4 - Reporting / Dashboard/ Admin</w:t>
        </w:r>
        <w:r w:rsidR="00D412B5">
          <w:rPr>
            <w:noProof/>
            <w:webHidden/>
          </w:rPr>
          <w:tab/>
        </w:r>
        <w:r w:rsidR="00D412B5">
          <w:rPr>
            <w:noProof/>
            <w:webHidden/>
          </w:rPr>
          <w:fldChar w:fldCharType="begin"/>
        </w:r>
        <w:r w:rsidR="00D412B5">
          <w:rPr>
            <w:noProof/>
            <w:webHidden/>
          </w:rPr>
          <w:instrText xml:space="preserve"> PAGEREF _Toc385944483 \h </w:instrText>
        </w:r>
        <w:r w:rsidR="00D412B5">
          <w:rPr>
            <w:noProof/>
            <w:webHidden/>
          </w:rPr>
        </w:r>
        <w:r w:rsidR="00D412B5">
          <w:rPr>
            <w:noProof/>
            <w:webHidden/>
          </w:rPr>
          <w:fldChar w:fldCharType="separate"/>
        </w:r>
        <w:r w:rsidR="00BE0C18">
          <w:rPr>
            <w:noProof/>
            <w:webHidden/>
          </w:rPr>
          <w:t>26</w:t>
        </w:r>
        <w:r w:rsidR="00D412B5">
          <w:rPr>
            <w:noProof/>
            <w:webHidden/>
          </w:rPr>
          <w:fldChar w:fldCharType="end"/>
        </w:r>
      </w:hyperlink>
    </w:p>
    <w:p w14:paraId="4256E7C4"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84" w:history="1">
        <w:r w:rsidR="00D412B5" w:rsidRPr="00135FAD">
          <w:rPr>
            <w:rStyle w:val="Hyperlink"/>
            <w:b/>
          </w:rPr>
          <w:t>4.1 eTime Report</w:t>
        </w:r>
        <w:r w:rsidR="00D412B5">
          <w:rPr>
            <w:noProof/>
            <w:webHidden/>
          </w:rPr>
          <w:tab/>
        </w:r>
        <w:r w:rsidR="00D412B5">
          <w:rPr>
            <w:noProof/>
            <w:webHidden/>
          </w:rPr>
          <w:fldChar w:fldCharType="begin"/>
        </w:r>
        <w:r w:rsidR="00D412B5">
          <w:rPr>
            <w:noProof/>
            <w:webHidden/>
          </w:rPr>
          <w:instrText xml:space="preserve"> PAGEREF _Toc385944484 \h </w:instrText>
        </w:r>
        <w:r w:rsidR="00D412B5">
          <w:rPr>
            <w:noProof/>
            <w:webHidden/>
          </w:rPr>
        </w:r>
        <w:r w:rsidR="00D412B5">
          <w:rPr>
            <w:noProof/>
            <w:webHidden/>
          </w:rPr>
          <w:fldChar w:fldCharType="separate"/>
        </w:r>
        <w:r w:rsidR="00BE0C18">
          <w:rPr>
            <w:noProof/>
            <w:webHidden/>
          </w:rPr>
          <w:t>26</w:t>
        </w:r>
        <w:r w:rsidR="00D412B5">
          <w:rPr>
            <w:noProof/>
            <w:webHidden/>
          </w:rPr>
          <w:fldChar w:fldCharType="end"/>
        </w:r>
      </w:hyperlink>
    </w:p>
    <w:p w14:paraId="1B063355"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85" w:history="1">
        <w:r w:rsidR="00D412B5" w:rsidRPr="00135FAD">
          <w:rPr>
            <w:rStyle w:val="Hyperlink"/>
            <w:b/>
          </w:rPr>
          <w:t>4.2 My eTime Pending Requests</w:t>
        </w:r>
        <w:r w:rsidR="00D412B5">
          <w:rPr>
            <w:noProof/>
            <w:webHidden/>
          </w:rPr>
          <w:tab/>
        </w:r>
        <w:r w:rsidR="00D412B5">
          <w:rPr>
            <w:noProof/>
            <w:webHidden/>
          </w:rPr>
          <w:fldChar w:fldCharType="begin"/>
        </w:r>
        <w:r w:rsidR="00D412B5">
          <w:rPr>
            <w:noProof/>
            <w:webHidden/>
          </w:rPr>
          <w:instrText xml:space="preserve"> PAGEREF _Toc385944485 \h </w:instrText>
        </w:r>
        <w:r w:rsidR="00D412B5">
          <w:rPr>
            <w:noProof/>
            <w:webHidden/>
          </w:rPr>
        </w:r>
        <w:r w:rsidR="00D412B5">
          <w:rPr>
            <w:noProof/>
            <w:webHidden/>
          </w:rPr>
          <w:fldChar w:fldCharType="separate"/>
        </w:r>
        <w:r w:rsidR="00BE0C18">
          <w:rPr>
            <w:noProof/>
            <w:webHidden/>
          </w:rPr>
          <w:t>26</w:t>
        </w:r>
        <w:r w:rsidR="00D412B5">
          <w:rPr>
            <w:noProof/>
            <w:webHidden/>
          </w:rPr>
          <w:fldChar w:fldCharType="end"/>
        </w:r>
      </w:hyperlink>
    </w:p>
    <w:p w14:paraId="57EBF149"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86" w:history="1">
        <w:r w:rsidR="00D412B5" w:rsidRPr="00135FAD">
          <w:rPr>
            <w:rStyle w:val="Hyperlink"/>
            <w:b/>
          </w:rPr>
          <w:t>4.3 Approved by Me (eTime Requests)</w:t>
        </w:r>
        <w:r w:rsidR="00D412B5">
          <w:rPr>
            <w:noProof/>
            <w:webHidden/>
          </w:rPr>
          <w:tab/>
        </w:r>
        <w:r w:rsidR="00D412B5">
          <w:rPr>
            <w:noProof/>
            <w:webHidden/>
          </w:rPr>
          <w:fldChar w:fldCharType="begin"/>
        </w:r>
        <w:r w:rsidR="00D412B5">
          <w:rPr>
            <w:noProof/>
            <w:webHidden/>
          </w:rPr>
          <w:instrText xml:space="preserve"> PAGEREF _Toc385944486 \h </w:instrText>
        </w:r>
        <w:r w:rsidR="00D412B5">
          <w:rPr>
            <w:noProof/>
            <w:webHidden/>
          </w:rPr>
        </w:r>
        <w:r w:rsidR="00D412B5">
          <w:rPr>
            <w:noProof/>
            <w:webHidden/>
          </w:rPr>
          <w:fldChar w:fldCharType="separate"/>
        </w:r>
        <w:r w:rsidR="00BE0C18">
          <w:rPr>
            <w:noProof/>
            <w:webHidden/>
          </w:rPr>
          <w:t>27</w:t>
        </w:r>
        <w:r w:rsidR="00D412B5">
          <w:rPr>
            <w:noProof/>
            <w:webHidden/>
          </w:rPr>
          <w:fldChar w:fldCharType="end"/>
        </w:r>
      </w:hyperlink>
    </w:p>
    <w:p w14:paraId="11945A36"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87" w:history="1">
        <w:r w:rsidR="00D412B5" w:rsidRPr="00135FAD">
          <w:rPr>
            <w:rStyle w:val="Hyperlink"/>
            <w:b/>
          </w:rPr>
          <w:t>4.4 PEAR Report</w:t>
        </w:r>
        <w:r w:rsidR="00D412B5">
          <w:rPr>
            <w:noProof/>
            <w:webHidden/>
          </w:rPr>
          <w:tab/>
        </w:r>
        <w:r w:rsidR="00D412B5">
          <w:rPr>
            <w:noProof/>
            <w:webHidden/>
          </w:rPr>
          <w:fldChar w:fldCharType="begin"/>
        </w:r>
        <w:r w:rsidR="00D412B5">
          <w:rPr>
            <w:noProof/>
            <w:webHidden/>
          </w:rPr>
          <w:instrText xml:space="preserve"> PAGEREF _Toc385944487 \h </w:instrText>
        </w:r>
        <w:r w:rsidR="00D412B5">
          <w:rPr>
            <w:noProof/>
            <w:webHidden/>
          </w:rPr>
        </w:r>
        <w:r w:rsidR="00D412B5">
          <w:rPr>
            <w:noProof/>
            <w:webHidden/>
          </w:rPr>
          <w:fldChar w:fldCharType="separate"/>
        </w:r>
        <w:r w:rsidR="00BE0C18">
          <w:rPr>
            <w:noProof/>
            <w:webHidden/>
          </w:rPr>
          <w:t>27</w:t>
        </w:r>
        <w:r w:rsidR="00D412B5">
          <w:rPr>
            <w:noProof/>
            <w:webHidden/>
          </w:rPr>
          <w:fldChar w:fldCharType="end"/>
        </w:r>
      </w:hyperlink>
    </w:p>
    <w:p w14:paraId="0355712F"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88" w:history="1">
        <w:r w:rsidR="00D412B5" w:rsidRPr="00135FAD">
          <w:rPr>
            <w:rStyle w:val="Hyperlink"/>
            <w:b/>
          </w:rPr>
          <w:t>4.5 My PEAR Pending Requests</w:t>
        </w:r>
        <w:r w:rsidR="00D412B5">
          <w:rPr>
            <w:noProof/>
            <w:webHidden/>
          </w:rPr>
          <w:tab/>
        </w:r>
        <w:r w:rsidR="00D412B5">
          <w:rPr>
            <w:noProof/>
            <w:webHidden/>
          </w:rPr>
          <w:fldChar w:fldCharType="begin"/>
        </w:r>
        <w:r w:rsidR="00D412B5">
          <w:rPr>
            <w:noProof/>
            <w:webHidden/>
          </w:rPr>
          <w:instrText xml:space="preserve"> PAGEREF _Toc385944488 \h </w:instrText>
        </w:r>
        <w:r w:rsidR="00D412B5">
          <w:rPr>
            <w:noProof/>
            <w:webHidden/>
          </w:rPr>
        </w:r>
        <w:r w:rsidR="00D412B5">
          <w:rPr>
            <w:noProof/>
            <w:webHidden/>
          </w:rPr>
          <w:fldChar w:fldCharType="separate"/>
        </w:r>
        <w:r w:rsidR="00BE0C18">
          <w:rPr>
            <w:noProof/>
            <w:webHidden/>
          </w:rPr>
          <w:t>28</w:t>
        </w:r>
        <w:r w:rsidR="00D412B5">
          <w:rPr>
            <w:noProof/>
            <w:webHidden/>
          </w:rPr>
          <w:fldChar w:fldCharType="end"/>
        </w:r>
      </w:hyperlink>
    </w:p>
    <w:p w14:paraId="7FE3C7F3"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89" w:history="1">
        <w:r w:rsidR="00D412B5" w:rsidRPr="00135FAD">
          <w:rPr>
            <w:rStyle w:val="Hyperlink"/>
            <w:b/>
          </w:rPr>
          <w:t>4.6 Approved by Me (PEAR Requests)</w:t>
        </w:r>
        <w:r w:rsidR="00D412B5">
          <w:rPr>
            <w:noProof/>
            <w:webHidden/>
          </w:rPr>
          <w:tab/>
        </w:r>
        <w:r w:rsidR="00D412B5">
          <w:rPr>
            <w:noProof/>
            <w:webHidden/>
          </w:rPr>
          <w:fldChar w:fldCharType="begin"/>
        </w:r>
        <w:r w:rsidR="00D412B5">
          <w:rPr>
            <w:noProof/>
            <w:webHidden/>
          </w:rPr>
          <w:instrText xml:space="preserve"> PAGEREF _Toc385944489 \h </w:instrText>
        </w:r>
        <w:r w:rsidR="00D412B5">
          <w:rPr>
            <w:noProof/>
            <w:webHidden/>
          </w:rPr>
        </w:r>
        <w:r w:rsidR="00D412B5">
          <w:rPr>
            <w:noProof/>
            <w:webHidden/>
          </w:rPr>
          <w:fldChar w:fldCharType="separate"/>
        </w:r>
        <w:r w:rsidR="00BE0C18">
          <w:rPr>
            <w:noProof/>
            <w:webHidden/>
          </w:rPr>
          <w:t>28</w:t>
        </w:r>
        <w:r w:rsidR="00D412B5">
          <w:rPr>
            <w:noProof/>
            <w:webHidden/>
          </w:rPr>
          <w:fldChar w:fldCharType="end"/>
        </w:r>
      </w:hyperlink>
    </w:p>
    <w:p w14:paraId="607AB81A"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90" w:history="1">
        <w:r w:rsidR="00D412B5" w:rsidRPr="00135FAD">
          <w:rPr>
            <w:rStyle w:val="Hyperlink"/>
            <w:b/>
          </w:rPr>
          <w:t>4.7 Administration</w:t>
        </w:r>
        <w:r w:rsidR="00D412B5">
          <w:rPr>
            <w:noProof/>
            <w:webHidden/>
          </w:rPr>
          <w:tab/>
        </w:r>
        <w:r w:rsidR="00D412B5">
          <w:rPr>
            <w:noProof/>
            <w:webHidden/>
          </w:rPr>
          <w:fldChar w:fldCharType="begin"/>
        </w:r>
        <w:r w:rsidR="00D412B5">
          <w:rPr>
            <w:noProof/>
            <w:webHidden/>
          </w:rPr>
          <w:instrText xml:space="preserve"> PAGEREF _Toc385944490 \h </w:instrText>
        </w:r>
        <w:r w:rsidR="00D412B5">
          <w:rPr>
            <w:noProof/>
            <w:webHidden/>
          </w:rPr>
        </w:r>
        <w:r w:rsidR="00D412B5">
          <w:rPr>
            <w:noProof/>
            <w:webHidden/>
          </w:rPr>
          <w:fldChar w:fldCharType="separate"/>
        </w:r>
        <w:r w:rsidR="00BE0C18">
          <w:rPr>
            <w:noProof/>
            <w:webHidden/>
          </w:rPr>
          <w:t>28</w:t>
        </w:r>
        <w:r w:rsidR="00D412B5">
          <w:rPr>
            <w:noProof/>
            <w:webHidden/>
          </w:rPr>
          <w:fldChar w:fldCharType="end"/>
        </w:r>
      </w:hyperlink>
    </w:p>
    <w:p w14:paraId="5EF5B3E8" w14:textId="77777777" w:rsidR="00D412B5" w:rsidRDefault="00E70C13">
      <w:pPr>
        <w:pStyle w:val="TOC3"/>
        <w:tabs>
          <w:tab w:val="right" w:leader="dot" w:pos="10070"/>
        </w:tabs>
        <w:rPr>
          <w:rFonts w:asciiTheme="minorHAnsi" w:eastAsiaTheme="minorEastAsia" w:hAnsiTheme="minorHAnsi" w:cstheme="minorBidi"/>
          <w:noProof/>
          <w:sz w:val="22"/>
          <w:szCs w:val="22"/>
        </w:rPr>
      </w:pPr>
      <w:hyperlink w:anchor="_Toc385944491" w:history="1">
        <w:r w:rsidR="00D412B5" w:rsidRPr="00135FAD">
          <w:rPr>
            <w:rStyle w:val="Hyperlink"/>
            <w:b/>
          </w:rPr>
          <w:t>4.8 Help</w:t>
        </w:r>
        <w:r w:rsidR="00D412B5">
          <w:rPr>
            <w:noProof/>
            <w:webHidden/>
          </w:rPr>
          <w:tab/>
        </w:r>
        <w:r w:rsidR="00D412B5">
          <w:rPr>
            <w:noProof/>
            <w:webHidden/>
          </w:rPr>
          <w:fldChar w:fldCharType="begin"/>
        </w:r>
        <w:r w:rsidR="00D412B5">
          <w:rPr>
            <w:noProof/>
            <w:webHidden/>
          </w:rPr>
          <w:instrText xml:space="preserve"> PAGEREF _Toc385944491 \h </w:instrText>
        </w:r>
        <w:r w:rsidR="00D412B5">
          <w:rPr>
            <w:noProof/>
            <w:webHidden/>
          </w:rPr>
        </w:r>
        <w:r w:rsidR="00D412B5">
          <w:rPr>
            <w:noProof/>
            <w:webHidden/>
          </w:rPr>
          <w:fldChar w:fldCharType="separate"/>
        </w:r>
        <w:r w:rsidR="00BE0C18">
          <w:rPr>
            <w:noProof/>
            <w:webHidden/>
          </w:rPr>
          <w:t>29</w:t>
        </w:r>
        <w:r w:rsidR="00D412B5">
          <w:rPr>
            <w:noProof/>
            <w:webHidden/>
          </w:rPr>
          <w:fldChar w:fldCharType="end"/>
        </w:r>
      </w:hyperlink>
    </w:p>
    <w:p w14:paraId="1303ABCB" w14:textId="77777777" w:rsidR="00D412B5" w:rsidRDefault="00E70C13">
      <w:pPr>
        <w:pStyle w:val="TOC2"/>
        <w:tabs>
          <w:tab w:val="right" w:leader="dot" w:pos="10070"/>
        </w:tabs>
        <w:rPr>
          <w:rFonts w:asciiTheme="minorHAnsi" w:eastAsiaTheme="minorEastAsia" w:hAnsiTheme="minorHAnsi" w:cstheme="minorBidi"/>
          <w:i w:val="0"/>
          <w:iCs w:val="0"/>
          <w:noProof/>
          <w:sz w:val="22"/>
          <w:szCs w:val="22"/>
        </w:rPr>
      </w:pPr>
      <w:hyperlink w:anchor="_Toc385944492" w:history="1">
        <w:r w:rsidR="00D412B5" w:rsidRPr="00135FAD">
          <w:rPr>
            <w:rStyle w:val="Hyperlink"/>
          </w:rPr>
          <w:t>5 – Interface with SAP</w:t>
        </w:r>
        <w:r w:rsidR="00D412B5">
          <w:rPr>
            <w:noProof/>
            <w:webHidden/>
          </w:rPr>
          <w:tab/>
        </w:r>
        <w:r w:rsidR="00D412B5">
          <w:rPr>
            <w:noProof/>
            <w:webHidden/>
          </w:rPr>
          <w:fldChar w:fldCharType="begin"/>
        </w:r>
        <w:r w:rsidR="00D412B5">
          <w:rPr>
            <w:noProof/>
            <w:webHidden/>
          </w:rPr>
          <w:instrText xml:space="preserve"> PAGEREF _Toc385944492 \h </w:instrText>
        </w:r>
        <w:r w:rsidR="00D412B5">
          <w:rPr>
            <w:noProof/>
            <w:webHidden/>
          </w:rPr>
        </w:r>
        <w:r w:rsidR="00D412B5">
          <w:rPr>
            <w:noProof/>
            <w:webHidden/>
          </w:rPr>
          <w:fldChar w:fldCharType="separate"/>
        </w:r>
        <w:r w:rsidR="00BE0C18">
          <w:rPr>
            <w:noProof/>
            <w:webHidden/>
          </w:rPr>
          <w:t>30</w:t>
        </w:r>
        <w:r w:rsidR="00D412B5">
          <w:rPr>
            <w:noProof/>
            <w:webHidden/>
          </w:rPr>
          <w:fldChar w:fldCharType="end"/>
        </w:r>
      </w:hyperlink>
    </w:p>
    <w:p w14:paraId="0EE23C6D" w14:textId="77777777" w:rsidR="00D412B5" w:rsidRDefault="00E70C13">
      <w:pPr>
        <w:pStyle w:val="TOC1"/>
        <w:tabs>
          <w:tab w:val="right" w:leader="dot" w:pos="10070"/>
        </w:tabs>
        <w:rPr>
          <w:rFonts w:asciiTheme="minorHAnsi" w:eastAsiaTheme="minorEastAsia" w:hAnsiTheme="minorHAnsi" w:cstheme="minorBidi"/>
          <w:b w:val="0"/>
          <w:bCs w:val="0"/>
          <w:noProof/>
          <w:sz w:val="22"/>
          <w:szCs w:val="22"/>
        </w:rPr>
      </w:pPr>
      <w:hyperlink w:anchor="_Toc385944493" w:history="1">
        <w:r w:rsidR="00D412B5" w:rsidRPr="00135FAD">
          <w:rPr>
            <w:rStyle w:val="Hyperlink"/>
          </w:rPr>
          <w:t>Database Schema</w:t>
        </w:r>
        <w:r w:rsidR="00D412B5">
          <w:rPr>
            <w:noProof/>
            <w:webHidden/>
          </w:rPr>
          <w:tab/>
        </w:r>
        <w:r w:rsidR="00D412B5">
          <w:rPr>
            <w:noProof/>
            <w:webHidden/>
          </w:rPr>
          <w:fldChar w:fldCharType="begin"/>
        </w:r>
        <w:r w:rsidR="00D412B5">
          <w:rPr>
            <w:noProof/>
            <w:webHidden/>
          </w:rPr>
          <w:instrText xml:space="preserve"> PAGEREF _Toc385944493 \h </w:instrText>
        </w:r>
        <w:r w:rsidR="00D412B5">
          <w:rPr>
            <w:noProof/>
            <w:webHidden/>
          </w:rPr>
        </w:r>
        <w:r w:rsidR="00D412B5">
          <w:rPr>
            <w:noProof/>
            <w:webHidden/>
          </w:rPr>
          <w:fldChar w:fldCharType="separate"/>
        </w:r>
        <w:r w:rsidR="00BE0C18">
          <w:rPr>
            <w:noProof/>
            <w:webHidden/>
          </w:rPr>
          <w:t>32</w:t>
        </w:r>
        <w:r w:rsidR="00D412B5">
          <w:rPr>
            <w:noProof/>
            <w:webHidden/>
          </w:rPr>
          <w:fldChar w:fldCharType="end"/>
        </w:r>
      </w:hyperlink>
    </w:p>
    <w:p w14:paraId="1834E57C" w14:textId="77777777" w:rsidR="00D412B5" w:rsidRDefault="00E70C13">
      <w:pPr>
        <w:pStyle w:val="TOC1"/>
        <w:tabs>
          <w:tab w:val="right" w:leader="dot" w:pos="10070"/>
        </w:tabs>
        <w:rPr>
          <w:rFonts w:asciiTheme="minorHAnsi" w:eastAsiaTheme="minorEastAsia" w:hAnsiTheme="minorHAnsi" w:cstheme="minorBidi"/>
          <w:b w:val="0"/>
          <w:bCs w:val="0"/>
          <w:noProof/>
          <w:sz w:val="22"/>
          <w:szCs w:val="22"/>
        </w:rPr>
      </w:pPr>
      <w:hyperlink w:anchor="_Toc385944494" w:history="1">
        <w:r w:rsidR="00D412B5" w:rsidRPr="00135FAD">
          <w:rPr>
            <w:rStyle w:val="Hyperlink"/>
          </w:rPr>
          <w:t>Assumptions</w:t>
        </w:r>
        <w:r w:rsidR="00D412B5">
          <w:rPr>
            <w:noProof/>
            <w:webHidden/>
          </w:rPr>
          <w:tab/>
        </w:r>
        <w:r w:rsidR="00D412B5">
          <w:rPr>
            <w:noProof/>
            <w:webHidden/>
          </w:rPr>
          <w:fldChar w:fldCharType="begin"/>
        </w:r>
        <w:r w:rsidR="00D412B5">
          <w:rPr>
            <w:noProof/>
            <w:webHidden/>
          </w:rPr>
          <w:instrText xml:space="preserve"> PAGEREF _Toc385944494 \h </w:instrText>
        </w:r>
        <w:r w:rsidR="00D412B5">
          <w:rPr>
            <w:noProof/>
            <w:webHidden/>
          </w:rPr>
        </w:r>
        <w:r w:rsidR="00D412B5">
          <w:rPr>
            <w:noProof/>
            <w:webHidden/>
          </w:rPr>
          <w:fldChar w:fldCharType="separate"/>
        </w:r>
        <w:r w:rsidR="00BE0C18">
          <w:rPr>
            <w:noProof/>
            <w:webHidden/>
          </w:rPr>
          <w:t>33</w:t>
        </w:r>
        <w:r w:rsidR="00D412B5">
          <w:rPr>
            <w:noProof/>
            <w:webHidden/>
          </w:rPr>
          <w:fldChar w:fldCharType="end"/>
        </w:r>
      </w:hyperlink>
    </w:p>
    <w:p w14:paraId="40548F41" w14:textId="77777777" w:rsidR="00D412B5" w:rsidRDefault="00E70C13">
      <w:pPr>
        <w:pStyle w:val="TOC1"/>
        <w:tabs>
          <w:tab w:val="right" w:leader="dot" w:pos="10070"/>
        </w:tabs>
        <w:rPr>
          <w:rFonts w:asciiTheme="minorHAnsi" w:eastAsiaTheme="minorEastAsia" w:hAnsiTheme="minorHAnsi" w:cstheme="minorBidi"/>
          <w:b w:val="0"/>
          <w:bCs w:val="0"/>
          <w:noProof/>
          <w:sz w:val="22"/>
          <w:szCs w:val="22"/>
        </w:rPr>
      </w:pPr>
      <w:hyperlink w:anchor="_Toc385944495" w:history="1">
        <w:r w:rsidR="00D412B5" w:rsidRPr="00135FAD">
          <w:rPr>
            <w:rStyle w:val="Hyperlink"/>
          </w:rPr>
          <w:t>Appendices</w:t>
        </w:r>
        <w:r w:rsidR="00D412B5">
          <w:rPr>
            <w:noProof/>
            <w:webHidden/>
          </w:rPr>
          <w:tab/>
        </w:r>
        <w:r w:rsidR="00D412B5">
          <w:rPr>
            <w:noProof/>
            <w:webHidden/>
          </w:rPr>
          <w:fldChar w:fldCharType="begin"/>
        </w:r>
        <w:r w:rsidR="00D412B5">
          <w:rPr>
            <w:noProof/>
            <w:webHidden/>
          </w:rPr>
          <w:instrText xml:space="preserve"> PAGEREF _Toc385944495 \h </w:instrText>
        </w:r>
        <w:r w:rsidR="00D412B5">
          <w:rPr>
            <w:noProof/>
            <w:webHidden/>
          </w:rPr>
        </w:r>
        <w:r w:rsidR="00D412B5">
          <w:rPr>
            <w:noProof/>
            <w:webHidden/>
          </w:rPr>
          <w:fldChar w:fldCharType="separate"/>
        </w:r>
        <w:r w:rsidR="00BE0C18">
          <w:rPr>
            <w:noProof/>
            <w:webHidden/>
          </w:rPr>
          <w:t>33</w:t>
        </w:r>
        <w:r w:rsidR="00D412B5">
          <w:rPr>
            <w:noProof/>
            <w:webHidden/>
          </w:rPr>
          <w:fldChar w:fldCharType="end"/>
        </w:r>
      </w:hyperlink>
    </w:p>
    <w:p w14:paraId="5BA29313" w14:textId="77777777" w:rsidR="00293EBD" w:rsidRPr="00CE28E6" w:rsidRDefault="00EE5FE8" w:rsidP="00001C0F">
      <w:pPr>
        <w:rPr>
          <w:sz w:val="18"/>
        </w:rPr>
      </w:pPr>
      <w:r w:rsidRPr="00CE28E6">
        <w:rPr>
          <w:bCs/>
          <w:caps/>
        </w:rPr>
        <w:fldChar w:fldCharType="end"/>
      </w:r>
    </w:p>
    <w:p w14:paraId="76F53639" w14:textId="77777777" w:rsidR="00BF1C85" w:rsidRDefault="00BF1C85">
      <w:pPr>
        <w:rPr>
          <w:b/>
          <w:sz w:val="32"/>
          <w:szCs w:val="32"/>
        </w:rPr>
      </w:pPr>
      <w:bookmarkStart w:id="3" w:name="_Toc205170593"/>
      <w:bookmarkStart w:id="4" w:name="_Toc205170901"/>
      <w:bookmarkStart w:id="5" w:name="_Toc205170912"/>
      <w:bookmarkStart w:id="6" w:name="_Toc205170920"/>
      <w:bookmarkStart w:id="7" w:name="_Toc205170930"/>
      <w:bookmarkStart w:id="8" w:name="_Toc205170939"/>
      <w:bookmarkStart w:id="9" w:name="_Toc318446783"/>
      <w:bookmarkStart w:id="10" w:name="_Toc318448862"/>
      <w:r>
        <w:br w:type="page"/>
      </w:r>
    </w:p>
    <w:p w14:paraId="5BA29316" w14:textId="4C4E67E9" w:rsidR="00001C0F" w:rsidRPr="00CE28E6" w:rsidRDefault="00001C0F" w:rsidP="00B55196">
      <w:pPr>
        <w:pStyle w:val="Heading1"/>
      </w:pPr>
      <w:bookmarkStart w:id="11" w:name="_Toc385944458"/>
      <w:r w:rsidRPr="00CE28E6">
        <w:lastRenderedPageBreak/>
        <w:t>Revision and Signoff Sheet</w:t>
      </w:r>
      <w:bookmarkEnd w:id="3"/>
      <w:bookmarkEnd w:id="4"/>
      <w:bookmarkEnd w:id="5"/>
      <w:bookmarkEnd w:id="6"/>
      <w:bookmarkEnd w:id="7"/>
      <w:bookmarkEnd w:id="8"/>
      <w:bookmarkEnd w:id="9"/>
      <w:bookmarkEnd w:id="10"/>
      <w:bookmarkEnd w:id="11"/>
    </w:p>
    <w:p w14:paraId="5BA29317" w14:textId="77777777" w:rsidR="00001C0F" w:rsidRPr="00CE28E6" w:rsidRDefault="00001C0F" w:rsidP="00001C0F">
      <w:pPr>
        <w:pStyle w:val="Heading2"/>
      </w:pPr>
      <w:bookmarkStart w:id="12" w:name="_Toc205170594"/>
      <w:bookmarkStart w:id="13" w:name="_Toc205170902"/>
      <w:bookmarkStart w:id="14" w:name="_Toc205170913"/>
      <w:bookmarkStart w:id="15" w:name="_Toc205170921"/>
      <w:bookmarkStart w:id="16" w:name="_Toc205170931"/>
      <w:bookmarkStart w:id="17" w:name="_Toc205170940"/>
      <w:bookmarkStart w:id="18" w:name="_Toc318446784"/>
      <w:bookmarkStart w:id="19" w:name="_Toc318448863"/>
      <w:bookmarkStart w:id="20" w:name="_Toc385944459"/>
      <w:r w:rsidRPr="00CE28E6">
        <w:t>Change Record</w:t>
      </w:r>
      <w:bookmarkEnd w:id="12"/>
      <w:bookmarkEnd w:id="13"/>
      <w:bookmarkEnd w:id="14"/>
      <w:bookmarkEnd w:id="15"/>
      <w:bookmarkEnd w:id="16"/>
      <w:bookmarkEnd w:id="17"/>
      <w:bookmarkEnd w:id="18"/>
      <w:bookmarkEnd w:id="19"/>
      <w:bookmarkEnd w:id="20"/>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089"/>
        <w:gridCol w:w="1635"/>
        <w:gridCol w:w="1267"/>
        <w:gridCol w:w="5876"/>
      </w:tblGrid>
      <w:tr w:rsidR="00001C0F" w:rsidRPr="00CE28E6" w14:paraId="5BA2931C" w14:textId="77777777" w:rsidTr="000B7B1B">
        <w:trPr>
          <w:trHeight w:val="348"/>
        </w:trPr>
        <w:tc>
          <w:tcPr>
            <w:tcW w:w="1089" w:type="dxa"/>
            <w:tcBorders>
              <w:top w:val="single" w:sz="12" w:space="0" w:color="999999"/>
              <w:left w:val="nil"/>
              <w:bottom w:val="single" w:sz="12" w:space="0" w:color="999999"/>
              <w:right w:val="nil"/>
            </w:tcBorders>
            <w:shd w:val="clear" w:color="auto" w:fill="E6E6E6"/>
            <w:hideMark/>
          </w:tcPr>
          <w:p w14:paraId="5BA29318" w14:textId="77777777" w:rsidR="00001C0F" w:rsidRPr="00CE28E6" w:rsidRDefault="00001C0F" w:rsidP="00C96657">
            <w:pPr>
              <w:pStyle w:val="TableHeading"/>
            </w:pPr>
            <w:r w:rsidRPr="00CE28E6">
              <w:t>Date</w:t>
            </w:r>
          </w:p>
        </w:tc>
        <w:tc>
          <w:tcPr>
            <w:tcW w:w="1635" w:type="dxa"/>
            <w:tcBorders>
              <w:top w:val="single" w:sz="12" w:space="0" w:color="999999"/>
              <w:left w:val="nil"/>
              <w:bottom w:val="single" w:sz="12" w:space="0" w:color="999999"/>
              <w:right w:val="nil"/>
            </w:tcBorders>
            <w:shd w:val="clear" w:color="auto" w:fill="E6E6E6"/>
            <w:hideMark/>
          </w:tcPr>
          <w:p w14:paraId="5BA29319" w14:textId="77777777" w:rsidR="00001C0F" w:rsidRPr="00CE28E6" w:rsidRDefault="00001C0F" w:rsidP="00C96657">
            <w:pPr>
              <w:pStyle w:val="TableHeading"/>
            </w:pPr>
            <w:r w:rsidRPr="00CE28E6">
              <w:t>Author</w:t>
            </w:r>
          </w:p>
        </w:tc>
        <w:tc>
          <w:tcPr>
            <w:tcW w:w="1267" w:type="dxa"/>
            <w:tcBorders>
              <w:top w:val="single" w:sz="12" w:space="0" w:color="999999"/>
              <w:left w:val="nil"/>
              <w:bottom w:val="single" w:sz="12" w:space="0" w:color="999999"/>
              <w:right w:val="nil"/>
            </w:tcBorders>
            <w:shd w:val="clear" w:color="auto" w:fill="E6E6E6"/>
            <w:hideMark/>
          </w:tcPr>
          <w:p w14:paraId="5BA2931A" w14:textId="77777777" w:rsidR="00001C0F" w:rsidRPr="00CE28E6" w:rsidRDefault="00001C0F" w:rsidP="00C96657">
            <w:pPr>
              <w:pStyle w:val="TableHeading"/>
            </w:pPr>
            <w:r w:rsidRPr="00CE28E6">
              <w:t>Version</w:t>
            </w:r>
          </w:p>
        </w:tc>
        <w:tc>
          <w:tcPr>
            <w:tcW w:w="5876" w:type="dxa"/>
            <w:tcBorders>
              <w:top w:val="single" w:sz="12" w:space="0" w:color="999999"/>
              <w:left w:val="nil"/>
              <w:bottom w:val="single" w:sz="12" w:space="0" w:color="999999"/>
              <w:right w:val="nil"/>
            </w:tcBorders>
            <w:shd w:val="clear" w:color="auto" w:fill="E6E6E6"/>
            <w:hideMark/>
          </w:tcPr>
          <w:p w14:paraId="5BA2931B" w14:textId="77777777" w:rsidR="00001C0F" w:rsidRPr="00CE28E6" w:rsidRDefault="00001C0F" w:rsidP="00C96657">
            <w:pPr>
              <w:pStyle w:val="TableHeading"/>
            </w:pPr>
            <w:r w:rsidRPr="00CE28E6">
              <w:t>Change reference</w:t>
            </w:r>
          </w:p>
        </w:tc>
      </w:tr>
      <w:tr w:rsidR="00001C0F" w:rsidRPr="00CE28E6" w14:paraId="5BA29321" w14:textId="77777777" w:rsidTr="000B7B1B">
        <w:tc>
          <w:tcPr>
            <w:tcW w:w="1089" w:type="dxa"/>
            <w:tcBorders>
              <w:top w:val="single" w:sz="8" w:space="0" w:color="999999"/>
              <w:left w:val="nil"/>
              <w:bottom w:val="single" w:sz="8" w:space="0" w:color="999999"/>
              <w:right w:val="nil"/>
            </w:tcBorders>
          </w:tcPr>
          <w:p w14:paraId="5BA2931D" w14:textId="5830DF29" w:rsidR="00001C0F" w:rsidRPr="00CE28E6" w:rsidRDefault="005E4C5B" w:rsidP="002D6E65">
            <w:pPr>
              <w:pStyle w:val="TableNormal1"/>
            </w:pPr>
            <w:r>
              <w:t>0</w:t>
            </w:r>
            <w:r w:rsidR="002D6E65">
              <w:t>4/01/2014</w:t>
            </w:r>
          </w:p>
        </w:tc>
        <w:tc>
          <w:tcPr>
            <w:tcW w:w="1635" w:type="dxa"/>
            <w:tcBorders>
              <w:top w:val="single" w:sz="8" w:space="0" w:color="999999"/>
              <w:left w:val="nil"/>
              <w:bottom w:val="single" w:sz="8" w:space="0" w:color="999999"/>
              <w:right w:val="nil"/>
            </w:tcBorders>
          </w:tcPr>
          <w:p w14:paraId="5BA2931E" w14:textId="6ADA7712" w:rsidR="00001C0F" w:rsidRPr="00CE28E6" w:rsidRDefault="00446A28" w:rsidP="00C1673E">
            <w:pPr>
              <w:pStyle w:val="TableNormal1"/>
            </w:pPr>
            <w:r>
              <w:t>Shabina Mirajkar</w:t>
            </w:r>
          </w:p>
        </w:tc>
        <w:tc>
          <w:tcPr>
            <w:tcW w:w="1267" w:type="dxa"/>
            <w:tcBorders>
              <w:top w:val="single" w:sz="8" w:space="0" w:color="999999"/>
              <w:left w:val="nil"/>
              <w:bottom w:val="single" w:sz="8" w:space="0" w:color="999999"/>
              <w:right w:val="nil"/>
            </w:tcBorders>
          </w:tcPr>
          <w:p w14:paraId="5BA2931F" w14:textId="77777777" w:rsidR="00001C0F" w:rsidRPr="00CE28E6" w:rsidRDefault="00DE5AAB" w:rsidP="00C96657">
            <w:pPr>
              <w:pStyle w:val="TableNormal1"/>
            </w:pPr>
            <w:r>
              <w:t>1.0</w:t>
            </w:r>
          </w:p>
        </w:tc>
        <w:tc>
          <w:tcPr>
            <w:tcW w:w="5876" w:type="dxa"/>
            <w:tcBorders>
              <w:top w:val="single" w:sz="8" w:space="0" w:color="999999"/>
              <w:left w:val="nil"/>
              <w:bottom w:val="single" w:sz="8" w:space="0" w:color="999999"/>
              <w:right w:val="nil"/>
            </w:tcBorders>
          </w:tcPr>
          <w:p w14:paraId="5BA29320" w14:textId="77777777" w:rsidR="00001C0F" w:rsidRPr="00CE28E6" w:rsidRDefault="00DE5AAB" w:rsidP="00C96657">
            <w:pPr>
              <w:pStyle w:val="TableNormal1"/>
            </w:pPr>
            <w:r>
              <w:t>Initial Creation</w:t>
            </w:r>
          </w:p>
        </w:tc>
      </w:tr>
      <w:tr w:rsidR="006606D5" w:rsidRPr="00CE28E6" w14:paraId="083D6359" w14:textId="77777777" w:rsidTr="00F90049">
        <w:tc>
          <w:tcPr>
            <w:tcW w:w="1089" w:type="dxa"/>
            <w:tcBorders>
              <w:top w:val="single" w:sz="8" w:space="0" w:color="999999"/>
              <w:left w:val="nil"/>
              <w:bottom w:val="single" w:sz="8" w:space="0" w:color="999999"/>
              <w:right w:val="nil"/>
            </w:tcBorders>
          </w:tcPr>
          <w:p w14:paraId="4A79744C" w14:textId="60A036C2" w:rsidR="006606D5" w:rsidRPr="00CE28E6" w:rsidRDefault="006606D5" w:rsidP="00F90049">
            <w:pPr>
              <w:pStyle w:val="TableNormal1"/>
            </w:pPr>
            <w:r>
              <w:t>04/08/2014</w:t>
            </w:r>
          </w:p>
        </w:tc>
        <w:tc>
          <w:tcPr>
            <w:tcW w:w="1635" w:type="dxa"/>
            <w:tcBorders>
              <w:top w:val="single" w:sz="8" w:space="0" w:color="999999"/>
              <w:left w:val="nil"/>
              <w:bottom w:val="single" w:sz="8" w:space="0" w:color="999999"/>
              <w:right w:val="nil"/>
            </w:tcBorders>
          </w:tcPr>
          <w:p w14:paraId="306F5EAD" w14:textId="77777777" w:rsidR="006606D5" w:rsidRPr="00CE28E6" w:rsidRDefault="006606D5" w:rsidP="00F90049">
            <w:pPr>
              <w:pStyle w:val="TableNormal1"/>
            </w:pPr>
            <w:r>
              <w:t>Shabina Mirajkar</w:t>
            </w:r>
          </w:p>
        </w:tc>
        <w:tc>
          <w:tcPr>
            <w:tcW w:w="1267" w:type="dxa"/>
            <w:tcBorders>
              <w:top w:val="single" w:sz="8" w:space="0" w:color="999999"/>
              <w:left w:val="nil"/>
              <w:bottom w:val="single" w:sz="8" w:space="0" w:color="999999"/>
              <w:right w:val="nil"/>
            </w:tcBorders>
          </w:tcPr>
          <w:p w14:paraId="3B8FEF3C" w14:textId="28C9A464" w:rsidR="006606D5" w:rsidRPr="00CE28E6" w:rsidRDefault="006606D5" w:rsidP="00F90049">
            <w:pPr>
              <w:pStyle w:val="TableNormal1"/>
            </w:pPr>
            <w:r>
              <w:t>1.1</w:t>
            </w:r>
          </w:p>
        </w:tc>
        <w:tc>
          <w:tcPr>
            <w:tcW w:w="5876" w:type="dxa"/>
            <w:tcBorders>
              <w:top w:val="single" w:sz="8" w:space="0" w:color="999999"/>
              <w:left w:val="nil"/>
              <w:bottom w:val="single" w:sz="8" w:space="0" w:color="999999"/>
              <w:right w:val="nil"/>
            </w:tcBorders>
          </w:tcPr>
          <w:p w14:paraId="1BD9A937" w14:textId="597405FB" w:rsidR="006606D5" w:rsidRPr="00CE28E6" w:rsidRDefault="006606D5" w:rsidP="006606D5">
            <w:pPr>
              <w:pStyle w:val="TableNormal1"/>
            </w:pPr>
            <w:r>
              <w:t>Modified with feedback from Business</w:t>
            </w:r>
          </w:p>
        </w:tc>
      </w:tr>
      <w:tr w:rsidR="00836748" w:rsidRPr="00CE28E6" w14:paraId="39C0B581" w14:textId="77777777" w:rsidTr="00836748">
        <w:tc>
          <w:tcPr>
            <w:tcW w:w="1089" w:type="dxa"/>
            <w:tcBorders>
              <w:top w:val="single" w:sz="8" w:space="0" w:color="999999"/>
              <w:left w:val="nil"/>
              <w:bottom w:val="single" w:sz="8" w:space="0" w:color="999999"/>
              <w:right w:val="nil"/>
            </w:tcBorders>
          </w:tcPr>
          <w:p w14:paraId="3AEFA918" w14:textId="56B56055" w:rsidR="00836748" w:rsidRPr="00CE28E6" w:rsidRDefault="00836748" w:rsidP="00836748">
            <w:pPr>
              <w:pStyle w:val="TableNormal1"/>
            </w:pPr>
            <w:bookmarkStart w:id="21" w:name="_Toc205170595"/>
            <w:bookmarkStart w:id="22" w:name="_Toc205170903"/>
            <w:bookmarkStart w:id="23" w:name="_Toc205170914"/>
            <w:bookmarkStart w:id="24" w:name="_Toc205170922"/>
            <w:bookmarkStart w:id="25" w:name="_Toc205170932"/>
            <w:bookmarkStart w:id="26" w:name="_Toc205170941"/>
            <w:bookmarkStart w:id="27" w:name="_Toc318446785"/>
            <w:bookmarkStart w:id="28" w:name="_Toc318448864"/>
            <w:r>
              <w:t>04/09/2014</w:t>
            </w:r>
          </w:p>
        </w:tc>
        <w:tc>
          <w:tcPr>
            <w:tcW w:w="1635" w:type="dxa"/>
            <w:tcBorders>
              <w:top w:val="single" w:sz="8" w:space="0" w:color="999999"/>
              <w:left w:val="nil"/>
              <w:bottom w:val="single" w:sz="8" w:space="0" w:color="999999"/>
              <w:right w:val="nil"/>
            </w:tcBorders>
          </w:tcPr>
          <w:p w14:paraId="1736CA4C" w14:textId="77777777" w:rsidR="00836748" w:rsidRPr="00CE28E6" w:rsidRDefault="00836748" w:rsidP="00E04408">
            <w:pPr>
              <w:pStyle w:val="TableNormal1"/>
            </w:pPr>
            <w:r>
              <w:t>Shabina Mirajkar</w:t>
            </w:r>
          </w:p>
        </w:tc>
        <w:tc>
          <w:tcPr>
            <w:tcW w:w="1267" w:type="dxa"/>
            <w:tcBorders>
              <w:top w:val="single" w:sz="8" w:space="0" w:color="999999"/>
              <w:left w:val="nil"/>
              <w:bottom w:val="single" w:sz="8" w:space="0" w:color="999999"/>
              <w:right w:val="nil"/>
            </w:tcBorders>
          </w:tcPr>
          <w:p w14:paraId="2BFB9183" w14:textId="205AD8F6" w:rsidR="00836748" w:rsidRPr="00CE28E6" w:rsidRDefault="00836748" w:rsidP="00E04408">
            <w:pPr>
              <w:pStyle w:val="TableNormal1"/>
            </w:pPr>
            <w:r>
              <w:t>1.2</w:t>
            </w:r>
          </w:p>
        </w:tc>
        <w:tc>
          <w:tcPr>
            <w:tcW w:w="5876" w:type="dxa"/>
            <w:tcBorders>
              <w:top w:val="single" w:sz="8" w:space="0" w:color="999999"/>
              <w:left w:val="nil"/>
              <w:bottom w:val="single" w:sz="8" w:space="0" w:color="999999"/>
              <w:right w:val="nil"/>
            </w:tcBorders>
          </w:tcPr>
          <w:p w14:paraId="6D0A2880" w14:textId="77777777" w:rsidR="00836748" w:rsidRPr="00CE28E6" w:rsidRDefault="00836748" w:rsidP="00E04408">
            <w:pPr>
              <w:pStyle w:val="TableNormal1"/>
            </w:pPr>
            <w:r>
              <w:t>Modified with feedback from Business</w:t>
            </w:r>
          </w:p>
        </w:tc>
      </w:tr>
      <w:tr w:rsidR="00375CEB" w:rsidRPr="00CE28E6" w14:paraId="4861BB67" w14:textId="77777777" w:rsidTr="00C863DE">
        <w:tc>
          <w:tcPr>
            <w:tcW w:w="1089" w:type="dxa"/>
            <w:tcBorders>
              <w:top w:val="single" w:sz="8" w:space="0" w:color="999999"/>
              <w:left w:val="nil"/>
              <w:bottom w:val="single" w:sz="8" w:space="0" w:color="999999"/>
              <w:right w:val="nil"/>
            </w:tcBorders>
          </w:tcPr>
          <w:p w14:paraId="7790F82A" w14:textId="7C67ED5A" w:rsidR="00375CEB" w:rsidRPr="00CE28E6" w:rsidRDefault="00375CEB" w:rsidP="00375CEB">
            <w:pPr>
              <w:pStyle w:val="TableNormal1"/>
            </w:pPr>
            <w:r>
              <w:t>04/11/2014</w:t>
            </w:r>
          </w:p>
        </w:tc>
        <w:tc>
          <w:tcPr>
            <w:tcW w:w="1635" w:type="dxa"/>
            <w:tcBorders>
              <w:top w:val="single" w:sz="8" w:space="0" w:color="999999"/>
              <w:left w:val="nil"/>
              <w:bottom w:val="single" w:sz="8" w:space="0" w:color="999999"/>
              <w:right w:val="nil"/>
            </w:tcBorders>
          </w:tcPr>
          <w:p w14:paraId="0F8D536E" w14:textId="77777777" w:rsidR="00375CEB" w:rsidRPr="00CE28E6" w:rsidRDefault="00375CEB" w:rsidP="00C863DE">
            <w:pPr>
              <w:pStyle w:val="TableNormal1"/>
            </w:pPr>
            <w:r>
              <w:t>Shabina Mirajkar</w:t>
            </w:r>
          </w:p>
        </w:tc>
        <w:tc>
          <w:tcPr>
            <w:tcW w:w="1267" w:type="dxa"/>
            <w:tcBorders>
              <w:top w:val="single" w:sz="8" w:space="0" w:color="999999"/>
              <w:left w:val="nil"/>
              <w:bottom w:val="single" w:sz="8" w:space="0" w:color="999999"/>
              <w:right w:val="nil"/>
            </w:tcBorders>
          </w:tcPr>
          <w:p w14:paraId="3BC6534A" w14:textId="73AECA36" w:rsidR="00375CEB" w:rsidRPr="00CE28E6" w:rsidRDefault="00375CEB" w:rsidP="00C863DE">
            <w:pPr>
              <w:pStyle w:val="TableNormal1"/>
            </w:pPr>
            <w:r>
              <w:t>1.3</w:t>
            </w:r>
          </w:p>
        </w:tc>
        <w:tc>
          <w:tcPr>
            <w:tcW w:w="5876" w:type="dxa"/>
            <w:tcBorders>
              <w:top w:val="single" w:sz="8" w:space="0" w:color="999999"/>
              <w:left w:val="nil"/>
              <w:bottom w:val="single" w:sz="8" w:space="0" w:color="999999"/>
              <w:right w:val="nil"/>
            </w:tcBorders>
          </w:tcPr>
          <w:p w14:paraId="42761DCB" w14:textId="5E873514" w:rsidR="00375CEB" w:rsidRPr="00CE28E6" w:rsidRDefault="00375CEB" w:rsidP="00960AC7">
            <w:pPr>
              <w:pStyle w:val="TableNormal1"/>
            </w:pPr>
            <w:r>
              <w:t>Modified with feedback from Business</w:t>
            </w:r>
            <w:r w:rsidR="00D3342D">
              <w:t xml:space="preserve"> to include FMLA, WOOC</w:t>
            </w:r>
          </w:p>
        </w:tc>
      </w:tr>
      <w:tr w:rsidR="006203DC" w:rsidRPr="00CE28E6" w14:paraId="1904FDFA" w14:textId="77777777" w:rsidTr="004C5535">
        <w:tc>
          <w:tcPr>
            <w:tcW w:w="1089" w:type="dxa"/>
            <w:tcBorders>
              <w:top w:val="single" w:sz="8" w:space="0" w:color="999999"/>
              <w:left w:val="nil"/>
              <w:bottom w:val="single" w:sz="8" w:space="0" w:color="999999"/>
              <w:right w:val="nil"/>
            </w:tcBorders>
          </w:tcPr>
          <w:p w14:paraId="25EAAB2E" w14:textId="6863D14E" w:rsidR="006203DC" w:rsidRPr="00CE28E6" w:rsidRDefault="006203DC" w:rsidP="004C5535">
            <w:pPr>
              <w:pStyle w:val="TableNormal1"/>
            </w:pPr>
            <w:r>
              <w:t>04/16/2014</w:t>
            </w:r>
          </w:p>
        </w:tc>
        <w:tc>
          <w:tcPr>
            <w:tcW w:w="1635" w:type="dxa"/>
            <w:tcBorders>
              <w:top w:val="single" w:sz="8" w:space="0" w:color="999999"/>
              <w:left w:val="nil"/>
              <w:bottom w:val="single" w:sz="8" w:space="0" w:color="999999"/>
              <w:right w:val="nil"/>
            </w:tcBorders>
          </w:tcPr>
          <w:p w14:paraId="36B5DA07" w14:textId="77777777" w:rsidR="006203DC" w:rsidRPr="00CE28E6" w:rsidRDefault="006203DC" w:rsidP="004C5535">
            <w:pPr>
              <w:pStyle w:val="TableNormal1"/>
            </w:pPr>
            <w:r>
              <w:t>Shabina Mirajkar</w:t>
            </w:r>
          </w:p>
        </w:tc>
        <w:tc>
          <w:tcPr>
            <w:tcW w:w="1267" w:type="dxa"/>
            <w:tcBorders>
              <w:top w:val="single" w:sz="8" w:space="0" w:color="999999"/>
              <w:left w:val="nil"/>
              <w:bottom w:val="single" w:sz="8" w:space="0" w:color="999999"/>
              <w:right w:val="nil"/>
            </w:tcBorders>
          </w:tcPr>
          <w:p w14:paraId="797A21F8" w14:textId="2FD8E052" w:rsidR="006203DC" w:rsidRPr="00CE28E6" w:rsidRDefault="006203DC" w:rsidP="004C5535">
            <w:pPr>
              <w:pStyle w:val="TableNormal1"/>
            </w:pPr>
            <w:r>
              <w:t>1.4</w:t>
            </w:r>
          </w:p>
        </w:tc>
        <w:tc>
          <w:tcPr>
            <w:tcW w:w="5876" w:type="dxa"/>
            <w:tcBorders>
              <w:top w:val="single" w:sz="8" w:space="0" w:color="999999"/>
              <w:left w:val="nil"/>
              <w:bottom w:val="single" w:sz="8" w:space="0" w:color="999999"/>
              <w:right w:val="nil"/>
            </w:tcBorders>
          </w:tcPr>
          <w:p w14:paraId="5D7628B8" w14:textId="20D6A9FC" w:rsidR="006203DC" w:rsidRPr="00CE28E6" w:rsidRDefault="006203DC" w:rsidP="00D3342D">
            <w:pPr>
              <w:pStyle w:val="TableNormal1"/>
            </w:pPr>
            <w:r>
              <w:t xml:space="preserve">Modified with feedback from Business </w:t>
            </w:r>
            <w:r w:rsidR="00D3342D">
              <w:t xml:space="preserve">with details &amp; </w:t>
            </w:r>
            <w:r>
              <w:t xml:space="preserve"> include Lead Pay</w:t>
            </w:r>
          </w:p>
        </w:tc>
      </w:tr>
      <w:tr w:rsidR="007417EF" w:rsidRPr="00CE28E6" w14:paraId="4CA129F8" w14:textId="77777777" w:rsidTr="001306F7">
        <w:tc>
          <w:tcPr>
            <w:tcW w:w="1089" w:type="dxa"/>
            <w:tcBorders>
              <w:top w:val="single" w:sz="8" w:space="0" w:color="999999"/>
              <w:left w:val="nil"/>
              <w:bottom w:val="single" w:sz="8" w:space="0" w:color="999999"/>
              <w:right w:val="nil"/>
            </w:tcBorders>
          </w:tcPr>
          <w:p w14:paraId="37DC9A00" w14:textId="5DB6C628" w:rsidR="007417EF" w:rsidRPr="00CE28E6" w:rsidRDefault="007417EF" w:rsidP="001306F7">
            <w:pPr>
              <w:pStyle w:val="TableNormal1"/>
            </w:pPr>
            <w:r>
              <w:t>04/17/2014</w:t>
            </w:r>
          </w:p>
        </w:tc>
        <w:tc>
          <w:tcPr>
            <w:tcW w:w="1635" w:type="dxa"/>
            <w:tcBorders>
              <w:top w:val="single" w:sz="8" w:space="0" w:color="999999"/>
              <w:left w:val="nil"/>
              <w:bottom w:val="single" w:sz="8" w:space="0" w:color="999999"/>
              <w:right w:val="nil"/>
            </w:tcBorders>
          </w:tcPr>
          <w:p w14:paraId="250CBE34" w14:textId="77777777" w:rsidR="007417EF" w:rsidRPr="00CE28E6" w:rsidRDefault="007417EF" w:rsidP="001306F7">
            <w:pPr>
              <w:pStyle w:val="TableNormal1"/>
            </w:pPr>
            <w:r>
              <w:t>Shabina Mirajkar</w:t>
            </w:r>
          </w:p>
        </w:tc>
        <w:tc>
          <w:tcPr>
            <w:tcW w:w="1267" w:type="dxa"/>
            <w:tcBorders>
              <w:top w:val="single" w:sz="8" w:space="0" w:color="999999"/>
              <w:left w:val="nil"/>
              <w:bottom w:val="single" w:sz="8" w:space="0" w:color="999999"/>
              <w:right w:val="nil"/>
            </w:tcBorders>
          </w:tcPr>
          <w:p w14:paraId="74E9A050" w14:textId="18756E20" w:rsidR="007417EF" w:rsidRPr="00CE28E6" w:rsidRDefault="007417EF" w:rsidP="001306F7">
            <w:pPr>
              <w:pStyle w:val="TableNormal1"/>
            </w:pPr>
            <w:r>
              <w:t>1.5</w:t>
            </w:r>
          </w:p>
        </w:tc>
        <w:tc>
          <w:tcPr>
            <w:tcW w:w="5876" w:type="dxa"/>
            <w:tcBorders>
              <w:top w:val="single" w:sz="8" w:space="0" w:color="999999"/>
              <w:left w:val="nil"/>
              <w:bottom w:val="single" w:sz="8" w:space="0" w:color="999999"/>
              <w:right w:val="nil"/>
            </w:tcBorders>
          </w:tcPr>
          <w:p w14:paraId="41B80B95" w14:textId="0ECC137B" w:rsidR="007417EF" w:rsidRPr="00CE28E6" w:rsidRDefault="007417EF" w:rsidP="007417EF">
            <w:pPr>
              <w:pStyle w:val="TableNormal1"/>
            </w:pPr>
            <w:r>
              <w:t>Modified with feedback from Business, include Payroll as an Approval Role for WOOC, Lead Pay and TimeSheet Approval Processes</w:t>
            </w:r>
            <w:r w:rsidR="009A6311">
              <w:t>, provide Help button/menu option</w:t>
            </w:r>
          </w:p>
        </w:tc>
      </w:tr>
      <w:tr w:rsidR="00282EED" w:rsidRPr="00CE28E6" w14:paraId="1F93A311" w14:textId="77777777" w:rsidTr="00FD555F">
        <w:tc>
          <w:tcPr>
            <w:tcW w:w="1089" w:type="dxa"/>
            <w:tcBorders>
              <w:top w:val="single" w:sz="8" w:space="0" w:color="999999"/>
              <w:left w:val="nil"/>
              <w:bottom w:val="single" w:sz="8" w:space="0" w:color="999999"/>
              <w:right w:val="nil"/>
            </w:tcBorders>
          </w:tcPr>
          <w:p w14:paraId="3BC66C93" w14:textId="20808D50" w:rsidR="00282EED" w:rsidRPr="00CE28E6" w:rsidRDefault="00282EED" w:rsidP="00282EED">
            <w:pPr>
              <w:pStyle w:val="TableNormal1"/>
            </w:pPr>
            <w:r>
              <w:t>04/18/2014</w:t>
            </w:r>
          </w:p>
        </w:tc>
        <w:tc>
          <w:tcPr>
            <w:tcW w:w="1635" w:type="dxa"/>
            <w:tcBorders>
              <w:top w:val="single" w:sz="8" w:space="0" w:color="999999"/>
              <w:left w:val="nil"/>
              <w:bottom w:val="single" w:sz="8" w:space="0" w:color="999999"/>
              <w:right w:val="nil"/>
            </w:tcBorders>
          </w:tcPr>
          <w:p w14:paraId="46401945" w14:textId="77777777" w:rsidR="00282EED" w:rsidRPr="00CE28E6" w:rsidRDefault="00282EED" w:rsidP="00FD555F">
            <w:pPr>
              <w:pStyle w:val="TableNormal1"/>
            </w:pPr>
            <w:r>
              <w:t>Shabina Mirajkar</w:t>
            </w:r>
          </w:p>
        </w:tc>
        <w:tc>
          <w:tcPr>
            <w:tcW w:w="1267" w:type="dxa"/>
            <w:tcBorders>
              <w:top w:val="single" w:sz="8" w:space="0" w:color="999999"/>
              <w:left w:val="nil"/>
              <w:bottom w:val="single" w:sz="8" w:space="0" w:color="999999"/>
              <w:right w:val="nil"/>
            </w:tcBorders>
          </w:tcPr>
          <w:p w14:paraId="24164C0D" w14:textId="44A24F06" w:rsidR="00282EED" w:rsidRPr="00CE28E6" w:rsidRDefault="00282EED" w:rsidP="00FD555F">
            <w:pPr>
              <w:pStyle w:val="TableNormal1"/>
            </w:pPr>
            <w:r>
              <w:t>1.6</w:t>
            </w:r>
          </w:p>
        </w:tc>
        <w:tc>
          <w:tcPr>
            <w:tcW w:w="5876" w:type="dxa"/>
            <w:tcBorders>
              <w:top w:val="single" w:sz="8" w:space="0" w:color="999999"/>
              <w:left w:val="nil"/>
              <w:bottom w:val="single" w:sz="8" w:space="0" w:color="999999"/>
              <w:right w:val="nil"/>
            </w:tcBorders>
          </w:tcPr>
          <w:p w14:paraId="06705C5A" w14:textId="78B2E4E7" w:rsidR="00282EED" w:rsidRPr="00CE28E6" w:rsidRDefault="00282EED" w:rsidP="00282EED">
            <w:pPr>
              <w:pStyle w:val="TableNormal1"/>
            </w:pPr>
            <w:r>
              <w:t>Modified with feedback from Business</w:t>
            </w:r>
          </w:p>
        </w:tc>
      </w:tr>
      <w:tr w:rsidR="00A6764C" w:rsidRPr="00CE28E6" w14:paraId="0E5F9F18" w14:textId="77777777" w:rsidTr="004A36A0">
        <w:tc>
          <w:tcPr>
            <w:tcW w:w="1089" w:type="dxa"/>
            <w:tcBorders>
              <w:top w:val="single" w:sz="8" w:space="0" w:color="999999"/>
              <w:left w:val="nil"/>
              <w:bottom w:val="single" w:sz="8" w:space="0" w:color="999999"/>
              <w:right w:val="nil"/>
            </w:tcBorders>
          </w:tcPr>
          <w:p w14:paraId="0A8B6A5E" w14:textId="18521CDE" w:rsidR="00A6764C" w:rsidRPr="00CE28E6" w:rsidRDefault="00A6764C" w:rsidP="004A36A0">
            <w:pPr>
              <w:pStyle w:val="TableNormal1"/>
            </w:pPr>
            <w:r>
              <w:t>04/21/2014</w:t>
            </w:r>
          </w:p>
        </w:tc>
        <w:tc>
          <w:tcPr>
            <w:tcW w:w="1635" w:type="dxa"/>
            <w:tcBorders>
              <w:top w:val="single" w:sz="8" w:space="0" w:color="999999"/>
              <w:left w:val="nil"/>
              <w:bottom w:val="single" w:sz="8" w:space="0" w:color="999999"/>
              <w:right w:val="nil"/>
            </w:tcBorders>
          </w:tcPr>
          <w:p w14:paraId="217C5AE9" w14:textId="77777777" w:rsidR="00A6764C" w:rsidRPr="00CE28E6" w:rsidRDefault="00A6764C" w:rsidP="004A36A0">
            <w:pPr>
              <w:pStyle w:val="TableNormal1"/>
            </w:pPr>
            <w:r>
              <w:t>Shabina Mirajkar</w:t>
            </w:r>
          </w:p>
        </w:tc>
        <w:tc>
          <w:tcPr>
            <w:tcW w:w="1267" w:type="dxa"/>
            <w:tcBorders>
              <w:top w:val="single" w:sz="8" w:space="0" w:color="999999"/>
              <w:left w:val="nil"/>
              <w:bottom w:val="single" w:sz="8" w:space="0" w:color="999999"/>
              <w:right w:val="nil"/>
            </w:tcBorders>
          </w:tcPr>
          <w:p w14:paraId="3AB8706A" w14:textId="6A342039" w:rsidR="00A6764C" w:rsidRPr="00CE28E6" w:rsidRDefault="00A6764C" w:rsidP="004A36A0">
            <w:pPr>
              <w:pStyle w:val="TableNormal1"/>
            </w:pPr>
            <w:r>
              <w:t>1.7</w:t>
            </w:r>
          </w:p>
        </w:tc>
        <w:tc>
          <w:tcPr>
            <w:tcW w:w="5876" w:type="dxa"/>
            <w:tcBorders>
              <w:top w:val="single" w:sz="8" w:space="0" w:color="999999"/>
              <w:left w:val="nil"/>
              <w:bottom w:val="single" w:sz="8" w:space="0" w:color="999999"/>
              <w:right w:val="nil"/>
            </w:tcBorders>
          </w:tcPr>
          <w:p w14:paraId="50BD6F32" w14:textId="77777777" w:rsidR="00A6764C" w:rsidRPr="00CE28E6" w:rsidRDefault="00A6764C" w:rsidP="004A36A0">
            <w:pPr>
              <w:pStyle w:val="TableNormal1"/>
            </w:pPr>
            <w:r>
              <w:t>Modified with feedback from Business</w:t>
            </w:r>
          </w:p>
        </w:tc>
      </w:tr>
    </w:tbl>
    <w:p w14:paraId="02047725" w14:textId="77777777" w:rsidR="00282EED" w:rsidRDefault="00282EED" w:rsidP="00001C0F">
      <w:pPr>
        <w:pStyle w:val="Heading2"/>
      </w:pPr>
    </w:p>
    <w:p w14:paraId="5BA29337" w14:textId="1B5927D5" w:rsidR="00001C0F" w:rsidRDefault="00001C0F" w:rsidP="00001C0F">
      <w:pPr>
        <w:pStyle w:val="Heading2"/>
      </w:pPr>
      <w:bookmarkStart w:id="29" w:name="_Toc385944460"/>
      <w:r w:rsidRPr="00CE28E6">
        <w:t>Approvals</w:t>
      </w:r>
      <w:bookmarkEnd w:id="21"/>
      <w:bookmarkEnd w:id="22"/>
      <w:bookmarkEnd w:id="23"/>
      <w:bookmarkEnd w:id="24"/>
      <w:bookmarkEnd w:id="25"/>
      <w:bookmarkEnd w:id="26"/>
      <w:bookmarkEnd w:id="27"/>
      <w:bookmarkEnd w:id="28"/>
      <w:bookmarkEnd w:id="29"/>
    </w:p>
    <w:p w14:paraId="6BD55FFF" w14:textId="73D0A4EE" w:rsidR="004F101F" w:rsidRPr="004F101F" w:rsidRDefault="004F101F" w:rsidP="004F101F">
      <w:r>
        <w:rPr>
          <w:noProof/>
        </w:rPr>
        <w:drawing>
          <wp:inline distT="0" distB="0" distL="0" distR="0" wp14:anchorId="265442DC" wp14:editId="0995CA44">
            <wp:extent cx="5800725" cy="2581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0725" cy="2581275"/>
                    </a:xfrm>
                    <a:prstGeom prst="rect">
                      <a:avLst/>
                    </a:prstGeom>
                  </pic:spPr>
                </pic:pic>
              </a:graphicData>
            </a:graphic>
          </wp:inline>
        </w:drawing>
      </w:r>
    </w:p>
    <w:p w14:paraId="11E8C186" w14:textId="73E510D4" w:rsidR="00D21351" w:rsidRDefault="00D21351" w:rsidP="009B3E46">
      <w:pPr>
        <w:pStyle w:val="Heading1"/>
      </w:pPr>
      <w:bookmarkStart w:id="30" w:name="_Toc318446786"/>
      <w:bookmarkStart w:id="31" w:name="_Toc318448865"/>
    </w:p>
    <w:p w14:paraId="391BBEE0" w14:textId="77777777" w:rsidR="00D21351" w:rsidRDefault="00D21351">
      <w:pPr>
        <w:rPr>
          <w:b/>
          <w:sz w:val="32"/>
          <w:szCs w:val="32"/>
        </w:rPr>
      </w:pPr>
      <w:r>
        <w:br w:type="page"/>
      </w:r>
    </w:p>
    <w:p w14:paraId="5BA2934F" w14:textId="2954E681" w:rsidR="00926B21" w:rsidRPr="00CE28E6" w:rsidRDefault="008520D1" w:rsidP="009B3E46">
      <w:pPr>
        <w:pStyle w:val="Heading1"/>
      </w:pPr>
      <w:bookmarkStart w:id="32" w:name="_Toc385944461"/>
      <w:r>
        <w:lastRenderedPageBreak/>
        <w:t xml:space="preserve">Document </w:t>
      </w:r>
      <w:r w:rsidR="00001C0F" w:rsidRPr="00CE28E6">
        <w:t>Overview</w:t>
      </w:r>
      <w:bookmarkEnd w:id="30"/>
      <w:bookmarkEnd w:id="31"/>
      <w:bookmarkEnd w:id="32"/>
    </w:p>
    <w:p w14:paraId="5BA29350" w14:textId="24E34275" w:rsidR="005A76D2" w:rsidRDefault="00453C21" w:rsidP="00446A28">
      <w:pPr>
        <w:rPr>
          <w:sz w:val="18"/>
        </w:rPr>
      </w:pPr>
      <w:r w:rsidRPr="00CE28E6">
        <w:rPr>
          <w:sz w:val="18"/>
        </w:rPr>
        <w:t xml:space="preserve">This document details the functional requirements </w:t>
      </w:r>
      <w:r w:rsidR="002F333C" w:rsidRPr="00CE28E6">
        <w:rPr>
          <w:sz w:val="18"/>
        </w:rPr>
        <w:t xml:space="preserve">which will be used to </w:t>
      </w:r>
      <w:r w:rsidR="00446A28">
        <w:rPr>
          <w:sz w:val="18"/>
        </w:rPr>
        <w:t xml:space="preserve">design the </w:t>
      </w:r>
      <w:r w:rsidR="00627065">
        <w:rPr>
          <w:sz w:val="18"/>
        </w:rPr>
        <w:t>eTimeManagement</w:t>
      </w:r>
      <w:r w:rsidR="00C1673E">
        <w:rPr>
          <w:sz w:val="18"/>
        </w:rPr>
        <w:t xml:space="preserve"> application</w:t>
      </w:r>
      <w:r w:rsidRPr="00CE28E6">
        <w:rPr>
          <w:sz w:val="18"/>
        </w:rPr>
        <w:t>.</w:t>
      </w:r>
      <w:r w:rsidR="00293EBD" w:rsidRPr="00CE28E6">
        <w:rPr>
          <w:sz w:val="18"/>
        </w:rPr>
        <w:t xml:space="preserve"> </w:t>
      </w:r>
      <w:r w:rsidR="002F333C" w:rsidRPr="00CE28E6">
        <w:rPr>
          <w:sz w:val="18"/>
        </w:rPr>
        <w:t xml:space="preserve">The information listed </w:t>
      </w:r>
      <w:r w:rsidR="00C9539F">
        <w:rPr>
          <w:sz w:val="18"/>
        </w:rPr>
        <w:t xml:space="preserve">covers </w:t>
      </w:r>
      <w:r w:rsidR="00293EBD" w:rsidRPr="00CE28E6">
        <w:rPr>
          <w:sz w:val="18"/>
        </w:rPr>
        <w:t xml:space="preserve">the specific requirement for each </w:t>
      </w:r>
      <w:r w:rsidR="00C9539F">
        <w:rPr>
          <w:sz w:val="18"/>
        </w:rPr>
        <w:t>feature</w:t>
      </w:r>
      <w:r w:rsidR="00293EBD" w:rsidRPr="00CE28E6">
        <w:rPr>
          <w:sz w:val="18"/>
        </w:rPr>
        <w:t xml:space="preserve"> listed</w:t>
      </w:r>
      <w:r w:rsidR="00316C5F">
        <w:rPr>
          <w:sz w:val="18"/>
        </w:rPr>
        <w:t>.</w:t>
      </w:r>
      <w:r w:rsidR="003B4E71">
        <w:rPr>
          <w:sz w:val="18"/>
        </w:rPr>
        <w:t xml:space="preserve"> </w:t>
      </w:r>
    </w:p>
    <w:p w14:paraId="6541585B" w14:textId="77777777" w:rsidR="00E24107" w:rsidRDefault="00E24107" w:rsidP="00446A28">
      <w:pPr>
        <w:rPr>
          <w:sz w:val="18"/>
        </w:rPr>
      </w:pPr>
    </w:p>
    <w:p w14:paraId="5BA29351" w14:textId="77777777" w:rsidR="009D28DB" w:rsidRPr="00CE28E6" w:rsidRDefault="009D28DB" w:rsidP="009D28DB">
      <w:pPr>
        <w:pStyle w:val="Heading2"/>
      </w:pPr>
      <w:bookmarkStart w:id="33" w:name="_Toc318446787"/>
      <w:bookmarkStart w:id="34" w:name="_Toc318448866"/>
      <w:bookmarkStart w:id="35" w:name="_Toc385944462"/>
      <w:r>
        <w:t>Project Summary</w:t>
      </w:r>
      <w:bookmarkEnd w:id="33"/>
      <w:bookmarkEnd w:id="34"/>
      <w:bookmarkEnd w:id="35"/>
    </w:p>
    <w:p w14:paraId="500E7035" w14:textId="2824681B" w:rsidR="00140734" w:rsidRDefault="003B4E71">
      <w:pPr>
        <w:rPr>
          <w:rFonts w:cstheme="minorHAnsi"/>
          <w:sz w:val="18"/>
          <w:szCs w:val="18"/>
        </w:rPr>
      </w:pPr>
      <w:r>
        <w:rPr>
          <w:rFonts w:cstheme="minorHAnsi"/>
          <w:sz w:val="18"/>
          <w:szCs w:val="18"/>
        </w:rPr>
        <w:t>The m</w:t>
      </w:r>
      <w:r w:rsidRPr="003B4E71">
        <w:rPr>
          <w:rFonts w:cstheme="minorHAnsi"/>
          <w:sz w:val="18"/>
          <w:szCs w:val="18"/>
        </w:rPr>
        <w:t xml:space="preserve">ain objective of this project is to </w:t>
      </w:r>
      <w:r w:rsidR="00C1673E">
        <w:rPr>
          <w:rFonts w:cstheme="minorHAnsi"/>
          <w:sz w:val="18"/>
          <w:szCs w:val="18"/>
        </w:rPr>
        <w:t>automate the</w:t>
      </w:r>
      <w:r w:rsidRPr="003B4E71">
        <w:rPr>
          <w:rFonts w:cstheme="minorHAnsi"/>
          <w:sz w:val="18"/>
          <w:szCs w:val="18"/>
        </w:rPr>
        <w:t xml:space="preserve"> </w:t>
      </w:r>
      <w:r w:rsidR="002E3902">
        <w:rPr>
          <w:sz w:val="18"/>
        </w:rPr>
        <w:t xml:space="preserve">eTimeManagement </w:t>
      </w:r>
      <w:r w:rsidR="00C1673E">
        <w:rPr>
          <w:rFonts w:cstheme="minorHAnsi"/>
          <w:sz w:val="18"/>
          <w:szCs w:val="18"/>
        </w:rPr>
        <w:t>process</w:t>
      </w:r>
      <w:r w:rsidRPr="003B4E71">
        <w:rPr>
          <w:rFonts w:cstheme="minorHAnsi"/>
          <w:sz w:val="18"/>
          <w:szCs w:val="18"/>
        </w:rPr>
        <w:t xml:space="preserve"> for </w:t>
      </w:r>
      <w:r w:rsidR="00C1673E">
        <w:rPr>
          <w:rFonts w:cstheme="minorHAnsi"/>
          <w:sz w:val="18"/>
          <w:szCs w:val="18"/>
        </w:rPr>
        <w:t>non-ATU VTA employees</w:t>
      </w:r>
      <w:r w:rsidRPr="003B4E71">
        <w:rPr>
          <w:rFonts w:cstheme="minorHAnsi"/>
          <w:sz w:val="18"/>
          <w:szCs w:val="18"/>
        </w:rPr>
        <w:t xml:space="preserve">. It </w:t>
      </w:r>
      <w:r w:rsidR="00A85946">
        <w:rPr>
          <w:rFonts w:cstheme="minorHAnsi"/>
          <w:sz w:val="18"/>
          <w:szCs w:val="18"/>
        </w:rPr>
        <w:t>will enable</w:t>
      </w:r>
      <w:r w:rsidRPr="003B4E71">
        <w:rPr>
          <w:rFonts w:cstheme="minorHAnsi"/>
          <w:sz w:val="18"/>
          <w:szCs w:val="18"/>
        </w:rPr>
        <w:t xml:space="preserve"> </w:t>
      </w:r>
      <w:r>
        <w:rPr>
          <w:rFonts w:cstheme="minorHAnsi"/>
          <w:sz w:val="18"/>
          <w:szCs w:val="18"/>
        </w:rPr>
        <w:t xml:space="preserve">the </w:t>
      </w:r>
      <w:r w:rsidR="00C1673E">
        <w:rPr>
          <w:rFonts w:cstheme="minorHAnsi"/>
          <w:sz w:val="18"/>
          <w:szCs w:val="18"/>
        </w:rPr>
        <w:t>organization to create</w:t>
      </w:r>
      <w:r w:rsidRPr="003B4E71">
        <w:rPr>
          <w:rFonts w:cstheme="minorHAnsi"/>
          <w:sz w:val="18"/>
          <w:szCs w:val="18"/>
        </w:rPr>
        <w:t>, track</w:t>
      </w:r>
      <w:r>
        <w:rPr>
          <w:rFonts w:cstheme="minorHAnsi"/>
          <w:sz w:val="18"/>
          <w:szCs w:val="18"/>
        </w:rPr>
        <w:t xml:space="preserve">, </w:t>
      </w:r>
      <w:r w:rsidR="00C1673E">
        <w:rPr>
          <w:rFonts w:cstheme="minorHAnsi"/>
          <w:sz w:val="18"/>
          <w:szCs w:val="18"/>
        </w:rPr>
        <w:t>approve</w:t>
      </w:r>
      <w:r w:rsidRPr="003B4E71">
        <w:rPr>
          <w:rFonts w:cstheme="minorHAnsi"/>
          <w:sz w:val="18"/>
          <w:szCs w:val="18"/>
        </w:rPr>
        <w:t xml:space="preserve"> and manage</w:t>
      </w:r>
      <w:r w:rsidR="00D412B5">
        <w:rPr>
          <w:rFonts w:cstheme="minorHAnsi"/>
          <w:sz w:val="18"/>
          <w:szCs w:val="18"/>
        </w:rPr>
        <w:t xml:space="preserve"> leave, overtime</w:t>
      </w:r>
      <w:r w:rsidR="00640F50">
        <w:rPr>
          <w:rFonts w:cstheme="minorHAnsi"/>
          <w:sz w:val="18"/>
          <w:szCs w:val="18"/>
        </w:rPr>
        <w:t>, lead</w:t>
      </w:r>
      <w:r w:rsidR="00D412B5">
        <w:rPr>
          <w:rFonts w:cstheme="minorHAnsi"/>
          <w:sz w:val="18"/>
          <w:szCs w:val="18"/>
        </w:rPr>
        <w:t>/training</w:t>
      </w:r>
      <w:r w:rsidR="00640F50">
        <w:rPr>
          <w:rFonts w:cstheme="minorHAnsi"/>
          <w:sz w:val="18"/>
          <w:szCs w:val="18"/>
        </w:rPr>
        <w:t xml:space="preserve"> pay, </w:t>
      </w:r>
      <w:proofErr w:type="gramStart"/>
      <w:r w:rsidR="00640F50">
        <w:rPr>
          <w:rFonts w:cstheme="minorHAnsi"/>
          <w:sz w:val="18"/>
          <w:szCs w:val="18"/>
        </w:rPr>
        <w:t>work</w:t>
      </w:r>
      <w:proofErr w:type="gramEnd"/>
      <w:r w:rsidR="00640F50">
        <w:rPr>
          <w:rFonts w:cstheme="minorHAnsi"/>
          <w:sz w:val="18"/>
          <w:szCs w:val="18"/>
        </w:rPr>
        <w:t xml:space="preserve"> out of class</w:t>
      </w:r>
      <w:r w:rsidR="002E3902">
        <w:rPr>
          <w:rFonts w:cstheme="minorHAnsi"/>
          <w:sz w:val="18"/>
          <w:szCs w:val="18"/>
        </w:rPr>
        <w:t xml:space="preserve"> &amp;</w:t>
      </w:r>
      <w:r w:rsidRPr="003B4E71">
        <w:rPr>
          <w:rFonts w:cstheme="minorHAnsi"/>
          <w:sz w:val="18"/>
          <w:szCs w:val="18"/>
        </w:rPr>
        <w:t xml:space="preserve"> </w:t>
      </w:r>
      <w:r w:rsidR="002E3902">
        <w:rPr>
          <w:rFonts w:cstheme="minorHAnsi"/>
          <w:sz w:val="18"/>
          <w:szCs w:val="18"/>
        </w:rPr>
        <w:t>timesheet</w:t>
      </w:r>
      <w:r w:rsidRPr="003B4E71">
        <w:rPr>
          <w:rFonts w:cstheme="minorHAnsi"/>
          <w:sz w:val="18"/>
          <w:szCs w:val="18"/>
        </w:rPr>
        <w:t xml:space="preserve"> requests and als</w:t>
      </w:r>
      <w:r w:rsidR="00C1673E">
        <w:rPr>
          <w:rFonts w:cstheme="minorHAnsi"/>
          <w:sz w:val="18"/>
          <w:szCs w:val="18"/>
        </w:rPr>
        <w:t>o to integrate and automate data flow from and to the SAP system</w:t>
      </w:r>
      <w:r w:rsidRPr="003B4E71">
        <w:rPr>
          <w:rFonts w:cstheme="minorHAnsi"/>
          <w:sz w:val="18"/>
          <w:szCs w:val="18"/>
        </w:rPr>
        <w:t xml:space="preserve">. Currently the process is managed with a manual </w:t>
      </w:r>
      <w:r w:rsidR="002E3902">
        <w:rPr>
          <w:rFonts w:cstheme="minorHAnsi"/>
          <w:sz w:val="18"/>
          <w:szCs w:val="18"/>
        </w:rPr>
        <w:t>paper-based</w:t>
      </w:r>
      <w:r w:rsidRPr="003B4E71">
        <w:rPr>
          <w:rFonts w:cstheme="minorHAnsi"/>
          <w:sz w:val="18"/>
          <w:szCs w:val="18"/>
        </w:rPr>
        <w:t xml:space="preserve"> process. </w:t>
      </w:r>
    </w:p>
    <w:p w14:paraId="7EA5FC85" w14:textId="77777777" w:rsidR="00141EDA" w:rsidRDefault="00141EDA">
      <w:pPr>
        <w:rPr>
          <w:rFonts w:cstheme="minorHAnsi"/>
          <w:sz w:val="18"/>
          <w:szCs w:val="18"/>
        </w:rPr>
      </w:pPr>
    </w:p>
    <w:p w14:paraId="5DBAA555" w14:textId="180A0D09" w:rsidR="00DB3D2A" w:rsidRDefault="00DB3D2A">
      <w:pPr>
        <w:rPr>
          <w:rFonts w:cstheme="minorHAnsi"/>
          <w:sz w:val="18"/>
          <w:szCs w:val="18"/>
        </w:rPr>
      </w:pPr>
      <w:r>
        <w:rPr>
          <w:rFonts w:cstheme="minorHAnsi"/>
          <w:sz w:val="18"/>
          <w:szCs w:val="18"/>
        </w:rPr>
        <w:t xml:space="preserve">Key </w:t>
      </w:r>
      <w:r w:rsidR="00851AD0">
        <w:rPr>
          <w:rFonts w:cstheme="minorHAnsi"/>
          <w:sz w:val="18"/>
          <w:szCs w:val="18"/>
        </w:rPr>
        <w:t>aspects of the project</w:t>
      </w:r>
      <w:r>
        <w:rPr>
          <w:rFonts w:cstheme="minorHAnsi"/>
          <w:sz w:val="18"/>
          <w:szCs w:val="18"/>
        </w:rPr>
        <w:t>:</w:t>
      </w:r>
    </w:p>
    <w:p w14:paraId="79D430D7" w14:textId="77777777" w:rsidR="00DB3D2A" w:rsidRDefault="00DB3D2A">
      <w:pPr>
        <w:rPr>
          <w:rFonts w:cstheme="minorHAnsi"/>
          <w:sz w:val="18"/>
          <w:szCs w:val="18"/>
        </w:rPr>
      </w:pPr>
    </w:p>
    <w:p w14:paraId="6376B065" w14:textId="6AD73935" w:rsidR="004E14C7" w:rsidRPr="00DB3D2A" w:rsidRDefault="00141EDA" w:rsidP="00DB3D2A">
      <w:pPr>
        <w:pStyle w:val="ListParagraph"/>
        <w:numPr>
          <w:ilvl w:val="0"/>
          <w:numId w:val="11"/>
        </w:numPr>
        <w:rPr>
          <w:rFonts w:cstheme="minorHAnsi"/>
          <w:sz w:val="18"/>
          <w:szCs w:val="18"/>
        </w:rPr>
      </w:pPr>
      <w:r w:rsidRPr="004E14C7">
        <w:rPr>
          <w:rFonts w:cstheme="minorHAnsi"/>
          <w:sz w:val="18"/>
          <w:szCs w:val="18"/>
        </w:rPr>
        <w:t>Impacts all VTA employees except ATU members</w:t>
      </w:r>
      <w:r w:rsidR="00DB3D2A">
        <w:rPr>
          <w:rFonts w:cstheme="minorHAnsi"/>
          <w:sz w:val="18"/>
          <w:szCs w:val="18"/>
        </w:rPr>
        <w:t xml:space="preserve"> , s</w:t>
      </w:r>
      <w:r w:rsidRPr="00DB3D2A">
        <w:rPr>
          <w:rFonts w:cstheme="minorHAnsi"/>
          <w:sz w:val="18"/>
          <w:szCs w:val="18"/>
        </w:rPr>
        <w:t>taff (hourly and salaried)</w:t>
      </w:r>
    </w:p>
    <w:p w14:paraId="412E8DB9" w14:textId="77777777" w:rsidR="004E14C7" w:rsidRDefault="00141EDA" w:rsidP="00141EDA">
      <w:pPr>
        <w:pStyle w:val="ListParagraph"/>
        <w:numPr>
          <w:ilvl w:val="0"/>
          <w:numId w:val="11"/>
        </w:numPr>
        <w:rPr>
          <w:rFonts w:cstheme="minorHAnsi"/>
          <w:sz w:val="18"/>
          <w:szCs w:val="18"/>
        </w:rPr>
      </w:pPr>
      <w:r w:rsidRPr="004E14C7">
        <w:rPr>
          <w:rFonts w:cstheme="minorHAnsi"/>
          <w:sz w:val="18"/>
          <w:szCs w:val="18"/>
        </w:rPr>
        <w:t>Tracks time and attendance electronically</w:t>
      </w:r>
    </w:p>
    <w:p w14:paraId="1FF453F7" w14:textId="77777777" w:rsidR="004E14C7" w:rsidRDefault="00141EDA" w:rsidP="00141EDA">
      <w:pPr>
        <w:pStyle w:val="ListParagraph"/>
        <w:numPr>
          <w:ilvl w:val="0"/>
          <w:numId w:val="11"/>
        </w:numPr>
        <w:rPr>
          <w:rFonts w:cstheme="minorHAnsi"/>
          <w:sz w:val="18"/>
          <w:szCs w:val="18"/>
        </w:rPr>
      </w:pPr>
      <w:r w:rsidRPr="004E14C7">
        <w:rPr>
          <w:rFonts w:cstheme="minorHAnsi"/>
          <w:sz w:val="18"/>
          <w:szCs w:val="18"/>
        </w:rPr>
        <w:t>Maintains time off accruals and advanced requests replacing manual and exception processes</w:t>
      </w:r>
    </w:p>
    <w:p w14:paraId="48A4C3F8" w14:textId="77777777" w:rsidR="004E14C7" w:rsidRDefault="00141EDA" w:rsidP="00141EDA">
      <w:pPr>
        <w:pStyle w:val="ListParagraph"/>
        <w:numPr>
          <w:ilvl w:val="0"/>
          <w:numId w:val="11"/>
        </w:numPr>
        <w:rPr>
          <w:rFonts w:cstheme="minorHAnsi"/>
          <w:sz w:val="18"/>
          <w:szCs w:val="18"/>
        </w:rPr>
      </w:pPr>
      <w:r w:rsidRPr="004E14C7">
        <w:rPr>
          <w:rFonts w:cstheme="minorHAnsi"/>
          <w:sz w:val="18"/>
          <w:szCs w:val="18"/>
        </w:rPr>
        <w:t>Maintains work and time off schedules</w:t>
      </w:r>
    </w:p>
    <w:p w14:paraId="1FC503C9" w14:textId="77777777" w:rsidR="004E14C7" w:rsidRDefault="00141EDA" w:rsidP="00141EDA">
      <w:pPr>
        <w:pStyle w:val="ListParagraph"/>
        <w:numPr>
          <w:ilvl w:val="0"/>
          <w:numId w:val="11"/>
        </w:numPr>
        <w:rPr>
          <w:rFonts w:cstheme="minorHAnsi"/>
          <w:sz w:val="18"/>
          <w:szCs w:val="18"/>
        </w:rPr>
      </w:pPr>
      <w:r w:rsidRPr="004E14C7">
        <w:rPr>
          <w:rFonts w:cstheme="minorHAnsi"/>
          <w:sz w:val="18"/>
          <w:szCs w:val="18"/>
        </w:rPr>
        <w:t>Offer flexibility and timeliness</w:t>
      </w:r>
    </w:p>
    <w:p w14:paraId="12549F0E" w14:textId="77777777" w:rsidR="004E14C7" w:rsidRDefault="00141EDA" w:rsidP="00141EDA">
      <w:pPr>
        <w:pStyle w:val="ListParagraph"/>
        <w:numPr>
          <w:ilvl w:val="0"/>
          <w:numId w:val="11"/>
        </w:numPr>
        <w:rPr>
          <w:rFonts w:cstheme="minorHAnsi"/>
          <w:sz w:val="18"/>
          <w:szCs w:val="18"/>
        </w:rPr>
      </w:pPr>
      <w:r w:rsidRPr="004E14C7">
        <w:rPr>
          <w:rFonts w:cstheme="minorHAnsi"/>
          <w:sz w:val="18"/>
          <w:szCs w:val="18"/>
        </w:rPr>
        <w:t>Improves communication and employee experience</w:t>
      </w:r>
    </w:p>
    <w:p w14:paraId="372260E1" w14:textId="77777777" w:rsidR="004E14C7" w:rsidRDefault="00141EDA" w:rsidP="00141EDA">
      <w:pPr>
        <w:pStyle w:val="ListParagraph"/>
        <w:numPr>
          <w:ilvl w:val="0"/>
          <w:numId w:val="11"/>
        </w:numPr>
        <w:rPr>
          <w:rFonts w:cstheme="minorHAnsi"/>
          <w:sz w:val="18"/>
          <w:szCs w:val="18"/>
        </w:rPr>
      </w:pPr>
      <w:r w:rsidRPr="004E14C7">
        <w:rPr>
          <w:rFonts w:cstheme="minorHAnsi"/>
          <w:sz w:val="18"/>
          <w:szCs w:val="18"/>
        </w:rPr>
        <w:t>Reduces duplicative and manual processes</w:t>
      </w:r>
    </w:p>
    <w:p w14:paraId="4FC91EDE" w14:textId="77777777" w:rsidR="004E14C7" w:rsidRDefault="00141EDA" w:rsidP="00141EDA">
      <w:pPr>
        <w:pStyle w:val="ListParagraph"/>
        <w:numPr>
          <w:ilvl w:val="0"/>
          <w:numId w:val="11"/>
        </w:numPr>
        <w:rPr>
          <w:rFonts w:cstheme="minorHAnsi"/>
          <w:sz w:val="18"/>
          <w:szCs w:val="18"/>
        </w:rPr>
      </w:pPr>
      <w:r w:rsidRPr="004E14C7">
        <w:rPr>
          <w:rFonts w:cstheme="minorHAnsi"/>
          <w:sz w:val="18"/>
          <w:szCs w:val="18"/>
        </w:rPr>
        <w:t>Streamlines and improves processes</w:t>
      </w:r>
    </w:p>
    <w:p w14:paraId="40D57E91" w14:textId="71B21232" w:rsidR="00141EDA" w:rsidRPr="004E14C7" w:rsidRDefault="00141EDA" w:rsidP="00141EDA">
      <w:pPr>
        <w:pStyle w:val="ListParagraph"/>
        <w:numPr>
          <w:ilvl w:val="0"/>
          <w:numId w:val="11"/>
        </w:numPr>
        <w:rPr>
          <w:rFonts w:cstheme="minorHAnsi"/>
          <w:sz w:val="18"/>
          <w:szCs w:val="18"/>
        </w:rPr>
      </w:pPr>
      <w:r w:rsidRPr="004E14C7">
        <w:rPr>
          <w:rFonts w:cstheme="minorHAnsi"/>
          <w:sz w:val="18"/>
          <w:szCs w:val="18"/>
        </w:rPr>
        <w:t>Supports sustainability</w:t>
      </w:r>
    </w:p>
    <w:p w14:paraId="7876734F" w14:textId="77777777" w:rsidR="00D21351" w:rsidRDefault="00D21351"/>
    <w:p w14:paraId="45392726" w14:textId="77777777" w:rsidR="00D21351" w:rsidRDefault="00D21351"/>
    <w:p w14:paraId="3C9FA603" w14:textId="77777777" w:rsidR="00D21351" w:rsidRDefault="00D21351"/>
    <w:p w14:paraId="5107B62B" w14:textId="2A65933A" w:rsidR="003B4E71" w:rsidRDefault="003B4E71" w:rsidP="00D21351">
      <w:pPr>
        <w:ind w:left="-720"/>
      </w:pPr>
      <w:r>
        <w:br w:type="page"/>
      </w:r>
    </w:p>
    <w:p w14:paraId="1860A036" w14:textId="78C9922B" w:rsidR="00D21351" w:rsidRPr="00D21351" w:rsidRDefault="00D21351" w:rsidP="00D21351">
      <w:pPr>
        <w:pStyle w:val="Heading1"/>
      </w:pPr>
      <w:bookmarkStart w:id="36" w:name="_Toc385944463"/>
      <w:proofErr w:type="gramStart"/>
      <w:r w:rsidRPr="00CE28E6">
        <w:lastRenderedPageBreak/>
        <w:t>e</w:t>
      </w:r>
      <w:r>
        <w:t>Time</w:t>
      </w:r>
      <w:proofErr w:type="gramEnd"/>
      <w:r>
        <w:t xml:space="preserve"> SharePoint Site</w:t>
      </w:r>
      <w:bookmarkEnd w:id="36"/>
    </w:p>
    <w:p w14:paraId="028C963E" w14:textId="77777777" w:rsidR="00D21351" w:rsidRDefault="00D21351">
      <w:pPr>
        <w:rPr>
          <w:b/>
          <w:sz w:val="32"/>
          <w:szCs w:val="32"/>
        </w:rPr>
      </w:pPr>
    </w:p>
    <w:p w14:paraId="68006785" w14:textId="0678FBD5" w:rsidR="005F66F4" w:rsidRDefault="005F66F4">
      <w:pPr>
        <w:rPr>
          <w:rFonts w:cstheme="minorHAnsi"/>
          <w:sz w:val="18"/>
          <w:szCs w:val="18"/>
        </w:rPr>
      </w:pPr>
      <w:r w:rsidRPr="005F66F4">
        <w:rPr>
          <w:rFonts w:cstheme="minorHAnsi"/>
          <w:sz w:val="18"/>
          <w:szCs w:val="18"/>
        </w:rPr>
        <w:t xml:space="preserve">Snapshot of </w:t>
      </w:r>
      <w:r w:rsidR="00C85A3C">
        <w:rPr>
          <w:rFonts w:cstheme="minorHAnsi"/>
          <w:sz w:val="18"/>
          <w:szCs w:val="18"/>
        </w:rPr>
        <w:t>proposed user interface</w:t>
      </w:r>
      <w:r w:rsidRPr="005F66F4">
        <w:rPr>
          <w:rFonts w:cstheme="minorHAnsi"/>
          <w:sz w:val="18"/>
          <w:szCs w:val="18"/>
        </w:rPr>
        <w:t xml:space="preserve"> for eTime</w:t>
      </w:r>
      <w:r>
        <w:rPr>
          <w:rFonts w:cstheme="minorHAnsi"/>
          <w:sz w:val="18"/>
          <w:szCs w:val="18"/>
        </w:rPr>
        <w:t>:</w:t>
      </w:r>
    </w:p>
    <w:p w14:paraId="35B85754" w14:textId="77777777" w:rsidR="005F66F4" w:rsidRPr="005F66F4" w:rsidRDefault="005F66F4">
      <w:pPr>
        <w:rPr>
          <w:rFonts w:cstheme="minorHAnsi"/>
          <w:sz w:val="18"/>
          <w:szCs w:val="18"/>
        </w:rPr>
      </w:pPr>
    </w:p>
    <w:p w14:paraId="6AE67D49" w14:textId="27613D8D" w:rsidR="00D21351" w:rsidRDefault="00D21351" w:rsidP="00D21351">
      <w:pPr>
        <w:ind w:left="-630"/>
        <w:rPr>
          <w:b/>
          <w:sz w:val="32"/>
          <w:szCs w:val="32"/>
        </w:rPr>
      </w:pPr>
      <w:r>
        <w:rPr>
          <w:noProof/>
        </w:rPr>
        <w:drawing>
          <wp:inline distT="0" distB="0" distL="0" distR="0" wp14:anchorId="58831094" wp14:editId="13F058B7">
            <wp:extent cx="7315629" cy="283829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326658" cy="2842576"/>
                    </a:xfrm>
                    <a:prstGeom prst="rect">
                      <a:avLst/>
                    </a:prstGeom>
                  </pic:spPr>
                </pic:pic>
              </a:graphicData>
            </a:graphic>
          </wp:inline>
        </w:drawing>
      </w:r>
    </w:p>
    <w:p w14:paraId="70ED3273" w14:textId="77777777" w:rsidR="00D21351" w:rsidRDefault="00D21351">
      <w:pPr>
        <w:rPr>
          <w:b/>
          <w:sz w:val="32"/>
          <w:szCs w:val="32"/>
        </w:rPr>
      </w:pPr>
      <w:r>
        <w:br w:type="page"/>
      </w:r>
    </w:p>
    <w:p w14:paraId="621A38FA" w14:textId="592B65CC" w:rsidR="008520D1" w:rsidRDefault="001E4EE7" w:rsidP="008520D1">
      <w:pPr>
        <w:pStyle w:val="Heading1"/>
      </w:pPr>
      <w:bookmarkStart w:id="37" w:name="_Toc385944464"/>
      <w:r>
        <w:lastRenderedPageBreak/>
        <w:t>Process Flow</w:t>
      </w:r>
      <w:bookmarkEnd w:id="37"/>
    </w:p>
    <w:p w14:paraId="5787ABCA" w14:textId="77777777" w:rsidR="001C0350" w:rsidRDefault="001C0350" w:rsidP="001C0350"/>
    <w:bookmarkStart w:id="38" w:name="_Toc385944465" w:displacedByCustomXml="next"/>
    <w:sdt>
      <w:sdtPr>
        <w:alias w:val="Theme"/>
        <w:tag w:val="1.sonoma_story.sonoma_theme"/>
        <w:id w:val="-2100013586"/>
        <w:placeholder>
          <w:docPart w:val="1C88ADB363D0467CAEE8767C85C49C89"/>
        </w:placeholder>
      </w:sdtPr>
      <w:sdtContent>
        <w:sdt>
          <w:sdtPr>
            <w:alias w:val="Theme"/>
            <w:tag w:val="1.sonoma_story.sonoma_theme"/>
            <w:id w:val="-1152903796"/>
            <w:placeholder>
              <w:docPart w:val="922CB909B33644808C70BFD4089AB7CC"/>
            </w:placeholder>
          </w:sdtPr>
          <w:sdtContent>
            <w:p w14:paraId="726C638B" w14:textId="61B7B09B" w:rsidR="00A34EF8" w:rsidRPr="00A34EF8" w:rsidRDefault="00027F07" w:rsidP="00A34EF8">
              <w:pPr>
                <w:pStyle w:val="Heading2"/>
                <w:numPr>
                  <w:ilvl w:val="0"/>
                  <w:numId w:val="15"/>
                </w:numPr>
                <w:rPr>
                  <w:rFonts w:eastAsia="Times"/>
                  <w:b w:val="0"/>
                  <w:bCs w:val="0"/>
                  <w:color w:val="auto"/>
                  <w:sz w:val="20"/>
                  <w:szCs w:val="20"/>
                </w:rPr>
              </w:pPr>
              <w:r>
                <w:rPr>
                  <w:sz w:val="28"/>
                  <w:szCs w:val="28"/>
                </w:rPr>
                <w:t>Pay Exception</w:t>
              </w:r>
              <w:r w:rsidR="00A34EF8" w:rsidRPr="00D6313E">
                <w:rPr>
                  <w:sz w:val="28"/>
                  <w:szCs w:val="28"/>
                </w:rPr>
                <w:t xml:space="preserve"> </w:t>
              </w:r>
              <w:r w:rsidR="005058AA">
                <w:rPr>
                  <w:sz w:val="28"/>
                  <w:szCs w:val="28"/>
                </w:rPr>
                <w:t xml:space="preserve">Approval </w:t>
              </w:r>
              <w:r w:rsidR="00A34EF8" w:rsidRPr="00D6313E">
                <w:rPr>
                  <w:sz w:val="28"/>
                  <w:szCs w:val="28"/>
                </w:rPr>
                <w:t>Request</w:t>
              </w:r>
              <w:r w:rsidR="00A34EF8">
                <w:rPr>
                  <w:b w:val="0"/>
                  <w:bCs w:val="0"/>
                  <w:sz w:val="28"/>
                  <w:szCs w:val="28"/>
                </w:rPr>
                <w:t xml:space="preserve"> </w:t>
              </w:r>
              <w:r w:rsidR="00A34EF8" w:rsidRPr="00D5607A">
                <w:rPr>
                  <w:bCs w:val="0"/>
                  <w:sz w:val="28"/>
                  <w:szCs w:val="28"/>
                </w:rPr>
                <w:t>Flow</w:t>
              </w:r>
              <w:r w:rsidR="005058AA">
                <w:rPr>
                  <w:bCs w:val="0"/>
                  <w:sz w:val="28"/>
                  <w:szCs w:val="28"/>
                </w:rPr>
                <w:t xml:space="preserve"> (PEAR)</w:t>
              </w:r>
            </w:p>
          </w:sdtContent>
        </w:sdt>
      </w:sdtContent>
    </w:sdt>
    <w:bookmarkEnd w:id="38" w:displacedByCustomXml="prev"/>
    <w:p w14:paraId="2371C77B" w14:textId="50B31E8C" w:rsidR="00E10CE1" w:rsidRDefault="00E10CE1" w:rsidP="00027F07">
      <w:pPr>
        <w:ind w:left="-450"/>
      </w:pPr>
    </w:p>
    <w:p w14:paraId="02A7BF33" w14:textId="77777777" w:rsidR="00902A34" w:rsidRDefault="00902A34" w:rsidP="00027F07">
      <w:pPr>
        <w:ind w:left="-450"/>
      </w:pPr>
    </w:p>
    <w:p w14:paraId="785EAEF0" w14:textId="1D5B7518" w:rsidR="00902A34" w:rsidRDefault="007B62FC" w:rsidP="00027F07">
      <w:pPr>
        <w:ind w:left="-450"/>
      </w:pPr>
      <w:r>
        <w:object w:dxaOrig="14017" w:dyaOrig="11437" w14:anchorId="3F137E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pt;height:445.4pt" o:ole="">
            <v:imagedata r:id="rId14" o:title=""/>
          </v:shape>
          <o:OLEObject Type="Embed" ProgID="Visio.Drawing.15" ShapeID="_x0000_i1025" DrawAspect="Content" ObjectID="_1474727201" r:id="rId15"/>
        </w:object>
      </w:r>
    </w:p>
    <w:p w14:paraId="149C7BDA" w14:textId="1F9507BC" w:rsidR="00F71CA7" w:rsidRDefault="00F71CA7" w:rsidP="00D5607A">
      <w:pPr>
        <w:ind w:left="-450"/>
      </w:pPr>
    </w:p>
    <w:p w14:paraId="4FDCDEB0" w14:textId="59038721" w:rsidR="00EC0A96" w:rsidRDefault="00EC0A96">
      <w:bookmarkStart w:id="39" w:name="_Toc205024387"/>
      <w:bookmarkStart w:id="40" w:name="_Toc205024495"/>
      <w:bookmarkStart w:id="41" w:name="_Toc318446790"/>
      <w:bookmarkStart w:id="42" w:name="_Toc318448869"/>
      <w:r>
        <w:br w:type="page"/>
      </w:r>
    </w:p>
    <w:bookmarkStart w:id="43" w:name="_Toc385944466" w:displacedByCustomXml="next"/>
    <w:sdt>
      <w:sdtPr>
        <w:alias w:val="Theme"/>
        <w:tag w:val="1.sonoma_story.sonoma_theme"/>
        <w:id w:val="-608899988"/>
        <w:placeholder>
          <w:docPart w:val="64D71DAEEE2F42189FD1144CBB743D5D"/>
        </w:placeholder>
      </w:sdtPr>
      <w:sdtContent>
        <w:p w14:paraId="70680CFE" w14:textId="5F78E20E" w:rsidR="00A34EF8" w:rsidRPr="00A34EF8" w:rsidRDefault="00A34EF8" w:rsidP="00A34EF8">
          <w:pPr>
            <w:pStyle w:val="Heading2"/>
            <w:numPr>
              <w:ilvl w:val="0"/>
              <w:numId w:val="15"/>
            </w:numPr>
            <w:rPr>
              <w:rFonts w:eastAsia="Times"/>
              <w:b w:val="0"/>
              <w:bCs w:val="0"/>
              <w:color w:val="auto"/>
              <w:sz w:val="20"/>
              <w:szCs w:val="20"/>
            </w:rPr>
          </w:pPr>
          <w:r w:rsidRPr="00E149CE">
            <w:rPr>
              <w:sz w:val="28"/>
              <w:szCs w:val="28"/>
            </w:rPr>
            <w:t>TimeSheet Approval Request</w:t>
          </w:r>
          <w:r w:rsidRPr="00E149CE">
            <w:rPr>
              <w:bCs w:val="0"/>
              <w:sz w:val="28"/>
              <w:szCs w:val="28"/>
            </w:rPr>
            <w:t xml:space="preserve"> Flow</w:t>
          </w:r>
          <w:r w:rsidR="006A39FF">
            <w:rPr>
              <w:bCs w:val="0"/>
              <w:sz w:val="28"/>
              <w:szCs w:val="28"/>
            </w:rPr>
            <w:t xml:space="preserve"> (TSAR)</w:t>
          </w:r>
        </w:p>
      </w:sdtContent>
    </w:sdt>
    <w:bookmarkEnd w:id="43" w:displacedByCustomXml="prev"/>
    <w:p w14:paraId="02DD2B3F" w14:textId="77777777" w:rsidR="0079286C" w:rsidRDefault="0079286C" w:rsidP="005227E5">
      <w:pPr>
        <w:ind w:left="-450"/>
        <w:rPr>
          <w:b/>
          <w:sz w:val="32"/>
          <w:szCs w:val="32"/>
        </w:rPr>
      </w:pPr>
    </w:p>
    <w:p w14:paraId="002E8831" w14:textId="77777777" w:rsidR="0079286C" w:rsidRDefault="00A34EF8" w:rsidP="005227E5">
      <w:pPr>
        <w:ind w:left="-450"/>
      </w:pPr>
      <w:r>
        <w:rPr>
          <w:b/>
          <w:sz w:val="32"/>
          <w:szCs w:val="32"/>
        </w:rPr>
        <w:t xml:space="preserve"> </w:t>
      </w:r>
    </w:p>
    <w:p w14:paraId="6C30576F" w14:textId="3CE86CA9" w:rsidR="00D21F99" w:rsidRDefault="00B13A9F" w:rsidP="001C6340">
      <w:pPr>
        <w:ind w:left="-630"/>
      </w:pPr>
      <w:r>
        <w:object w:dxaOrig="15001" w:dyaOrig="11497" w14:anchorId="5C384E59">
          <v:shape id="_x0000_i1026" type="#_x0000_t75" style="width:549.7pt;height:421.4pt" o:ole="">
            <v:imagedata r:id="rId16" o:title=""/>
          </v:shape>
          <o:OLEObject Type="Embed" ProgID="Visio.Drawing.15" ShapeID="_x0000_i1026" DrawAspect="Content" ObjectID="_1474727202" r:id="rId17"/>
        </w:object>
      </w:r>
    </w:p>
    <w:p w14:paraId="64CFE4FE" w14:textId="77777777" w:rsidR="00D21F99" w:rsidRDefault="00D21F99">
      <w:r>
        <w:br w:type="page"/>
      </w:r>
    </w:p>
    <w:bookmarkStart w:id="44" w:name="_Toc385944467"/>
    <w:p w14:paraId="42AF2805" w14:textId="3B851C5C" w:rsidR="00D21F99" w:rsidRPr="00A34EF8" w:rsidRDefault="00E70C13" w:rsidP="00D21F99">
      <w:pPr>
        <w:pStyle w:val="Heading2"/>
        <w:numPr>
          <w:ilvl w:val="0"/>
          <w:numId w:val="15"/>
        </w:numPr>
        <w:rPr>
          <w:rFonts w:eastAsia="Times"/>
          <w:b w:val="0"/>
          <w:bCs w:val="0"/>
          <w:color w:val="auto"/>
          <w:sz w:val="20"/>
          <w:szCs w:val="20"/>
        </w:rPr>
      </w:pPr>
      <w:sdt>
        <w:sdtPr>
          <w:alias w:val="Theme"/>
          <w:tag w:val="1.sonoma_story.sonoma_theme"/>
          <w:id w:val="1222644963"/>
          <w:placeholder>
            <w:docPart w:val="2DD577BD3A5441D6942C5B4CB05D8EC5"/>
          </w:placeholder>
        </w:sdtPr>
        <w:sdtContent>
          <w:r w:rsidR="00D21F99">
            <w:rPr>
              <w:sz w:val="28"/>
              <w:szCs w:val="28"/>
            </w:rPr>
            <w:t>Work Out Of Class</w:t>
          </w:r>
          <w:r w:rsidR="00D21F99" w:rsidRPr="00E149CE">
            <w:rPr>
              <w:sz w:val="28"/>
              <w:szCs w:val="28"/>
            </w:rPr>
            <w:t xml:space="preserve"> Request</w:t>
          </w:r>
          <w:r w:rsidR="00D21F99" w:rsidRPr="00E149CE">
            <w:rPr>
              <w:bCs w:val="0"/>
              <w:sz w:val="28"/>
              <w:szCs w:val="28"/>
            </w:rPr>
            <w:t xml:space="preserve"> Flow</w:t>
          </w:r>
          <w:r w:rsidR="006A39FF">
            <w:rPr>
              <w:bCs w:val="0"/>
              <w:sz w:val="28"/>
              <w:szCs w:val="28"/>
            </w:rPr>
            <w:t xml:space="preserve"> (WOOC)</w:t>
          </w:r>
        </w:sdtContent>
      </w:sdt>
      <w:bookmarkEnd w:id="44"/>
    </w:p>
    <w:p w14:paraId="6FC735A0" w14:textId="75BD9F86" w:rsidR="000F4D76" w:rsidRDefault="0056064A" w:rsidP="0056064A">
      <w:pPr>
        <w:ind w:left="360"/>
        <w:rPr>
          <w:b/>
          <w:sz w:val="32"/>
          <w:szCs w:val="32"/>
        </w:rPr>
      </w:pPr>
      <w:r>
        <w:rPr>
          <w:color w:val="000000" w:themeColor="text1"/>
        </w:rPr>
        <w:t xml:space="preserve">Work </w:t>
      </w:r>
      <w:proofErr w:type="gramStart"/>
      <w:r>
        <w:rPr>
          <w:color w:val="000000" w:themeColor="text1"/>
        </w:rPr>
        <w:t>Out</w:t>
      </w:r>
      <w:proofErr w:type="gramEnd"/>
      <w:r>
        <w:rPr>
          <w:color w:val="000000" w:themeColor="text1"/>
        </w:rPr>
        <w:t xml:space="preserve"> of Class Process will be addressed in this scope. WOOC Assignment Form will be initiated online and filled by the Supervisor and routed. All other forms will be electronically scanned and attached to the request and routed appropriately. Comments will be used to guide the employee/timekeeper for entering pay codes.</w:t>
      </w:r>
      <w:r w:rsidR="00D21F99">
        <w:rPr>
          <w:b/>
          <w:sz w:val="32"/>
          <w:szCs w:val="32"/>
        </w:rPr>
        <w:t xml:space="preserve"> </w:t>
      </w:r>
    </w:p>
    <w:p w14:paraId="3F8CD965" w14:textId="00221B24" w:rsidR="00D21F99" w:rsidRDefault="00D21F99" w:rsidP="00D21F99">
      <w:pPr>
        <w:ind w:left="-630"/>
      </w:pPr>
    </w:p>
    <w:p w14:paraId="3777EF46" w14:textId="77777777" w:rsidR="009D546F" w:rsidRDefault="009D546F" w:rsidP="00D21F99">
      <w:pPr>
        <w:ind w:left="-630"/>
      </w:pPr>
    </w:p>
    <w:p w14:paraId="0F2316F1" w14:textId="1F204368" w:rsidR="009D546F" w:rsidRDefault="00887002" w:rsidP="00D21F99">
      <w:pPr>
        <w:ind w:left="-630"/>
        <w:rPr>
          <w:b/>
          <w:sz w:val="32"/>
          <w:szCs w:val="32"/>
        </w:rPr>
      </w:pPr>
      <w:r>
        <w:object w:dxaOrig="13826" w:dyaOrig="11125" w14:anchorId="73F8E5FB">
          <v:shape id="_x0000_i1027" type="#_x0000_t75" style="width:552.9pt;height:444.9pt" o:ole="">
            <v:imagedata r:id="rId18" o:title=""/>
          </v:shape>
          <o:OLEObject Type="Embed" ProgID="Visio.Drawing.11" ShapeID="_x0000_i1027" DrawAspect="Content" ObjectID="_1474727203" r:id="rId19"/>
        </w:object>
      </w:r>
    </w:p>
    <w:p w14:paraId="71AA6021" w14:textId="418D2DC2" w:rsidR="00D21F99" w:rsidRDefault="00D21F99">
      <w:pPr>
        <w:rPr>
          <w:b/>
        </w:rPr>
      </w:pPr>
      <w:r>
        <w:rPr>
          <w:b/>
        </w:rPr>
        <w:br w:type="page"/>
      </w:r>
    </w:p>
    <w:bookmarkStart w:id="45" w:name="_Toc385944468"/>
    <w:p w14:paraId="65E17243" w14:textId="4E3F137A" w:rsidR="00D21F99" w:rsidRPr="00A34EF8" w:rsidRDefault="00E70C13" w:rsidP="00D21F99">
      <w:pPr>
        <w:pStyle w:val="Heading2"/>
        <w:numPr>
          <w:ilvl w:val="0"/>
          <w:numId w:val="15"/>
        </w:numPr>
        <w:rPr>
          <w:rFonts w:eastAsia="Times"/>
          <w:b w:val="0"/>
          <w:bCs w:val="0"/>
          <w:color w:val="auto"/>
          <w:sz w:val="20"/>
          <w:szCs w:val="20"/>
        </w:rPr>
      </w:pPr>
      <w:sdt>
        <w:sdtPr>
          <w:alias w:val="Theme"/>
          <w:tag w:val="1.sonoma_story.sonoma_theme"/>
          <w:id w:val="-693462818"/>
          <w:placeholder>
            <w:docPart w:val="01E21EDA73984E89AB7EDC7730DCFB34"/>
          </w:placeholder>
        </w:sdtPr>
        <w:sdtContent>
          <w:r w:rsidR="00D21F99">
            <w:rPr>
              <w:sz w:val="28"/>
              <w:szCs w:val="28"/>
            </w:rPr>
            <w:t>FMLA</w:t>
          </w:r>
          <w:r w:rsidR="00D21F99" w:rsidRPr="00E149CE">
            <w:rPr>
              <w:sz w:val="28"/>
              <w:szCs w:val="28"/>
            </w:rPr>
            <w:t xml:space="preserve"> Request</w:t>
          </w:r>
          <w:r w:rsidR="00D21F99" w:rsidRPr="00E149CE">
            <w:rPr>
              <w:bCs w:val="0"/>
              <w:sz w:val="28"/>
              <w:szCs w:val="28"/>
            </w:rPr>
            <w:t xml:space="preserve"> Flow</w:t>
          </w:r>
        </w:sdtContent>
      </w:sdt>
      <w:bookmarkEnd w:id="45"/>
    </w:p>
    <w:p w14:paraId="7FEEB08B" w14:textId="1046101F" w:rsidR="00400E1F" w:rsidRDefault="00400E1F" w:rsidP="00D21F99">
      <w:r>
        <w:rPr>
          <w:color w:val="000000" w:themeColor="text1"/>
        </w:rPr>
        <w:t>FMLA Process scope will be included in this requirement. The various applicable forms like FMLA Request, Notice of Eligibility and Rights &amp; Responsibility will be electronically scanned and attached to the request and routed appropriately</w:t>
      </w:r>
      <w:r w:rsidR="00126131">
        <w:rPr>
          <w:color w:val="000000" w:themeColor="text1"/>
        </w:rPr>
        <w:t>.  Comments will be used to guide the employee/timekeeper for entering pay codes</w:t>
      </w:r>
    </w:p>
    <w:p w14:paraId="7644CF7F" w14:textId="77777777" w:rsidR="00400E1F" w:rsidRDefault="00400E1F" w:rsidP="00D21F99"/>
    <w:p w14:paraId="208E474C" w14:textId="69E168E6" w:rsidR="00D21F99" w:rsidRDefault="00887002" w:rsidP="00D21F99">
      <w:r>
        <w:object w:dxaOrig="15195" w:dyaOrig="11148" w14:anchorId="1623902A">
          <v:shape id="_x0000_i1028" type="#_x0000_t75" style="width:523.4pt;height:384pt" o:ole="">
            <v:imagedata r:id="rId20" o:title=""/>
          </v:shape>
          <o:OLEObject Type="Embed" ProgID="Visio.Drawing.11" ShapeID="_x0000_i1028" DrawAspect="Content" ObjectID="_1474727204" r:id="rId21"/>
        </w:object>
      </w:r>
      <w:r w:rsidR="00D21F99">
        <w:br w:type="page"/>
      </w:r>
    </w:p>
    <w:bookmarkStart w:id="46" w:name="_Toc385944469"/>
    <w:p w14:paraId="0C564DEF" w14:textId="3B0D0949" w:rsidR="00126131" w:rsidRPr="00A34EF8" w:rsidRDefault="00E70C13" w:rsidP="00126131">
      <w:pPr>
        <w:pStyle w:val="Heading2"/>
        <w:numPr>
          <w:ilvl w:val="0"/>
          <w:numId w:val="15"/>
        </w:numPr>
        <w:rPr>
          <w:rFonts w:eastAsia="Times"/>
          <w:b w:val="0"/>
          <w:bCs w:val="0"/>
          <w:color w:val="auto"/>
          <w:sz w:val="20"/>
          <w:szCs w:val="20"/>
        </w:rPr>
      </w:pPr>
      <w:sdt>
        <w:sdtPr>
          <w:alias w:val="Theme"/>
          <w:tag w:val="1.sonoma_story.sonoma_theme"/>
          <w:id w:val="-83922730"/>
          <w:placeholder>
            <w:docPart w:val="C8557E99DA09460EB11A062346CA4F0E"/>
          </w:placeholder>
        </w:sdtPr>
        <w:sdtContent>
          <w:r w:rsidR="00126131">
            <w:rPr>
              <w:sz w:val="28"/>
              <w:szCs w:val="28"/>
            </w:rPr>
            <w:t>Lead</w:t>
          </w:r>
          <w:r w:rsidR="004C5BAA">
            <w:rPr>
              <w:sz w:val="28"/>
              <w:szCs w:val="28"/>
            </w:rPr>
            <w:t>/Training</w:t>
          </w:r>
          <w:r w:rsidR="00126131">
            <w:rPr>
              <w:sz w:val="28"/>
              <w:szCs w:val="28"/>
            </w:rPr>
            <w:t xml:space="preserve"> Pay</w:t>
          </w:r>
          <w:r w:rsidR="00126131" w:rsidRPr="00E149CE">
            <w:rPr>
              <w:sz w:val="28"/>
              <w:szCs w:val="28"/>
            </w:rPr>
            <w:t xml:space="preserve"> Request</w:t>
          </w:r>
          <w:r w:rsidR="00126131" w:rsidRPr="00E149CE">
            <w:rPr>
              <w:bCs w:val="0"/>
              <w:sz w:val="28"/>
              <w:szCs w:val="28"/>
            </w:rPr>
            <w:t xml:space="preserve"> Flow</w:t>
          </w:r>
        </w:sdtContent>
      </w:sdt>
      <w:bookmarkEnd w:id="46"/>
    </w:p>
    <w:p w14:paraId="079B73C8" w14:textId="36C60DB4" w:rsidR="00126131" w:rsidRDefault="00126131" w:rsidP="00126131">
      <w:pPr>
        <w:rPr>
          <w:color w:val="000000" w:themeColor="text1"/>
        </w:rPr>
      </w:pPr>
      <w:r>
        <w:rPr>
          <w:color w:val="000000" w:themeColor="text1"/>
        </w:rPr>
        <w:t>Lead</w:t>
      </w:r>
      <w:r w:rsidR="0069348B">
        <w:rPr>
          <w:color w:val="000000" w:themeColor="text1"/>
        </w:rPr>
        <w:t>/Training</w:t>
      </w:r>
      <w:r>
        <w:rPr>
          <w:color w:val="000000" w:themeColor="text1"/>
        </w:rPr>
        <w:t xml:space="preserve"> Pay Process scope will b</w:t>
      </w:r>
      <w:r w:rsidR="00175D18">
        <w:rPr>
          <w:color w:val="000000" w:themeColor="text1"/>
        </w:rPr>
        <w:t>e included in this requirement</w:t>
      </w:r>
      <w:r>
        <w:rPr>
          <w:color w:val="000000" w:themeColor="text1"/>
        </w:rPr>
        <w:t>. Lead</w:t>
      </w:r>
      <w:r w:rsidR="0069348B">
        <w:rPr>
          <w:color w:val="000000" w:themeColor="text1"/>
        </w:rPr>
        <w:t>/Training</w:t>
      </w:r>
      <w:r>
        <w:rPr>
          <w:color w:val="000000" w:themeColor="text1"/>
        </w:rPr>
        <w:t xml:space="preserve"> Pay Request</w:t>
      </w:r>
      <w:r w:rsidR="008954EF">
        <w:rPr>
          <w:color w:val="000000" w:themeColor="text1"/>
        </w:rPr>
        <w:t xml:space="preserve"> Form</w:t>
      </w:r>
      <w:r w:rsidR="00175D18">
        <w:rPr>
          <w:color w:val="000000" w:themeColor="text1"/>
        </w:rPr>
        <w:t>, Supervisor Review, Chief Review &amp; HR Review Form</w:t>
      </w:r>
      <w:r w:rsidR="008954EF">
        <w:rPr>
          <w:color w:val="000000" w:themeColor="text1"/>
        </w:rPr>
        <w:t xml:space="preserve"> will be initiated </w:t>
      </w:r>
      <w:r w:rsidR="00175D18">
        <w:rPr>
          <w:color w:val="000000" w:themeColor="text1"/>
        </w:rPr>
        <w:t xml:space="preserve">&amp; filled </w:t>
      </w:r>
      <w:r w:rsidR="008954EF">
        <w:rPr>
          <w:color w:val="000000" w:themeColor="text1"/>
        </w:rPr>
        <w:t>online</w:t>
      </w:r>
      <w:r>
        <w:rPr>
          <w:color w:val="000000" w:themeColor="text1"/>
        </w:rPr>
        <w:t xml:space="preserve"> and routed. All other forms will be electronically scanned and attached to the request and routed appropriately. Comments will be used to guide the employee/timekeeper for entering pay codes</w:t>
      </w:r>
    </w:p>
    <w:p w14:paraId="23251750" w14:textId="2D3F2B87" w:rsidR="005A014C" w:rsidRDefault="005A014C" w:rsidP="00126131"/>
    <w:p w14:paraId="6658543F" w14:textId="77777777" w:rsidR="00FB0040" w:rsidRDefault="00FB0040" w:rsidP="00126131"/>
    <w:p w14:paraId="58F6F613" w14:textId="23AD8B00" w:rsidR="00126131" w:rsidRDefault="00005DB7" w:rsidP="00126131">
      <w:pPr>
        <w:rPr>
          <w:b/>
          <w:sz w:val="32"/>
          <w:szCs w:val="32"/>
        </w:rPr>
      </w:pPr>
      <w:r>
        <w:object w:dxaOrig="14377" w:dyaOrig="11593" w14:anchorId="0D77F461">
          <v:shape id="_x0000_i1029" type="#_x0000_t75" style="width:516pt;height:416.3pt" o:ole="">
            <v:imagedata r:id="rId22" o:title=""/>
          </v:shape>
          <o:OLEObject Type="Embed" ProgID="Visio.Drawing.15" ShapeID="_x0000_i1029" DrawAspect="Content" ObjectID="_1474727205" r:id="rId23"/>
        </w:object>
      </w:r>
      <w:r>
        <w:t xml:space="preserve"> </w:t>
      </w:r>
      <w:r w:rsidR="00126131">
        <w:br w:type="page"/>
      </w:r>
    </w:p>
    <w:p w14:paraId="5BA29360" w14:textId="56C18422" w:rsidR="0014638D" w:rsidRDefault="00253CB0" w:rsidP="0014638D">
      <w:pPr>
        <w:pStyle w:val="Heading1"/>
      </w:pPr>
      <w:bookmarkStart w:id="47" w:name="_Toc385944470"/>
      <w:bookmarkStart w:id="48" w:name="_GoBack"/>
      <w:r>
        <w:lastRenderedPageBreak/>
        <w:t>F</w:t>
      </w:r>
      <w:r w:rsidR="0014638D" w:rsidRPr="00CE28E6">
        <w:t>unctional Specifications</w:t>
      </w:r>
      <w:bookmarkEnd w:id="39"/>
      <w:bookmarkEnd w:id="40"/>
      <w:bookmarkEnd w:id="41"/>
      <w:bookmarkEnd w:id="42"/>
      <w:bookmarkEnd w:id="47"/>
      <w:bookmarkEnd w:id="48"/>
    </w:p>
    <w:p w14:paraId="27F6A30A" w14:textId="5B582951" w:rsidR="002863DB" w:rsidRDefault="002863DB" w:rsidP="002863DB"/>
    <w:bookmarkStart w:id="49" w:name="_Toc385944471" w:displacedByCustomXml="next"/>
    <w:bookmarkStart w:id="50" w:name="_Toc318448870" w:displacedByCustomXml="next"/>
    <w:bookmarkStart w:id="51" w:name="_Toc318446791" w:displacedByCustomXml="next"/>
    <w:bookmarkStart w:id="52" w:name="FuncSpecTemplate" w:displacedByCustomXml="next"/>
    <w:sdt>
      <w:sdtPr>
        <w:rPr>
          <w:rFonts w:eastAsia="Times"/>
          <w:b w:val="0"/>
          <w:bCs w:val="0"/>
          <w:color w:val="auto"/>
          <w:sz w:val="20"/>
          <w:szCs w:val="20"/>
        </w:rPr>
        <w:alias w:val="Theme"/>
        <w:tag w:val="1.sonoma_story.sonoma_theme"/>
        <w:id w:val="-549847755"/>
        <w:placeholder>
          <w:docPart w:val="643385B86D0344B4B2DB507B78ABC05B"/>
        </w:placeholder>
      </w:sdtPr>
      <w:sdtContent>
        <w:p w14:paraId="69B3A577" w14:textId="77777777" w:rsidR="005C6368" w:rsidRDefault="00531018" w:rsidP="00D20972">
          <w:pPr>
            <w:pStyle w:val="Heading2"/>
          </w:pPr>
          <w:r>
            <w:t xml:space="preserve">1 </w:t>
          </w:r>
          <w:r w:rsidR="001B3D31">
            <w:t>–</w:t>
          </w:r>
          <w:r>
            <w:t xml:space="preserve"> </w:t>
          </w:r>
          <w:proofErr w:type="gramStart"/>
          <w:r w:rsidR="00A109E1">
            <w:t>eTimeManagement</w:t>
          </w:r>
          <w:proofErr w:type="gramEnd"/>
          <w:r w:rsidR="001B3D31">
            <w:t xml:space="preserve"> </w:t>
          </w:r>
          <w:r>
            <w:t>Security</w:t>
          </w:r>
          <w:bookmarkEnd w:id="49"/>
        </w:p>
        <w:p w14:paraId="4287651A" w14:textId="77777777" w:rsidR="005C6368" w:rsidRDefault="005C6368" w:rsidP="005C6368"/>
        <w:p w14:paraId="5BA29361" w14:textId="2BDFC4A3" w:rsidR="00293EBD" w:rsidRPr="005C6368" w:rsidRDefault="00E70C13" w:rsidP="005C6368"/>
      </w:sdtContent>
    </w:sdt>
    <w:bookmarkEnd w:id="50" w:displacedByCustomXml="prev"/>
    <w:bookmarkEnd w:id="51" w:displacedByCustomXml="prev"/>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530"/>
        <w:gridCol w:w="1576"/>
        <w:gridCol w:w="1756"/>
        <w:gridCol w:w="5275"/>
      </w:tblGrid>
      <w:tr w:rsidR="00E15390" w:rsidRPr="006F132A" w14:paraId="5BA29364" w14:textId="77777777" w:rsidTr="00C33111">
        <w:tc>
          <w:tcPr>
            <w:tcW w:w="1530" w:type="dxa"/>
            <w:shd w:val="clear" w:color="auto" w:fill="E6E6E6"/>
          </w:tcPr>
          <w:p w14:paraId="5BA29362" w14:textId="77777777" w:rsidR="00E15390" w:rsidRPr="00CE28E6" w:rsidRDefault="00E15390" w:rsidP="00C96657">
            <w:pPr>
              <w:pStyle w:val="TableHeading"/>
            </w:pPr>
            <w:r>
              <w:t>Feature</w:t>
            </w:r>
          </w:p>
        </w:tc>
        <w:bookmarkStart w:id="53" w:name="_Toc385944472" w:displacedByCustomXml="next"/>
        <w:bookmarkStart w:id="54" w:name="_Toc318448871" w:displacedByCustomXml="next"/>
        <w:bookmarkStart w:id="55" w:name="_Toc318446792" w:displacedByCustomXml="next"/>
        <w:sdt>
          <w:sdtPr>
            <w:rPr>
              <w:rStyle w:val="Heading3Char"/>
              <w:b/>
              <w:bCs/>
            </w:rPr>
            <w:alias w:val="Feature Name"/>
            <w:tag w:val="1.sonoma_story.sonoma_name"/>
            <w:id w:val="202068005"/>
            <w:placeholder>
              <w:docPart w:val="EF62188B94DE43AA93153B85CB8A642D"/>
            </w:placeholder>
          </w:sdtPr>
          <w:sdtEndPr>
            <w:rPr>
              <w:rStyle w:val="DefaultParagraphFont"/>
              <w:bCs w:val="0"/>
              <w:color w:val="D9D9D9" w:themeColor="background1" w:themeShade="D9"/>
              <w:sz w:val="14"/>
            </w:rPr>
          </w:sdtEndPr>
          <w:sdtContent>
            <w:tc>
              <w:tcPr>
                <w:tcW w:w="8607" w:type="dxa"/>
                <w:gridSpan w:val="3"/>
              </w:tcPr>
              <w:p w14:paraId="5BA29363" w14:textId="497B1F7D" w:rsidR="00E15390" w:rsidRPr="00A93311" w:rsidRDefault="00D20972" w:rsidP="0027401F">
                <w:pPr>
                  <w:pStyle w:val="Heading3"/>
                  <w:rPr>
                    <w:b/>
                    <w:bCs w:val="0"/>
                    <w:sz w:val="14"/>
                  </w:rPr>
                </w:pPr>
                <w:r>
                  <w:rPr>
                    <w:rStyle w:val="Heading3Char"/>
                    <w:b/>
                    <w:bCs/>
                  </w:rPr>
                  <w:t xml:space="preserve">1.1 </w:t>
                </w:r>
                <w:r w:rsidR="0027401F" w:rsidRPr="00A93311">
                  <w:rPr>
                    <w:rStyle w:val="Heading3Char"/>
                    <w:b/>
                    <w:bCs/>
                  </w:rPr>
                  <w:t>Security Access for Module based access of Application</w:t>
                </w:r>
              </w:p>
            </w:tc>
          </w:sdtContent>
        </w:sdt>
        <w:bookmarkEnd w:id="53" w:displacedByCustomXml="prev"/>
        <w:bookmarkEnd w:id="54" w:displacedByCustomXml="prev"/>
        <w:bookmarkEnd w:id="55" w:displacedByCustomXml="prev"/>
      </w:tr>
      <w:tr w:rsidR="00EC663A" w:rsidRPr="006F132A" w14:paraId="728AD3D3" w14:textId="77777777" w:rsidTr="00EC663A">
        <w:tc>
          <w:tcPr>
            <w:tcW w:w="1530" w:type="dxa"/>
            <w:shd w:val="clear" w:color="auto" w:fill="E6E6E6"/>
          </w:tcPr>
          <w:p w14:paraId="62633C37" w14:textId="77777777" w:rsidR="00EC663A" w:rsidRPr="00DA20C9" w:rsidRDefault="00EC663A" w:rsidP="00691A90">
            <w:pPr>
              <w:pStyle w:val="TableHeading"/>
            </w:pPr>
            <w:r w:rsidRPr="00CE28E6">
              <w:t>Priority</w:t>
            </w:r>
          </w:p>
        </w:tc>
        <w:sdt>
          <w:sdtPr>
            <w:rPr>
              <w:b/>
              <w:bCs/>
            </w:rPr>
            <w:alias w:val="Priority"/>
            <w:tag w:val="1.sonoma_story.sonoma_priority"/>
            <w:id w:val="1038164050"/>
            <w:placeholder>
              <w:docPart w:val="6BC313ABF3744C449933E218A185717E"/>
            </w:placeholder>
            <w:dropDownList>
              <w:listItem w:displayText="01 - Critical" w:value="1"/>
              <w:listItem w:displayText="02 - Major" w:value="2"/>
              <w:listItem w:displayText="03 - Minor" w:value="3"/>
              <w:listItem w:displayText="04 - Nice To Have" w:value="4"/>
            </w:dropDownList>
          </w:sdtPr>
          <w:sdtContent>
            <w:tc>
              <w:tcPr>
                <w:tcW w:w="1576" w:type="dxa"/>
              </w:tcPr>
              <w:p w14:paraId="1409F774" w14:textId="54F8AB1F" w:rsidR="00EC663A" w:rsidRPr="00A93311" w:rsidRDefault="00EC663A" w:rsidP="00691A90">
                <w:pPr>
                  <w:pStyle w:val="TableNormal1"/>
                  <w:rPr>
                    <w:b/>
                    <w:bCs/>
                  </w:rPr>
                </w:pPr>
                <w:r>
                  <w:rPr>
                    <w:b/>
                    <w:bCs/>
                  </w:rPr>
                  <w:t>01 - Critical</w:t>
                </w:r>
              </w:p>
            </w:tc>
          </w:sdtContent>
        </w:sdt>
        <w:tc>
          <w:tcPr>
            <w:tcW w:w="1756" w:type="dxa"/>
            <w:shd w:val="clear" w:color="auto" w:fill="E6E6E6"/>
          </w:tcPr>
          <w:p w14:paraId="5D66DF13" w14:textId="77777777" w:rsidR="00EC663A" w:rsidRPr="00893078" w:rsidRDefault="00EC663A" w:rsidP="00691A90">
            <w:pPr>
              <w:pStyle w:val="TableNormal1"/>
              <w:rPr>
                <w:b/>
                <w:bCs/>
              </w:rPr>
            </w:pPr>
            <w:r w:rsidRPr="00893078">
              <w:rPr>
                <w:b/>
                <w:bCs/>
              </w:rPr>
              <w:t>Est. Effort</w:t>
            </w:r>
          </w:p>
        </w:tc>
        <w:tc>
          <w:tcPr>
            <w:tcW w:w="5275" w:type="dxa"/>
          </w:tcPr>
          <w:p w14:paraId="4E88D61C" w14:textId="77777777" w:rsidR="00EC663A" w:rsidRPr="00282BB6" w:rsidRDefault="00E70C13" w:rsidP="00691A90">
            <w:pPr>
              <w:pStyle w:val="TableNormal1"/>
            </w:pPr>
            <w:sdt>
              <w:sdtPr>
                <w:alias w:val="Est Hours Low"/>
                <w:tag w:val="1.sonoma_story.sonoma_esthourslow"/>
                <w:id w:val="1177078145"/>
                <w:placeholder>
                  <w:docPart w:val="71AB641F8EA74CE89A4A736FD5608C11"/>
                </w:placeholder>
                <w:showingPlcHdr/>
              </w:sdtPr>
              <w:sdtContent>
                <w:r w:rsidR="00EC663A" w:rsidRPr="00282BB6">
                  <w:rPr>
                    <w:rStyle w:val="PlaceholderText"/>
                    <w:color w:val="D9D9D9" w:themeColor="background1" w:themeShade="D9"/>
                  </w:rPr>
                  <w:t>Click here to enter text.</w:t>
                </w:r>
              </w:sdtContent>
            </w:sdt>
            <w:r w:rsidR="00EC663A" w:rsidRPr="00282BB6">
              <w:t xml:space="preserve">  Hours</w:t>
            </w:r>
          </w:p>
        </w:tc>
      </w:tr>
      <w:tr w:rsidR="00915C65" w:rsidRPr="006F132A" w14:paraId="5BA29371" w14:textId="77777777" w:rsidTr="00C33111">
        <w:tc>
          <w:tcPr>
            <w:tcW w:w="1530" w:type="dxa"/>
            <w:shd w:val="clear" w:color="auto" w:fill="E6E6E6"/>
          </w:tcPr>
          <w:p w14:paraId="5BA2936F" w14:textId="77777777" w:rsidR="00915C65" w:rsidRDefault="00915C65" w:rsidP="00C96657">
            <w:pPr>
              <w:pStyle w:val="TableHeading"/>
            </w:pPr>
            <w:r>
              <w:t>Description</w:t>
            </w:r>
          </w:p>
        </w:tc>
        <w:sdt>
          <w:sdtPr>
            <w:alias w:val="Description"/>
            <w:tag w:val="1.sonoma_story.sonoma_description"/>
            <w:id w:val="1172842349"/>
            <w:placeholder>
              <w:docPart w:val="BC4CA0BF547E44908A0D7214FDB56CB4"/>
            </w:placeholder>
          </w:sdtPr>
          <w:sdtContent>
            <w:tc>
              <w:tcPr>
                <w:tcW w:w="8607" w:type="dxa"/>
                <w:gridSpan w:val="3"/>
              </w:tcPr>
              <w:p w14:paraId="5BA29370" w14:textId="42A99ECC" w:rsidR="00915C65" w:rsidRPr="00D330F9" w:rsidRDefault="00531018" w:rsidP="00A109E1">
                <w:pPr>
                  <w:pStyle w:val="TableNormal1"/>
                </w:pPr>
                <w:r>
                  <w:t>Create</w:t>
                </w:r>
                <w:r w:rsidR="0027401F">
                  <w:t xml:space="preserve"> Role based access for the </w:t>
                </w:r>
                <w:r w:rsidR="00FB405D">
                  <w:t>eTime</w:t>
                </w:r>
                <w:r w:rsidR="00A109E1">
                  <w:t>Management</w:t>
                </w:r>
                <w:r w:rsidR="0027401F">
                  <w:t xml:space="preserve"> </w:t>
                </w:r>
                <w:r w:rsidR="00451C72">
                  <w:t>implementation.</w:t>
                </w:r>
              </w:p>
            </w:tc>
          </w:sdtContent>
        </w:sdt>
      </w:tr>
      <w:tr w:rsidR="00FE3A26" w:rsidRPr="006F132A" w14:paraId="5BA29380" w14:textId="77777777" w:rsidTr="00C33111">
        <w:tc>
          <w:tcPr>
            <w:tcW w:w="1530" w:type="dxa"/>
            <w:shd w:val="clear" w:color="auto" w:fill="E6E6E6"/>
          </w:tcPr>
          <w:p w14:paraId="5BA29375" w14:textId="77777777" w:rsidR="00FE3A26" w:rsidRPr="00CE28E6" w:rsidRDefault="00FE3A26" w:rsidP="00C96657">
            <w:pPr>
              <w:pStyle w:val="TableHeading"/>
            </w:pPr>
            <w:r w:rsidRPr="00CE28E6">
              <w:t>Requirement</w:t>
            </w:r>
          </w:p>
        </w:tc>
        <w:sdt>
          <w:sdtPr>
            <w:rPr>
              <w:rFonts w:eastAsia="Times" w:cs="Times New Roman"/>
              <w:sz w:val="20"/>
              <w:szCs w:val="20"/>
              <w:lang w:eastAsia="en-US"/>
            </w:rPr>
            <w:alias w:val="Requirement"/>
            <w:tag w:val="1.sonoma_story.sonoma_functionalspecs"/>
            <w:id w:val="1128879903"/>
            <w:placeholder>
              <w:docPart w:val="2E3644D381C54B2EAF755483D9611C1A"/>
            </w:placeholder>
          </w:sdtPr>
          <w:sdtContent>
            <w:tc>
              <w:tcPr>
                <w:tcW w:w="8607" w:type="dxa"/>
                <w:gridSpan w:val="3"/>
              </w:tcPr>
              <w:p w14:paraId="55492B4A" w14:textId="077F2183" w:rsidR="0027401F" w:rsidRPr="00A93311" w:rsidRDefault="0027401F" w:rsidP="0027401F">
                <w:pPr>
                  <w:pStyle w:val="TableNormal1"/>
                </w:pPr>
                <w:r w:rsidRPr="00A93311">
                  <w:t>Customize security based access for the following roles:</w:t>
                </w:r>
              </w:p>
              <w:p w14:paraId="000EF149" w14:textId="1F6B4B96" w:rsidR="009304CC" w:rsidRPr="00A93311" w:rsidRDefault="00FB405D" w:rsidP="000F09B2">
                <w:pPr>
                  <w:pStyle w:val="ListParagraph"/>
                  <w:numPr>
                    <w:ilvl w:val="0"/>
                    <w:numId w:val="4"/>
                  </w:numPr>
                  <w:rPr>
                    <w:sz w:val="18"/>
                    <w:szCs w:val="18"/>
                  </w:rPr>
                </w:pPr>
                <w:r>
                  <w:rPr>
                    <w:sz w:val="18"/>
                    <w:szCs w:val="18"/>
                  </w:rPr>
                  <w:t>Employee</w:t>
                </w:r>
                <w:r w:rsidR="00781F25">
                  <w:rPr>
                    <w:sz w:val="18"/>
                    <w:szCs w:val="18"/>
                  </w:rPr>
                  <w:t xml:space="preserve"> (Access to their own accounts only)</w:t>
                </w:r>
              </w:p>
              <w:p w14:paraId="584B1E1D" w14:textId="0E035D39" w:rsidR="009304CC" w:rsidRPr="00A93311" w:rsidRDefault="00FB405D" w:rsidP="00781F25">
                <w:pPr>
                  <w:pStyle w:val="ListParagraph"/>
                  <w:numPr>
                    <w:ilvl w:val="0"/>
                    <w:numId w:val="4"/>
                  </w:numPr>
                  <w:rPr>
                    <w:sz w:val="18"/>
                    <w:szCs w:val="18"/>
                  </w:rPr>
                </w:pPr>
                <w:r>
                  <w:rPr>
                    <w:sz w:val="18"/>
                    <w:szCs w:val="18"/>
                  </w:rPr>
                  <w:t>Supervisor</w:t>
                </w:r>
                <w:r w:rsidR="00781F25">
                  <w:rPr>
                    <w:sz w:val="18"/>
                    <w:szCs w:val="18"/>
                  </w:rPr>
                  <w:t xml:space="preserve"> (Access to </w:t>
                </w:r>
                <w:r>
                  <w:rPr>
                    <w:sz w:val="18"/>
                    <w:szCs w:val="18"/>
                  </w:rPr>
                  <w:t>their accounts and employees reporting to them</w:t>
                </w:r>
                <w:r w:rsidR="00781F25">
                  <w:rPr>
                    <w:sz w:val="18"/>
                    <w:szCs w:val="18"/>
                  </w:rPr>
                  <w:t>)</w:t>
                </w:r>
              </w:p>
              <w:p w14:paraId="21EBB064" w14:textId="77B3B308" w:rsidR="00781F25" w:rsidRPr="00781F25" w:rsidRDefault="00FB405D" w:rsidP="000F09B2">
                <w:pPr>
                  <w:pStyle w:val="ListParagraph"/>
                  <w:numPr>
                    <w:ilvl w:val="0"/>
                    <w:numId w:val="4"/>
                  </w:numPr>
                </w:pPr>
                <w:r>
                  <w:rPr>
                    <w:sz w:val="18"/>
                    <w:szCs w:val="18"/>
                  </w:rPr>
                  <w:t>TimeKeeper</w:t>
                </w:r>
                <w:r w:rsidR="00781F25">
                  <w:rPr>
                    <w:sz w:val="18"/>
                    <w:szCs w:val="18"/>
                  </w:rPr>
                  <w:t xml:space="preserve"> (Full Access to all accounts</w:t>
                </w:r>
                <w:r w:rsidR="002631A8">
                  <w:rPr>
                    <w:sz w:val="18"/>
                    <w:szCs w:val="18"/>
                  </w:rPr>
                  <w:t xml:space="preserve"> </w:t>
                </w:r>
                <w:r w:rsidR="009128D3">
                  <w:rPr>
                    <w:sz w:val="18"/>
                    <w:szCs w:val="18"/>
                  </w:rPr>
                  <w:t xml:space="preserve">associated </w:t>
                </w:r>
                <w:r w:rsidR="002631A8">
                  <w:rPr>
                    <w:sz w:val="18"/>
                    <w:szCs w:val="18"/>
                  </w:rPr>
                  <w:t>supervisor has access to</w:t>
                </w:r>
                <w:r w:rsidR="00781F25">
                  <w:rPr>
                    <w:sz w:val="18"/>
                    <w:szCs w:val="18"/>
                  </w:rPr>
                  <w:t>)</w:t>
                </w:r>
              </w:p>
              <w:p w14:paraId="5BA2937F" w14:textId="58E461B9" w:rsidR="00FE3A26" w:rsidRPr="00781F25" w:rsidRDefault="00FE3A26" w:rsidP="00781F25">
                <w:pPr>
                  <w:rPr>
                    <w:rFonts w:cstheme="minorHAnsi"/>
                    <w:sz w:val="18"/>
                    <w:szCs w:val="18"/>
                  </w:rPr>
                </w:pPr>
              </w:p>
            </w:tc>
          </w:sdtContent>
        </w:sdt>
      </w:tr>
      <w:tr w:rsidR="001F5025" w:rsidRPr="006F132A" w14:paraId="5BA29383" w14:textId="77777777" w:rsidTr="00C33111">
        <w:tc>
          <w:tcPr>
            <w:tcW w:w="1530" w:type="dxa"/>
            <w:shd w:val="clear" w:color="auto" w:fill="E6E6E6"/>
          </w:tcPr>
          <w:p w14:paraId="5BA29381" w14:textId="1F6B758F" w:rsidR="001F5025" w:rsidRPr="0058099D" w:rsidRDefault="001F5025" w:rsidP="00C96657">
            <w:pPr>
              <w:pStyle w:val="TableHeading"/>
            </w:pPr>
            <w:r w:rsidRPr="0058099D">
              <w:t>Technical Details</w:t>
            </w:r>
          </w:p>
        </w:tc>
        <w:tc>
          <w:tcPr>
            <w:tcW w:w="8607" w:type="dxa"/>
            <w:gridSpan w:val="3"/>
          </w:tcPr>
          <w:p w14:paraId="316C0514" w14:textId="19F52D42" w:rsidR="001F5025" w:rsidRDefault="00FB405D" w:rsidP="00781F25">
            <w:pPr>
              <w:pStyle w:val="TableNormal1"/>
              <w:numPr>
                <w:ilvl w:val="0"/>
                <w:numId w:val="5"/>
              </w:numPr>
            </w:pPr>
            <w:r>
              <w:t>Employees</w:t>
            </w:r>
            <w:r w:rsidR="00764CA7">
              <w:t xml:space="preserve"> will hav</w:t>
            </w:r>
            <w:r w:rsidR="00F26F4C">
              <w:t>e access to</w:t>
            </w:r>
            <w:r w:rsidR="00450864">
              <w:t xml:space="preserve"> Create New</w:t>
            </w:r>
            <w:r w:rsidR="00F26F4C">
              <w:t xml:space="preserve"> </w:t>
            </w:r>
            <w:r w:rsidR="00004425">
              <w:t>Pay Exception</w:t>
            </w:r>
            <w:r w:rsidR="003E2145">
              <w:t xml:space="preserve"> Requests, </w:t>
            </w:r>
            <w:r w:rsidR="002631A8">
              <w:t>Create New</w:t>
            </w:r>
            <w:r w:rsidR="00F26F4C">
              <w:t xml:space="preserve"> </w:t>
            </w:r>
            <w:proofErr w:type="spellStart"/>
            <w:r w:rsidR="00A109E1">
              <w:t>TimeSheets</w:t>
            </w:r>
            <w:proofErr w:type="spellEnd"/>
            <w:r w:rsidR="00F26F4C">
              <w:t>,</w:t>
            </w:r>
            <w:r w:rsidR="002631A8">
              <w:t xml:space="preserve"> Modify </w:t>
            </w:r>
            <w:proofErr w:type="spellStart"/>
            <w:r w:rsidR="002631A8">
              <w:t>TimeSheets</w:t>
            </w:r>
            <w:proofErr w:type="spellEnd"/>
            <w:r w:rsidR="002631A8">
              <w:t>,</w:t>
            </w:r>
            <w:r w:rsidR="00F26F4C">
              <w:t xml:space="preserve"> their </w:t>
            </w:r>
            <w:proofErr w:type="spellStart"/>
            <w:r>
              <w:t>Worklist</w:t>
            </w:r>
            <w:proofErr w:type="spellEnd"/>
            <w:r w:rsidR="00F26F4C">
              <w:t xml:space="preserve"> and Reports</w:t>
            </w:r>
            <w:r w:rsidR="00781F25">
              <w:t xml:space="preserve"> for their respective accounts, </w:t>
            </w:r>
          </w:p>
          <w:p w14:paraId="569E0269" w14:textId="3C45EECA" w:rsidR="003A7FA4" w:rsidRDefault="003A7FA4" w:rsidP="00643D8F">
            <w:pPr>
              <w:pStyle w:val="TableNormal1"/>
              <w:numPr>
                <w:ilvl w:val="0"/>
                <w:numId w:val="5"/>
              </w:numPr>
            </w:pPr>
            <w:r>
              <w:t xml:space="preserve">Supervisor will have all the same access rights as employees. In addition they will have access to </w:t>
            </w:r>
            <w:r w:rsidR="00975DBB">
              <w:t xml:space="preserve">review, modify and/or approve </w:t>
            </w:r>
            <w:r>
              <w:t>their direct reports Pay Exception and TimeSheet Requests</w:t>
            </w:r>
            <w:r w:rsidR="00975DBB">
              <w:t>. They cannot approve their own time.</w:t>
            </w:r>
          </w:p>
          <w:p w14:paraId="79D99F0A" w14:textId="2E0FF763" w:rsidR="00F26F4C" w:rsidRDefault="00FB405D" w:rsidP="00643D8F">
            <w:pPr>
              <w:pStyle w:val="TableNormal1"/>
              <w:numPr>
                <w:ilvl w:val="0"/>
                <w:numId w:val="5"/>
              </w:numPr>
            </w:pPr>
            <w:r>
              <w:t>Supervisor</w:t>
            </w:r>
            <w:r w:rsidR="00F26F4C">
              <w:t xml:space="preserve"> will have access </w:t>
            </w:r>
            <w:r w:rsidR="003E2145">
              <w:t xml:space="preserve">to Create New  </w:t>
            </w:r>
            <w:r w:rsidR="00004425">
              <w:t>Pay Exception</w:t>
            </w:r>
            <w:r w:rsidR="003E2145">
              <w:t xml:space="preserve"> Requests, Create New </w:t>
            </w:r>
            <w:proofErr w:type="spellStart"/>
            <w:r w:rsidR="003E2145">
              <w:t>TimeSheets</w:t>
            </w:r>
            <w:proofErr w:type="spellEnd"/>
            <w:r w:rsidR="003E2145">
              <w:t xml:space="preserve">, </w:t>
            </w:r>
            <w:r>
              <w:t>Supervisor Review</w:t>
            </w:r>
            <w:r w:rsidR="002631A8">
              <w:t xml:space="preserve"> (Modify </w:t>
            </w:r>
            <w:proofErr w:type="spellStart"/>
            <w:r w:rsidR="002631A8">
              <w:t>TimeSheets</w:t>
            </w:r>
            <w:proofErr w:type="spellEnd"/>
            <w:r w:rsidR="002631A8">
              <w:t>)</w:t>
            </w:r>
            <w:r>
              <w:t xml:space="preserve">, </w:t>
            </w:r>
            <w:proofErr w:type="spellStart"/>
            <w:r>
              <w:t>Worklist</w:t>
            </w:r>
            <w:proofErr w:type="spellEnd"/>
            <w:r>
              <w:t xml:space="preserve"> &amp; Reports</w:t>
            </w:r>
          </w:p>
          <w:p w14:paraId="5BA29382" w14:textId="43459EB2" w:rsidR="00643D8F" w:rsidRPr="0058099D" w:rsidRDefault="00FB405D" w:rsidP="00FB405D">
            <w:pPr>
              <w:pStyle w:val="TableNormal1"/>
              <w:numPr>
                <w:ilvl w:val="0"/>
                <w:numId w:val="5"/>
              </w:numPr>
            </w:pPr>
            <w:r>
              <w:t xml:space="preserve">TimeKeeper </w:t>
            </w:r>
            <w:r w:rsidR="00F26F4C">
              <w:t xml:space="preserve">will have access to </w:t>
            </w:r>
            <w:r w:rsidR="002631A8">
              <w:t xml:space="preserve">Create New </w:t>
            </w:r>
            <w:proofErr w:type="spellStart"/>
            <w:r w:rsidR="002631A8">
              <w:t>TimeSheets</w:t>
            </w:r>
            <w:proofErr w:type="spellEnd"/>
            <w:r w:rsidR="002631A8">
              <w:t xml:space="preserve"> for associated Employees, </w:t>
            </w:r>
            <w:r>
              <w:t>TimeKeeper Review</w:t>
            </w:r>
            <w:r w:rsidR="002631A8">
              <w:t xml:space="preserve"> (Modify </w:t>
            </w:r>
            <w:proofErr w:type="spellStart"/>
            <w:r w:rsidR="002631A8">
              <w:t>TimeSheets</w:t>
            </w:r>
            <w:proofErr w:type="spellEnd"/>
            <w:r w:rsidR="002631A8">
              <w:t>)</w:t>
            </w:r>
            <w:r>
              <w:t xml:space="preserve">, </w:t>
            </w:r>
            <w:proofErr w:type="spellStart"/>
            <w:r>
              <w:t>Worklist</w:t>
            </w:r>
            <w:proofErr w:type="spellEnd"/>
            <w:r>
              <w:t xml:space="preserve"> &amp; Reports</w:t>
            </w:r>
          </w:p>
        </w:tc>
      </w:tr>
      <w:tr w:rsidR="00FE3A26" w:rsidRPr="006F132A" w14:paraId="5BA29387" w14:textId="77777777" w:rsidTr="00C33111">
        <w:tc>
          <w:tcPr>
            <w:tcW w:w="1530" w:type="dxa"/>
            <w:shd w:val="clear" w:color="auto" w:fill="E6E6E6"/>
          </w:tcPr>
          <w:p w14:paraId="5BA29384" w14:textId="180BAA7C" w:rsidR="00FE3A26" w:rsidRPr="00CE28E6" w:rsidRDefault="00FE3A26" w:rsidP="00C96657">
            <w:pPr>
              <w:pStyle w:val="TableHeading"/>
            </w:pPr>
            <w:r w:rsidRPr="00CE28E6">
              <w:t>Assumptions</w:t>
            </w:r>
          </w:p>
        </w:tc>
        <w:sdt>
          <w:sdtPr>
            <w:rPr>
              <w:rFonts w:eastAsia="Times" w:cs="Times New Roman"/>
              <w:sz w:val="20"/>
              <w:szCs w:val="20"/>
              <w:lang w:eastAsia="en-US"/>
            </w:rPr>
            <w:alias w:val="Assumptions"/>
            <w:tag w:val="1.sonoma_story.sonoma_assumptions"/>
            <w:id w:val="1129017054"/>
            <w:placeholder>
              <w:docPart w:val="DefaultPlaceholder_22675703"/>
            </w:placeholder>
          </w:sdtPr>
          <w:sdtContent>
            <w:tc>
              <w:tcPr>
                <w:tcW w:w="8607" w:type="dxa"/>
                <w:gridSpan w:val="3"/>
              </w:tcPr>
              <w:p w14:paraId="6D9F8729" w14:textId="14EB2C4A" w:rsidR="001472FA" w:rsidRDefault="00FB405D" w:rsidP="00781F25">
                <w:pPr>
                  <w:pStyle w:val="TableNormal1"/>
                  <w:numPr>
                    <w:ilvl w:val="0"/>
                    <w:numId w:val="5"/>
                  </w:numPr>
                </w:pPr>
                <w:r>
                  <w:t>Employee</w:t>
                </w:r>
                <w:r w:rsidR="0018332B">
                  <w:t xml:space="preserve">, </w:t>
                </w:r>
                <w:r>
                  <w:t xml:space="preserve">Supervisor </w:t>
                </w:r>
                <w:r w:rsidR="0018332B">
                  <w:t xml:space="preserve">&amp; </w:t>
                </w:r>
                <w:r>
                  <w:t>TimeKeeper</w:t>
                </w:r>
                <w:r w:rsidR="0018332B">
                  <w:t xml:space="preserve"> roles</w:t>
                </w:r>
              </w:p>
              <w:p w14:paraId="6637D7AE" w14:textId="4A7A70A4" w:rsidR="005C6368" w:rsidRPr="002A2E87" w:rsidRDefault="005C6368" w:rsidP="005C6368">
                <w:pPr>
                  <w:pStyle w:val="TableNormal1"/>
                  <w:numPr>
                    <w:ilvl w:val="0"/>
                    <w:numId w:val="5"/>
                  </w:numPr>
                </w:pPr>
                <w:r>
                  <w:t xml:space="preserve">Employee or Supervisor </w:t>
                </w:r>
                <w:r w:rsidRPr="002A2E87">
                  <w:t>can</w:t>
                </w:r>
                <w:r>
                  <w:t xml:space="preserve"> initiate</w:t>
                </w:r>
                <w:r w:rsidRPr="002A2E87">
                  <w:t xml:space="preserve"> </w:t>
                </w:r>
                <w:r>
                  <w:t xml:space="preserve">New </w:t>
                </w:r>
                <w:r w:rsidR="00004425">
                  <w:t>Pay Exception</w:t>
                </w:r>
                <w:r>
                  <w:t xml:space="preserve"> Requests</w:t>
                </w:r>
              </w:p>
              <w:p w14:paraId="3F7E7E72" w14:textId="1B3A14FF" w:rsidR="001472FA" w:rsidRPr="002A2E87" w:rsidRDefault="002631A8" w:rsidP="00AB3678">
                <w:pPr>
                  <w:pStyle w:val="TableNormal1"/>
                  <w:numPr>
                    <w:ilvl w:val="0"/>
                    <w:numId w:val="5"/>
                  </w:numPr>
                </w:pPr>
                <w:r>
                  <w:t>Employee</w:t>
                </w:r>
                <w:r w:rsidR="003E2145">
                  <w:t xml:space="preserve">, Supervisor </w:t>
                </w:r>
                <w:r w:rsidR="006761DF">
                  <w:t xml:space="preserve">or TimeKeeper </w:t>
                </w:r>
                <w:r w:rsidR="00462440" w:rsidRPr="002A2E87">
                  <w:t>can</w:t>
                </w:r>
                <w:r>
                  <w:t xml:space="preserve"> i</w:t>
                </w:r>
                <w:r w:rsidR="005C6368">
                  <w:t>nitiate</w:t>
                </w:r>
                <w:r w:rsidRPr="002A2E87">
                  <w:t xml:space="preserve"> </w:t>
                </w:r>
                <w:r>
                  <w:t>New TimeSheet</w:t>
                </w:r>
                <w:r w:rsidRPr="002A2E87">
                  <w:t xml:space="preserve"> Request</w:t>
                </w:r>
                <w:r w:rsidR="005C6368">
                  <w:t>s</w:t>
                </w:r>
              </w:p>
              <w:p w14:paraId="5BA29386" w14:textId="724F6C5E" w:rsidR="00FE3A26" w:rsidRPr="002631A8" w:rsidRDefault="00FE3A26" w:rsidP="002631A8">
                <w:pPr>
                  <w:rPr>
                    <w:rFonts w:cstheme="minorHAnsi"/>
                  </w:rPr>
                </w:pPr>
              </w:p>
            </w:tc>
          </w:sdtContent>
        </w:sdt>
      </w:tr>
    </w:tbl>
    <w:p w14:paraId="217CD2E6" w14:textId="77777777" w:rsidR="00BE0FE2" w:rsidRDefault="00BE0FE2" w:rsidP="00BE0FE2">
      <w:bookmarkStart w:id="56" w:name="FuncSpec2"/>
      <w:bookmarkEnd w:id="52"/>
    </w:p>
    <w:sdt>
      <w:sdtPr>
        <w:alias w:val="Theme"/>
        <w:tag w:val="1.sonoma_story.sonoma_theme"/>
        <w:id w:val="1272282023"/>
        <w:placeholder>
          <w:docPart w:val="858B0B4494F04CB997FDDA416E1C1AF6"/>
        </w:placeholder>
      </w:sdtPr>
      <w:sdtContent>
        <w:p w14:paraId="19BFC341" w14:textId="1891E5AD" w:rsidR="00E24107" w:rsidRDefault="00E24107" w:rsidP="00E24107">
          <w:pPr>
            <w:pStyle w:val="Heading2"/>
          </w:pPr>
        </w:p>
        <w:p w14:paraId="6CB25666" w14:textId="77777777" w:rsidR="00E24107" w:rsidRDefault="00E24107" w:rsidP="00E24107">
          <w:pPr>
            <w:rPr>
              <w:rFonts w:eastAsia="Times New Roman"/>
              <w:b/>
              <w:bCs/>
              <w:color w:val="7DA7D8"/>
              <w:sz w:val="24"/>
              <w:szCs w:val="24"/>
            </w:rPr>
          </w:pPr>
          <w:r>
            <w:br w:type="page"/>
          </w:r>
        </w:p>
        <w:p w14:paraId="10A97354" w14:textId="74CF4260" w:rsidR="00E24107" w:rsidRDefault="00E24107" w:rsidP="00E24107">
          <w:pPr>
            <w:pStyle w:val="Heading2"/>
          </w:pPr>
          <w:bookmarkStart w:id="57" w:name="_Toc385944473"/>
          <w:r>
            <w:lastRenderedPageBreak/>
            <w:t xml:space="preserve">2 – </w:t>
          </w:r>
          <w:r w:rsidR="00004425">
            <w:t>Pay Exception</w:t>
          </w:r>
          <w:r w:rsidR="00A109E1">
            <w:t xml:space="preserve"> Request</w:t>
          </w:r>
        </w:p>
      </w:sdtContent>
    </w:sdt>
    <w:bookmarkEnd w:id="57" w:displacedByCustomXml="prev"/>
    <w:p w14:paraId="32E252A6" w14:textId="77777777" w:rsidR="00E24107" w:rsidRDefault="00E24107" w:rsidP="00E24107"/>
    <w:p w14:paraId="5A10183D" w14:textId="1DC39678" w:rsidR="001F2839" w:rsidRDefault="00F37764" w:rsidP="00E24107">
      <w:r>
        <w:rPr>
          <w:noProof/>
        </w:rPr>
        <w:drawing>
          <wp:inline distT="0" distB="0" distL="0" distR="0" wp14:anchorId="73704C3D" wp14:editId="3629A76A">
            <wp:extent cx="5943600" cy="4085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085590"/>
                    </a:xfrm>
                    <a:prstGeom prst="rect">
                      <a:avLst/>
                    </a:prstGeom>
                  </pic:spPr>
                </pic:pic>
              </a:graphicData>
            </a:graphic>
          </wp:inline>
        </w:drawing>
      </w:r>
    </w:p>
    <w:p w14:paraId="1F6E4578" w14:textId="77777777" w:rsidR="00264597" w:rsidRDefault="00264597" w:rsidP="00E24107"/>
    <w:p w14:paraId="4D289E01" w14:textId="3C058A70" w:rsidR="001F2839" w:rsidRDefault="00F37764" w:rsidP="00E24107">
      <w:r>
        <w:rPr>
          <w:noProof/>
        </w:rPr>
        <w:lastRenderedPageBreak/>
        <w:drawing>
          <wp:inline distT="0" distB="0" distL="0" distR="0" wp14:anchorId="3B9CB491" wp14:editId="05C7FC44">
            <wp:extent cx="5943600" cy="36722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672205"/>
                    </a:xfrm>
                    <a:prstGeom prst="rect">
                      <a:avLst/>
                    </a:prstGeom>
                  </pic:spPr>
                </pic:pic>
              </a:graphicData>
            </a:graphic>
          </wp:inline>
        </w:drawing>
      </w:r>
    </w:p>
    <w:p w14:paraId="2C0C5D8B" w14:textId="77777777" w:rsidR="00264597" w:rsidRDefault="00264597" w:rsidP="00E24107"/>
    <w:p w14:paraId="716D69EC" w14:textId="77777777" w:rsidR="00264597" w:rsidRDefault="00264597" w:rsidP="00E24107"/>
    <w:p w14:paraId="319C7901" w14:textId="77777777" w:rsidR="005C6368" w:rsidRDefault="005C6368" w:rsidP="00E24107"/>
    <w:p w14:paraId="7E5DA338" w14:textId="01C64D59" w:rsidR="009C7961" w:rsidRDefault="00714921" w:rsidP="00442CFB">
      <w:pPr>
        <w:ind w:left="-540"/>
      </w:pPr>
      <w:r>
        <w:rPr>
          <w:noProof/>
        </w:rPr>
        <w:drawing>
          <wp:inline distT="0" distB="0" distL="0" distR="0" wp14:anchorId="2F920E33" wp14:editId="0CFABF38">
            <wp:extent cx="6400800" cy="3457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457575"/>
                    </a:xfrm>
                    <a:prstGeom prst="rect">
                      <a:avLst/>
                    </a:prstGeom>
                  </pic:spPr>
                </pic:pic>
              </a:graphicData>
            </a:graphic>
          </wp:inline>
        </w:drawing>
      </w:r>
    </w:p>
    <w:p w14:paraId="67C8C31B" w14:textId="2383F679" w:rsidR="005C6368" w:rsidRDefault="005C6368" w:rsidP="00E24107"/>
    <w:p w14:paraId="1F14421E" w14:textId="646BBF05" w:rsidR="007617F2" w:rsidRDefault="007617F2" w:rsidP="00E24107"/>
    <w:p w14:paraId="30258DC4" w14:textId="77777777" w:rsidR="007A14F8" w:rsidRDefault="007A14F8" w:rsidP="00E24107"/>
    <w:p w14:paraId="087C17B1" w14:textId="0FD00AEE" w:rsidR="007A14F8" w:rsidRDefault="007A14F8" w:rsidP="00E24107"/>
    <w:p w14:paraId="1F14D341" w14:textId="4882DE36" w:rsidR="00714C80" w:rsidRDefault="00714C80" w:rsidP="00E24107"/>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800"/>
        <w:gridCol w:w="1306"/>
        <w:gridCol w:w="1756"/>
        <w:gridCol w:w="5275"/>
      </w:tblGrid>
      <w:tr w:rsidR="00E24107" w:rsidRPr="006F132A" w14:paraId="46DDF75D" w14:textId="77777777" w:rsidTr="009C52F9">
        <w:tc>
          <w:tcPr>
            <w:tcW w:w="1800" w:type="dxa"/>
            <w:shd w:val="clear" w:color="auto" w:fill="E6E6E6"/>
          </w:tcPr>
          <w:p w14:paraId="2F8983D8" w14:textId="148C0606" w:rsidR="00E24107" w:rsidRPr="00CE28E6" w:rsidRDefault="00AB0D84" w:rsidP="009C52F9">
            <w:pPr>
              <w:pStyle w:val="TableHeading"/>
            </w:pPr>
            <w:r>
              <w:br w:type="page"/>
            </w:r>
            <w:r w:rsidR="00E24107">
              <w:t>Feature</w:t>
            </w:r>
          </w:p>
        </w:tc>
        <w:bookmarkStart w:id="58" w:name="_Toc385944474" w:displacedByCustomXml="next"/>
        <w:sdt>
          <w:sdtPr>
            <w:rPr>
              <w:rStyle w:val="Heading3Char"/>
              <w:b/>
              <w:bCs/>
            </w:rPr>
            <w:alias w:val="Feature Name"/>
            <w:tag w:val="1.sonoma_story.sonoma_name"/>
            <w:id w:val="404190587"/>
            <w:placeholder>
              <w:docPart w:val="5A94F0B353BC4B8484B5D78AE667B6BD"/>
            </w:placeholder>
          </w:sdtPr>
          <w:sdtEndPr>
            <w:rPr>
              <w:rStyle w:val="DefaultParagraphFont"/>
              <w:bCs w:val="0"/>
              <w:color w:val="D9D9D9" w:themeColor="background1" w:themeShade="D9"/>
              <w:sz w:val="14"/>
            </w:rPr>
          </w:sdtEndPr>
          <w:sdtContent>
            <w:sdt>
              <w:sdtPr>
                <w:rPr>
                  <w:rStyle w:val="Heading3Char"/>
                  <w:b/>
                  <w:bCs/>
                </w:rPr>
                <w:alias w:val="Feature Name"/>
                <w:tag w:val="9.sonoma_story.sonoma_name"/>
                <w:id w:val="1446269391"/>
                <w:placeholder>
                  <w:docPart w:val="20307592CE814A1581DE80EDFB898B0C"/>
                </w:placeholder>
              </w:sdtPr>
              <w:sdtEndPr>
                <w:rPr>
                  <w:rStyle w:val="DefaultParagraphFont"/>
                  <w:b w:val="0"/>
                  <w:color w:val="D9D9D9" w:themeColor="background1" w:themeShade="D9"/>
                  <w:sz w:val="14"/>
                </w:rPr>
              </w:sdtEndPr>
              <w:sdtContent>
                <w:tc>
                  <w:tcPr>
                    <w:tcW w:w="8337" w:type="dxa"/>
                    <w:gridSpan w:val="3"/>
                  </w:tcPr>
                  <w:p w14:paraId="4993D1A1" w14:textId="4CE2CD96" w:rsidR="00E24107" w:rsidRPr="00A93311" w:rsidRDefault="00E24107" w:rsidP="00A4537C">
                    <w:pPr>
                      <w:pStyle w:val="Heading3"/>
                      <w:rPr>
                        <w:b/>
                        <w:bCs w:val="0"/>
                        <w:sz w:val="14"/>
                      </w:rPr>
                    </w:pPr>
                    <w:r>
                      <w:rPr>
                        <w:rStyle w:val="Heading3Char"/>
                        <w:b/>
                        <w:bCs/>
                      </w:rPr>
                      <w:t>2.1</w:t>
                    </w:r>
                    <w:r w:rsidRPr="00D20972">
                      <w:rPr>
                        <w:rStyle w:val="Heading3Char"/>
                        <w:b/>
                        <w:bCs/>
                      </w:rPr>
                      <w:t xml:space="preserve"> </w:t>
                    </w:r>
                    <w:r w:rsidRPr="00A93311">
                      <w:rPr>
                        <w:rStyle w:val="Heading3Char"/>
                        <w:b/>
                        <w:bCs/>
                      </w:rPr>
                      <w:t xml:space="preserve">Create New </w:t>
                    </w:r>
                    <w:r w:rsidR="00324493">
                      <w:rPr>
                        <w:rStyle w:val="Heading3Char"/>
                        <w:b/>
                        <w:bCs/>
                      </w:rPr>
                      <w:t xml:space="preserve">or Revise </w:t>
                    </w:r>
                    <w:r w:rsidR="00004425">
                      <w:rPr>
                        <w:rStyle w:val="Heading3Char"/>
                        <w:b/>
                        <w:bCs/>
                      </w:rPr>
                      <w:t>Pay Exception</w:t>
                    </w:r>
                    <w:r w:rsidR="00324493">
                      <w:rPr>
                        <w:rStyle w:val="Heading3Char"/>
                        <w:b/>
                        <w:bCs/>
                      </w:rPr>
                      <w:t xml:space="preserve"> </w:t>
                    </w:r>
                    <w:r w:rsidR="006A39FF">
                      <w:rPr>
                        <w:rStyle w:val="Heading3Char"/>
                        <w:b/>
                        <w:bCs/>
                      </w:rPr>
                      <w:t xml:space="preserve">Approval </w:t>
                    </w:r>
                    <w:r w:rsidR="00324493">
                      <w:rPr>
                        <w:rStyle w:val="Heading3Char"/>
                        <w:b/>
                        <w:bCs/>
                      </w:rPr>
                      <w:t>Request</w:t>
                    </w:r>
                  </w:p>
                </w:tc>
              </w:sdtContent>
            </w:sdt>
          </w:sdtContent>
        </w:sdt>
        <w:bookmarkEnd w:id="58" w:displacedByCustomXml="prev"/>
      </w:tr>
      <w:tr w:rsidR="00EC663A" w:rsidRPr="006F132A" w14:paraId="01288808" w14:textId="77777777" w:rsidTr="00EC663A">
        <w:tc>
          <w:tcPr>
            <w:tcW w:w="1800" w:type="dxa"/>
            <w:shd w:val="clear" w:color="auto" w:fill="E6E6E6"/>
          </w:tcPr>
          <w:p w14:paraId="5DADEC00" w14:textId="77777777" w:rsidR="00EC663A" w:rsidRPr="00DA20C9" w:rsidRDefault="00EC663A" w:rsidP="00691A90">
            <w:pPr>
              <w:pStyle w:val="TableHeading"/>
            </w:pPr>
            <w:r w:rsidRPr="00CE28E6">
              <w:t>Priority</w:t>
            </w:r>
          </w:p>
        </w:tc>
        <w:sdt>
          <w:sdtPr>
            <w:rPr>
              <w:b/>
              <w:bCs/>
            </w:rPr>
            <w:alias w:val="Priority"/>
            <w:tag w:val="1.sonoma_story.sonoma_priority"/>
            <w:id w:val="-1216970332"/>
            <w:placeholder>
              <w:docPart w:val="CC164702263143BAB1A2CF89A5709104"/>
            </w:placeholder>
            <w:dropDownList>
              <w:listItem w:displayText="01 - Critical" w:value="1"/>
              <w:listItem w:displayText="02 - Major" w:value="2"/>
              <w:listItem w:displayText="03 - Minor" w:value="3"/>
              <w:listItem w:displayText="04 - Nice To Have" w:value="4"/>
            </w:dropDownList>
          </w:sdtPr>
          <w:sdtContent>
            <w:tc>
              <w:tcPr>
                <w:tcW w:w="1306" w:type="dxa"/>
              </w:tcPr>
              <w:p w14:paraId="7443AA4B" w14:textId="51A95B0B" w:rsidR="00EC663A" w:rsidRPr="00A93311" w:rsidRDefault="003A3B2B" w:rsidP="00691A90">
                <w:pPr>
                  <w:pStyle w:val="TableNormal1"/>
                  <w:rPr>
                    <w:b/>
                    <w:bCs/>
                  </w:rPr>
                </w:pPr>
                <w:r>
                  <w:rPr>
                    <w:b/>
                    <w:bCs/>
                  </w:rPr>
                  <w:t>01 - Critical</w:t>
                </w:r>
              </w:p>
            </w:tc>
          </w:sdtContent>
        </w:sdt>
        <w:tc>
          <w:tcPr>
            <w:tcW w:w="1756" w:type="dxa"/>
            <w:shd w:val="clear" w:color="auto" w:fill="E6E6E6"/>
          </w:tcPr>
          <w:p w14:paraId="62E8E778" w14:textId="77777777" w:rsidR="00EC663A" w:rsidRPr="00893078" w:rsidRDefault="00EC663A" w:rsidP="00691A90">
            <w:pPr>
              <w:pStyle w:val="TableNormal1"/>
              <w:rPr>
                <w:b/>
                <w:bCs/>
              </w:rPr>
            </w:pPr>
            <w:r w:rsidRPr="00893078">
              <w:rPr>
                <w:b/>
                <w:bCs/>
              </w:rPr>
              <w:t>Est. Effort</w:t>
            </w:r>
          </w:p>
        </w:tc>
        <w:tc>
          <w:tcPr>
            <w:tcW w:w="5275" w:type="dxa"/>
          </w:tcPr>
          <w:p w14:paraId="1C04D9E9" w14:textId="77777777" w:rsidR="00EC663A" w:rsidRPr="00282BB6" w:rsidRDefault="00E70C13" w:rsidP="00691A90">
            <w:pPr>
              <w:pStyle w:val="TableNormal1"/>
            </w:pPr>
            <w:sdt>
              <w:sdtPr>
                <w:alias w:val="Est Hours Low"/>
                <w:tag w:val="1.sonoma_story.sonoma_esthourslow"/>
                <w:id w:val="-767617820"/>
                <w:placeholder>
                  <w:docPart w:val="69084E0EE7A54A5D839243CD9823C3E7"/>
                </w:placeholder>
                <w:showingPlcHdr/>
              </w:sdtPr>
              <w:sdtContent>
                <w:r w:rsidR="00EC663A" w:rsidRPr="00282BB6">
                  <w:rPr>
                    <w:rStyle w:val="PlaceholderText"/>
                    <w:color w:val="D9D9D9" w:themeColor="background1" w:themeShade="D9"/>
                  </w:rPr>
                  <w:t>Click here to enter text.</w:t>
                </w:r>
              </w:sdtContent>
            </w:sdt>
            <w:r w:rsidR="00EC663A" w:rsidRPr="00282BB6">
              <w:t xml:space="preserve">  Hours</w:t>
            </w:r>
          </w:p>
        </w:tc>
      </w:tr>
      <w:tr w:rsidR="00E24107" w:rsidRPr="006F132A" w14:paraId="33F0A032" w14:textId="77777777" w:rsidTr="009C52F9">
        <w:tc>
          <w:tcPr>
            <w:tcW w:w="1800" w:type="dxa"/>
            <w:shd w:val="clear" w:color="auto" w:fill="E6E6E6"/>
          </w:tcPr>
          <w:p w14:paraId="6572605F" w14:textId="77777777" w:rsidR="00E24107" w:rsidRDefault="00E24107" w:rsidP="009C52F9">
            <w:pPr>
              <w:pStyle w:val="TableHeading"/>
            </w:pPr>
            <w:r>
              <w:t>Description</w:t>
            </w:r>
          </w:p>
        </w:tc>
        <w:sdt>
          <w:sdtPr>
            <w:alias w:val="Description"/>
            <w:tag w:val="1.sonoma_story.sonoma_description"/>
            <w:id w:val="773292311"/>
            <w:placeholder>
              <w:docPart w:val="841561CD64F54709804040F86E0A33DA"/>
            </w:placeholder>
          </w:sdtPr>
          <w:sdtContent>
            <w:tc>
              <w:tcPr>
                <w:tcW w:w="8337" w:type="dxa"/>
                <w:gridSpan w:val="3"/>
              </w:tcPr>
              <w:p w14:paraId="6FE80ABB" w14:textId="364B2747" w:rsidR="00E24107" w:rsidRPr="00D330F9" w:rsidRDefault="00E24107" w:rsidP="00A43142">
                <w:pPr>
                  <w:pStyle w:val="TableNormal1"/>
                </w:pPr>
                <w:r>
                  <w:t xml:space="preserve">New </w:t>
                </w:r>
                <w:r w:rsidR="006A39FF">
                  <w:t>Pay Approval Exception Request</w:t>
                </w:r>
                <w:r>
                  <w:t xml:space="preserve"> which will go through </w:t>
                </w:r>
                <w:r w:rsidR="00785224">
                  <w:t xml:space="preserve">Supervisor </w:t>
                </w:r>
                <w:r>
                  <w:t>approval process</w:t>
                </w:r>
              </w:p>
            </w:tc>
          </w:sdtContent>
        </w:sdt>
      </w:tr>
      <w:tr w:rsidR="00E24107" w:rsidRPr="006F132A" w14:paraId="7E06CB5C" w14:textId="77777777" w:rsidTr="009C52F9">
        <w:tc>
          <w:tcPr>
            <w:tcW w:w="1800" w:type="dxa"/>
            <w:shd w:val="clear" w:color="auto" w:fill="E6E6E6"/>
          </w:tcPr>
          <w:p w14:paraId="313E662C" w14:textId="77777777" w:rsidR="00E24107" w:rsidRPr="00CE28E6" w:rsidRDefault="00E24107" w:rsidP="009C52F9">
            <w:pPr>
              <w:pStyle w:val="TableHeading"/>
            </w:pPr>
            <w:r>
              <w:t>User Interface</w:t>
            </w:r>
          </w:p>
        </w:tc>
        <w:sdt>
          <w:sdtPr>
            <w:alias w:val="Requirement"/>
            <w:tag w:val="1.sonoma_story.sonoma_functionalspecs"/>
            <w:id w:val="-1346014952"/>
            <w:placeholder>
              <w:docPart w:val="03C5B69613434A0A831736698C2625F9"/>
            </w:placeholder>
          </w:sdtPr>
          <w:sdtContent>
            <w:tc>
              <w:tcPr>
                <w:tcW w:w="8337" w:type="dxa"/>
                <w:gridSpan w:val="3"/>
              </w:tcPr>
              <w:sdt>
                <w:sdtPr>
                  <w:alias w:val="Description"/>
                  <w:tag w:val="9.sonoma_story.sonoma_description"/>
                  <w:id w:val="162441668"/>
                  <w:placeholder>
                    <w:docPart w:val="BF5228AEA6F1456AAFB7D83F0230A6AB"/>
                  </w:placeholder>
                </w:sdtPr>
                <w:sdtContent>
                  <w:p w14:paraId="13ACFB41" w14:textId="241AF105" w:rsidR="00A43142" w:rsidRPr="00A43142" w:rsidRDefault="00A43142" w:rsidP="009C52F9">
                    <w:pPr>
                      <w:pStyle w:val="ListParagraph"/>
                      <w:numPr>
                        <w:ilvl w:val="0"/>
                        <w:numId w:val="5"/>
                      </w:numPr>
                      <w:rPr>
                        <w:rFonts w:cstheme="minorHAnsi"/>
                        <w:sz w:val="18"/>
                        <w:szCs w:val="18"/>
                      </w:rPr>
                    </w:pPr>
                    <w:r w:rsidRPr="00A43142">
                      <w:rPr>
                        <w:sz w:val="18"/>
                        <w:szCs w:val="18"/>
                      </w:rPr>
                      <w:t>Header data like Employee Name, Supervisor Name, Date is auto-po</w:t>
                    </w:r>
                    <w:r>
                      <w:rPr>
                        <w:sz w:val="18"/>
                        <w:szCs w:val="18"/>
                      </w:rPr>
                      <w:t>p</w:t>
                    </w:r>
                    <w:r w:rsidRPr="00A43142">
                      <w:rPr>
                        <w:sz w:val="18"/>
                        <w:szCs w:val="18"/>
                      </w:rPr>
                      <w:t>ulated</w:t>
                    </w:r>
                  </w:p>
                  <w:p w14:paraId="41E26ED1" w14:textId="4D2EE973" w:rsidR="00E24107" w:rsidRDefault="00A43142" w:rsidP="009C52F9">
                    <w:pPr>
                      <w:pStyle w:val="ListParagraph"/>
                      <w:numPr>
                        <w:ilvl w:val="0"/>
                        <w:numId w:val="5"/>
                      </w:numPr>
                      <w:rPr>
                        <w:rFonts w:cstheme="minorHAnsi"/>
                        <w:sz w:val="18"/>
                        <w:szCs w:val="18"/>
                      </w:rPr>
                    </w:pPr>
                    <w:r w:rsidRPr="00A43142">
                      <w:rPr>
                        <w:sz w:val="18"/>
                        <w:szCs w:val="18"/>
                      </w:rPr>
                      <w:t xml:space="preserve">Employee selects the </w:t>
                    </w:r>
                    <w:r w:rsidR="009172BA">
                      <w:rPr>
                        <w:sz w:val="18"/>
                        <w:szCs w:val="18"/>
                      </w:rPr>
                      <w:t>category for</w:t>
                    </w:r>
                    <w:r w:rsidRPr="00A43142">
                      <w:rPr>
                        <w:sz w:val="18"/>
                        <w:szCs w:val="18"/>
                      </w:rPr>
                      <w:t xml:space="preserve"> </w:t>
                    </w:r>
                    <w:r w:rsidR="00004425">
                      <w:rPr>
                        <w:sz w:val="18"/>
                        <w:szCs w:val="18"/>
                      </w:rPr>
                      <w:t>Pay Exception</w:t>
                    </w:r>
                    <w:r w:rsidR="009172BA">
                      <w:rPr>
                        <w:sz w:val="18"/>
                        <w:szCs w:val="18"/>
                      </w:rPr>
                      <w:t xml:space="preserve"> Request: </w:t>
                    </w:r>
                    <w:proofErr w:type="spellStart"/>
                    <w:r w:rsidR="00A0559C">
                      <w:rPr>
                        <w:sz w:val="18"/>
                        <w:szCs w:val="18"/>
                      </w:rPr>
                      <w:t>TimeOff</w:t>
                    </w:r>
                    <w:proofErr w:type="spellEnd"/>
                    <w:r w:rsidR="009172BA">
                      <w:rPr>
                        <w:sz w:val="18"/>
                        <w:szCs w:val="18"/>
                      </w:rPr>
                      <w:t xml:space="preserve"> or </w:t>
                    </w:r>
                    <w:r w:rsidR="00A0559C">
                      <w:rPr>
                        <w:sz w:val="18"/>
                        <w:szCs w:val="18"/>
                      </w:rPr>
                      <w:t>Pay Allocation</w:t>
                    </w:r>
                    <w:r w:rsidR="009172BA">
                      <w:rPr>
                        <w:sz w:val="18"/>
                        <w:szCs w:val="18"/>
                      </w:rPr>
                      <w:t xml:space="preserve"> Request</w:t>
                    </w:r>
                    <w:r w:rsidR="009172BA">
                      <w:rPr>
                        <w:rFonts w:cstheme="minorHAnsi"/>
                        <w:sz w:val="18"/>
                        <w:szCs w:val="18"/>
                      </w:rPr>
                      <w:t xml:space="preserve"> (Mandatory)</w:t>
                    </w:r>
                  </w:p>
                  <w:p w14:paraId="7D5B97FE" w14:textId="48F8252A" w:rsidR="008152E2" w:rsidRDefault="008152E2" w:rsidP="009C52F9">
                    <w:pPr>
                      <w:pStyle w:val="ListParagraph"/>
                      <w:numPr>
                        <w:ilvl w:val="0"/>
                        <w:numId w:val="5"/>
                      </w:numPr>
                      <w:rPr>
                        <w:rFonts w:cstheme="minorHAnsi"/>
                        <w:sz w:val="18"/>
                        <w:szCs w:val="18"/>
                      </w:rPr>
                    </w:pPr>
                    <w:proofErr w:type="spellStart"/>
                    <w:r>
                      <w:rPr>
                        <w:rFonts w:cstheme="minorHAnsi"/>
                        <w:sz w:val="18"/>
                        <w:szCs w:val="18"/>
                      </w:rPr>
                      <w:t>TimeOff</w:t>
                    </w:r>
                    <w:proofErr w:type="spellEnd"/>
                    <w:r>
                      <w:rPr>
                        <w:rFonts w:cstheme="minorHAnsi"/>
                        <w:sz w:val="18"/>
                        <w:szCs w:val="18"/>
                      </w:rPr>
                      <w:t xml:space="preserve"> handles Pay Codes for Leave Requests like Sick, Vacation, </w:t>
                    </w:r>
                    <w:proofErr w:type="spellStart"/>
                    <w:r>
                      <w:rPr>
                        <w:rFonts w:cstheme="minorHAnsi"/>
                        <w:sz w:val="18"/>
                        <w:szCs w:val="18"/>
                      </w:rPr>
                      <w:t>etc</w:t>
                    </w:r>
                    <w:proofErr w:type="spellEnd"/>
                  </w:p>
                  <w:p w14:paraId="38957642" w14:textId="78C20EA5" w:rsidR="008152E2" w:rsidRPr="00A43142" w:rsidRDefault="008152E2" w:rsidP="009C52F9">
                    <w:pPr>
                      <w:pStyle w:val="ListParagraph"/>
                      <w:numPr>
                        <w:ilvl w:val="0"/>
                        <w:numId w:val="5"/>
                      </w:numPr>
                      <w:rPr>
                        <w:rFonts w:cstheme="minorHAnsi"/>
                        <w:sz w:val="18"/>
                        <w:szCs w:val="18"/>
                      </w:rPr>
                    </w:pPr>
                    <w:r>
                      <w:rPr>
                        <w:rFonts w:cstheme="minorHAnsi"/>
                        <w:sz w:val="18"/>
                        <w:szCs w:val="18"/>
                      </w:rPr>
                      <w:t>Pay Allocation handles Pay Codes for Overtime, Work Out of Class, Differentials, Lead</w:t>
                    </w:r>
                    <w:r w:rsidR="00B86123">
                      <w:rPr>
                        <w:rFonts w:cstheme="minorHAnsi"/>
                        <w:sz w:val="18"/>
                        <w:szCs w:val="18"/>
                      </w:rPr>
                      <w:t>/Training</w:t>
                    </w:r>
                    <w:r>
                      <w:rPr>
                        <w:rFonts w:cstheme="minorHAnsi"/>
                        <w:sz w:val="18"/>
                        <w:szCs w:val="18"/>
                      </w:rPr>
                      <w:t xml:space="preserve"> Pay</w:t>
                    </w:r>
                  </w:p>
                  <w:p w14:paraId="55FC7521" w14:textId="0DC7F96C" w:rsidR="00235F14" w:rsidRDefault="00A43142" w:rsidP="009C52F9">
                    <w:pPr>
                      <w:pStyle w:val="ListParagraph"/>
                      <w:numPr>
                        <w:ilvl w:val="0"/>
                        <w:numId w:val="5"/>
                      </w:numPr>
                      <w:contextualSpacing w:val="0"/>
                      <w:rPr>
                        <w:rFonts w:cstheme="minorHAnsi"/>
                        <w:sz w:val="18"/>
                        <w:szCs w:val="18"/>
                      </w:rPr>
                    </w:pPr>
                    <w:r w:rsidRPr="00A43142">
                      <w:rPr>
                        <w:rFonts w:cstheme="minorHAnsi"/>
                        <w:sz w:val="18"/>
                        <w:szCs w:val="18"/>
                      </w:rPr>
                      <w:t>Employee enters time</w:t>
                    </w:r>
                    <w:r>
                      <w:rPr>
                        <w:rFonts w:cstheme="minorHAnsi"/>
                        <w:sz w:val="18"/>
                        <w:szCs w:val="18"/>
                      </w:rPr>
                      <w:t>-</w:t>
                    </w:r>
                    <w:r w:rsidRPr="00A43142">
                      <w:rPr>
                        <w:rFonts w:cstheme="minorHAnsi"/>
                        <w:sz w:val="18"/>
                        <w:szCs w:val="18"/>
                      </w:rPr>
                      <w:t>period for the Request</w:t>
                    </w:r>
                    <w:r w:rsidR="009A14A0">
                      <w:rPr>
                        <w:rFonts w:cstheme="minorHAnsi"/>
                        <w:sz w:val="18"/>
                        <w:szCs w:val="18"/>
                      </w:rPr>
                      <w:t xml:space="preserve">. </w:t>
                    </w:r>
                    <w:r w:rsidR="00235F14" w:rsidRPr="009A14A0">
                      <w:rPr>
                        <w:rFonts w:cstheme="minorHAnsi"/>
                        <w:sz w:val="18"/>
                        <w:szCs w:val="18"/>
                      </w:rPr>
                      <w:t xml:space="preserve">Time Period </w:t>
                    </w:r>
                    <w:r w:rsidR="009A14A0" w:rsidRPr="009A14A0">
                      <w:rPr>
                        <w:rFonts w:cstheme="minorHAnsi"/>
                        <w:sz w:val="18"/>
                        <w:szCs w:val="18"/>
                      </w:rPr>
                      <w:t>can be in the past</w:t>
                    </w:r>
                    <w:r w:rsidR="00850F94">
                      <w:rPr>
                        <w:rFonts w:cstheme="minorHAnsi"/>
                        <w:sz w:val="18"/>
                        <w:szCs w:val="18"/>
                      </w:rPr>
                      <w:t xml:space="preserve"> or future</w:t>
                    </w:r>
                    <w:r w:rsidR="009172BA">
                      <w:rPr>
                        <w:rFonts w:cstheme="minorHAnsi"/>
                        <w:sz w:val="18"/>
                        <w:szCs w:val="18"/>
                      </w:rPr>
                      <w:t xml:space="preserve"> (Mandatory)</w:t>
                    </w:r>
                  </w:p>
                  <w:p w14:paraId="4BB84D72" w14:textId="48BFDED1" w:rsidR="00850F94" w:rsidRDefault="00850F94" w:rsidP="009C52F9">
                    <w:pPr>
                      <w:pStyle w:val="ListParagraph"/>
                      <w:numPr>
                        <w:ilvl w:val="0"/>
                        <w:numId w:val="5"/>
                      </w:numPr>
                      <w:contextualSpacing w:val="0"/>
                      <w:rPr>
                        <w:rFonts w:cstheme="minorHAnsi"/>
                        <w:sz w:val="18"/>
                        <w:szCs w:val="18"/>
                      </w:rPr>
                    </w:pPr>
                    <w:r>
                      <w:rPr>
                        <w:rFonts w:cstheme="minorHAnsi"/>
                        <w:sz w:val="18"/>
                        <w:szCs w:val="18"/>
                      </w:rPr>
                      <w:t>Past Time Period cannot be beyond 6 months</w:t>
                    </w:r>
                  </w:p>
                  <w:p w14:paraId="242FFFAA" w14:textId="19897DCF" w:rsidR="00640F50" w:rsidRDefault="00640F50" w:rsidP="009C52F9">
                    <w:pPr>
                      <w:pStyle w:val="ListParagraph"/>
                      <w:numPr>
                        <w:ilvl w:val="0"/>
                        <w:numId w:val="5"/>
                      </w:numPr>
                      <w:contextualSpacing w:val="0"/>
                      <w:rPr>
                        <w:rFonts w:cstheme="minorHAnsi"/>
                        <w:sz w:val="18"/>
                        <w:szCs w:val="18"/>
                      </w:rPr>
                    </w:pPr>
                    <w:r>
                      <w:rPr>
                        <w:rFonts w:cstheme="minorHAnsi"/>
                        <w:sz w:val="18"/>
                        <w:szCs w:val="18"/>
                      </w:rPr>
                      <w:t>Future Time Period cannot be beyond 1 year</w:t>
                    </w:r>
                  </w:p>
                  <w:p w14:paraId="04A43AB8" w14:textId="02C3F6E1" w:rsidR="009172BA" w:rsidRDefault="009172BA" w:rsidP="009C52F9">
                    <w:pPr>
                      <w:pStyle w:val="ListParagraph"/>
                      <w:numPr>
                        <w:ilvl w:val="0"/>
                        <w:numId w:val="5"/>
                      </w:numPr>
                      <w:contextualSpacing w:val="0"/>
                      <w:rPr>
                        <w:rFonts w:cstheme="minorHAnsi"/>
                        <w:sz w:val="18"/>
                        <w:szCs w:val="18"/>
                      </w:rPr>
                    </w:pPr>
                    <w:r>
                      <w:rPr>
                        <w:rFonts w:cstheme="minorHAnsi"/>
                        <w:sz w:val="18"/>
                        <w:szCs w:val="18"/>
                      </w:rPr>
                      <w:t>Employee can enter multiple types of Request with a unique Type, Date &amp; Time combination</w:t>
                    </w:r>
                  </w:p>
                  <w:p w14:paraId="6EA8FF2E" w14:textId="07AB2BC0" w:rsidR="00235F14" w:rsidRDefault="009172BA" w:rsidP="009C52F9">
                    <w:pPr>
                      <w:pStyle w:val="ListParagraph"/>
                      <w:numPr>
                        <w:ilvl w:val="0"/>
                        <w:numId w:val="5"/>
                      </w:numPr>
                      <w:contextualSpacing w:val="0"/>
                      <w:rPr>
                        <w:rFonts w:cstheme="minorHAnsi"/>
                        <w:sz w:val="18"/>
                        <w:szCs w:val="18"/>
                      </w:rPr>
                    </w:pPr>
                    <w:r>
                      <w:rPr>
                        <w:rFonts w:cstheme="minorHAnsi"/>
                        <w:sz w:val="18"/>
                        <w:szCs w:val="18"/>
                      </w:rPr>
                      <w:t>Request Type, Date</w:t>
                    </w:r>
                    <w:r w:rsidR="00235F14">
                      <w:rPr>
                        <w:rFonts w:cstheme="minorHAnsi"/>
                        <w:sz w:val="18"/>
                        <w:szCs w:val="18"/>
                      </w:rPr>
                      <w:t xml:space="preserve"> is mandatory</w:t>
                    </w:r>
                    <w:r>
                      <w:rPr>
                        <w:rFonts w:cstheme="minorHAnsi"/>
                        <w:sz w:val="18"/>
                        <w:szCs w:val="18"/>
                      </w:rPr>
                      <w:t>. If All Day is not checked, Start &amp; End Times are mandatory</w:t>
                    </w:r>
                  </w:p>
                  <w:p w14:paraId="6AC511D9" w14:textId="4A0D4B2E" w:rsidR="00235F14" w:rsidRPr="009A14A0" w:rsidRDefault="00235F14" w:rsidP="009C52F9">
                    <w:pPr>
                      <w:pStyle w:val="ListParagraph"/>
                      <w:numPr>
                        <w:ilvl w:val="0"/>
                        <w:numId w:val="5"/>
                      </w:numPr>
                      <w:contextualSpacing w:val="0"/>
                      <w:rPr>
                        <w:rFonts w:cstheme="minorHAnsi"/>
                        <w:sz w:val="18"/>
                        <w:szCs w:val="18"/>
                      </w:rPr>
                    </w:pPr>
                    <w:r w:rsidRPr="009A14A0">
                      <w:rPr>
                        <w:rFonts w:cstheme="minorHAnsi"/>
                        <w:sz w:val="18"/>
                        <w:szCs w:val="18"/>
                      </w:rPr>
                      <w:t xml:space="preserve">Validate </w:t>
                    </w:r>
                    <w:r w:rsidR="009172BA">
                      <w:rPr>
                        <w:rFonts w:cstheme="minorHAnsi"/>
                        <w:sz w:val="18"/>
                        <w:szCs w:val="18"/>
                      </w:rPr>
                      <w:t xml:space="preserve">Date </w:t>
                    </w:r>
                    <w:r w:rsidRPr="009A14A0">
                      <w:rPr>
                        <w:rFonts w:cstheme="minorHAnsi"/>
                        <w:sz w:val="18"/>
                        <w:szCs w:val="18"/>
                      </w:rPr>
                      <w:t>against Holiday Calendar &amp; Employee Union</w:t>
                    </w:r>
                    <w:r w:rsidR="009172BA">
                      <w:rPr>
                        <w:rFonts w:cstheme="minorHAnsi"/>
                        <w:sz w:val="18"/>
                        <w:szCs w:val="18"/>
                      </w:rPr>
                      <w:t xml:space="preserve"> Code</w:t>
                    </w:r>
                  </w:p>
                  <w:p w14:paraId="3B2D1128" w14:textId="7CFC1C83" w:rsidR="00235F14" w:rsidRDefault="00235F14" w:rsidP="009C52F9">
                    <w:pPr>
                      <w:pStyle w:val="ListParagraph"/>
                      <w:numPr>
                        <w:ilvl w:val="0"/>
                        <w:numId w:val="5"/>
                      </w:numPr>
                      <w:contextualSpacing w:val="0"/>
                      <w:rPr>
                        <w:rFonts w:cstheme="minorHAnsi"/>
                        <w:sz w:val="18"/>
                        <w:szCs w:val="18"/>
                      </w:rPr>
                    </w:pPr>
                    <w:r>
                      <w:rPr>
                        <w:rFonts w:cstheme="minorHAnsi"/>
                        <w:sz w:val="18"/>
                        <w:szCs w:val="18"/>
                      </w:rPr>
                      <w:t xml:space="preserve">Hours Requested </w:t>
                    </w:r>
                    <w:r w:rsidR="009172BA">
                      <w:rPr>
                        <w:rFonts w:cstheme="minorHAnsi"/>
                        <w:sz w:val="18"/>
                        <w:szCs w:val="18"/>
                      </w:rPr>
                      <w:t>will be calculated</w:t>
                    </w:r>
                  </w:p>
                  <w:p w14:paraId="513EA025" w14:textId="1485B4FB" w:rsidR="003F6D5F" w:rsidRPr="003F6D5F" w:rsidRDefault="003F6D5F" w:rsidP="003F6D5F">
                    <w:pPr>
                      <w:pStyle w:val="ListParagraph"/>
                      <w:numPr>
                        <w:ilvl w:val="0"/>
                        <w:numId w:val="5"/>
                      </w:numPr>
                      <w:contextualSpacing w:val="0"/>
                      <w:rPr>
                        <w:rFonts w:cstheme="minorHAnsi"/>
                        <w:sz w:val="18"/>
                        <w:szCs w:val="18"/>
                      </w:rPr>
                    </w:pPr>
                    <w:r>
                      <w:rPr>
                        <w:rFonts w:cstheme="minorHAnsi"/>
                        <w:sz w:val="18"/>
                        <w:szCs w:val="18"/>
                      </w:rPr>
                      <w:t xml:space="preserve">Employee can open only one </w:t>
                    </w:r>
                    <w:r w:rsidR="005058AA">
                      <w:rPr>
                        <w:rFonts w:cstheme="minorHAnsi"/>
                        <w:sz w:val="18"/>
                        <w:szCs w:val="18"/>
                      </w:rPr>
                      <w:t>PEAR</w:t>
                    </w:r>
                    <w:r>
                      <w:rPr>
                        <w:rFonts w:cstheme="minorHAnsi"/>
                        <w:sz w:val="18"/>
                        <w:szCs w:val="18"/>
                      </w:rPr>
                      <w:t xml:space="preserve"> for a Pay Period. </w:t>
                    </w:r>
                    <w:r w:rsidRPr="003F6D5F">
                      <w:rPr>
                        <w:rFonts w:cstheme="minorHAnsi"/>
                        <w:sz w:val="18"/>
                        <w:szCs w:val="18"/>
                      </w:rPr>
                      <w:t xml:space="preserve">A </w:t>
                    </w:r>
                    <w:r w:rsidR="005058AA">
                      <w:rPr>
                        <w:rFonts w:cstheme="minorHAnsi"/>
                        <w:sz w:val="18"/>
                        <w:szCs w:val="18"/>
                      </w:rPr>
                      <w:t>PEAR</w:t>
                    </w:r>
                    <w:r w:rsidRPr="003F6D5F">
                      <w:rPr>
                        <w:rFonts w:cstheme="minorHAnsi"/>
                        <w:sz w:val="18"/>
                        <w:szCs w:val="18"/>
                      </w:rPr>
                      <w:t xml:space="preserve"> already submitted for Review can be modified in 2 ways:</w:t>
                    </w:r>
                    <w:r w:rsidRPr="003F6D5F">
                      <w:rPr>
                        <w:rFonts w:cstheme="minorHAnsi"/>
                        <w:sz w:val="18"/>
                        <w:szCs w:val="18"/>
                      </w:rPr>
                      <w:br/>
                      <w:t>Supervisor requests employee for Revision or</w:t>
                    </w:r>
                    <w:r w:rsidRPr="003F6D5F">
                      <w:rPr>
                        <w:rFonts w:cstheme="minorHAnsi"/>
                        <w:sz w:val="18"/>
                        <w:szCs w:val="18"/>
                      </w:rPr>
                      <w:br/>
                      <w:t xml:space="preserve">Employee cancels the current </w:t>
                    </w:r>
                    <w:r w:rsidR="005058AA">
                      <w:rPr>
                        <w:rFonts w:cstheme="minorHAnsi"/>
                        <w:sz w:val="18"/>
                        <w:szCs w:val="18"/>
                      </w:rPr>
                      <w:t>PEAR</w:t>
                    </w:r>
                    <w:r w:rsidRPr="003F6D5F">
                      <w:rPr>
                        <w:rFonts w:cstheme="minorHAnsi"/>
                        <w:sz w:val="18"/>
                        <w:szCs w:val="18"/>
                      </w:rPr>
                      <w:t xml:space="preserve"> and submits a new one for the Pay Period</w:t>
                    </w:r>
                  </w:p>
                  <w:p w14:paraId="50E587B6" w14:textId="76F5AE31" w:rsidR="009128D3" w:rsidRPr="009128D3" w:rsidRDefault="009128D3" w:rsidP="009C52F9">
                    <w:pPr>
                      <w:pStyle w:val="ListParagraph"/>
                      <w:numPr>
                        <w:ilvl w:val="0"/>
                        <w:numId w:val="5"/>
                      </w:numPr>
                      <w:contextualSpacing w:val="0"/>
                      <w:rPr>
                        <w:rFonts w:cstheme="minorHAnsi"/>
                        <w:sz w:val="18"/>
                        <w:szCs w:val="18"/>
                      </w:rPr>
                    </w:pPr>
                    <w:r w:rsidRPr="009128D3">
                      <w:rPr>
                        <w:rFonts w:cstheme="minorHAnsi"/>
                        <w:sz w:val="18"/>
                        <w:szCs w:val="18"/>
                      </w:rPr>
                      <w:t>Validatio</w:t>
                    </w:r>
                    <w:r>
                      <w:rPr>
                        <w:rFonts w:cstheme="minorHAnsi"/>
                        <w:sz w:val="18"/>
                        <w:szCs w:val="18"/>
                      </w:rPr>
                      <w:t xml:space="preserve">ns for </w:t>
                    </w:r>
                    <w:proofErr w:type="spellStart"/>
                    <w:r w:rsidR="00A0559C">
                      <w:rPr>
                        <w:rFonts w:cstheme="minorHAnsi"/>
                        <w:sz w:val="18"/>
                        <w:szCs w:val="18"/>
                      </w:rPr>
                      <w:t>TimeOff</w:t>
                    </w:r>
                    <w:proofErr w:type="spellEnd"/>
                    <w:r>
                      <w:rPr>
                        <w:rFonts w:cstheme="minorHAnsi"/>
                        <w:sz w:val="18"/>
                        <w:szCs w:val="18"/>
                      </w:rPr>
                      <w:t xml:space="preserve"> like no. of hours cannot </w:t>
                    </w:r>
                    <w:r w:rsidR="005C6368">
                      <w:rPr>
                        <w:rFonts w:cstheme="minorHAnsi"/>
                        <w:sz w:val="18"/>
                        <w:szCs w:val="18"/>
                      </w:rPr>
                      <w:t>exceed 8 for a particular date</w:t>
                    </w:r>
                  </w:p>
                  <w:p w14:paraId="59552747" w14:textId="72598660" w:rsidR="009128D3" w:rsidRPr="001D48CC" w:rsidRDefault="009128D3" w:rsidP="009C52F9">
                    <w:pPr>
                      <w:pStyle w:val="ListParagraph"/>
                      <w:numPr>
                        <w:ilvl w:val="0"/>
                        <w:numId w:val="5"/>
                      </w:numPr>
                      <w:contextualSpacing w:val="0"/>
                      <w:rPr>
                        <w:rFonts w:cstheme="minorHAnsi"/>
                        <w:sz w:val="18"/>
                        <w:szCs w:val="18"/>
                      </w:rPr>
                    </w:pPr>
                    <w:proofErr w:type="spellStart"/>
                    <w:r w:rsidRPr="001D48CC">
                      <w:rPr>
                        <w:rFonts w:cstheme="minorHAnsi"/>
                        <w:sz w:val="18"/>
                        <w:szCs w:val="18"/>
                      </w:rPr>
                      <w:t>OverTime</w:t>
                    </w:r>
                    <w:proofErr w:type="spellEnd"/>
                    <w:r w:rsidRPr="001D48CC">
                      <w:rPr>
                        <w:rFonts w:cstheme="minorHAnsi"/>
                        <w:sz w:val="18"/>
                        <w:szCs w:val="18"/>
                      </w:rPr>
                      <w:t xml:space="preserve"> Request</w:t>
                    </w:r>
                    <w:r w:rsidR="001D48CC" w:rsidRPr="001D48CC">
                      <w:rPr>
                        <w:rFonts w:cstheme="minorHAnsi"/>
                        <w:sz w:val="18"/>
                        <w:szCs w:val="18"/>
                      </w:rPr>
                      <w:t xml:space="preserve"> hours</w:t>
                    </w:r>
                    <w:r w:rsidR="00A0559C">
                      <w:rPr>
                        <w:rFonts w:cstheme="minorHAnsi"/>
                        <w:sz w:val="18"/>
                        <w:szCs w:val="18"/>
                      </w:rPr>
                      <w:t xml:space="preserve"> range</w:t>
                    </w:r>
                    <w:r w:rsidR="005C6368" w:rsidRPr="001D48CC">
                      <w:rPr>
                        <w:rFonts w:cstheme="minorHAnsi"/>
                        <w:sz w:val="18"/>
                        <w:szCs w:val="18"/>
                      </w:rPr>
                      <w:t xml:space="preserve"> will not be </w:t>
                    </w:r>
                    <w:r w:rsidR="001D48CC" w:rsidRPr="001D48CC">
                      <w:rPr>
                        <w:rFonts w:cstheme="minorHAnsi"/>
                        <w:sz w:val="18"/>
                        <w:szCs w:val="18"/>
                      </w:rPr>
                      <w:t>validated</w:t>
                    </w:r>
                  </w:p>
                  <w:p w14:paraId="6E0B3483" w14:textId="56D093E6" w:rsidR="00324493" w:rsidRDefault="00324493" w:rsidP="009C52F9">
                    <w:pPr>
                      <w:pStyle w:val="ListParagraph"/>
                      <w:numPr>
                        <w:ilvl w:val="0"/>
                        <w:numId w:val="5"/>
                      </w:numPr>
                      <w:contextualSpacing w:val="0"/>
                      <w:rPr>
                        <w:rFonts w:cstheme="minorHAnsi"/>
                        <w:sz w:val="18"/>
                        <w:szCs w:val="18"/>
                      </w:rPr>
                    </w:pPr>
                    <w:r>
                      <w:rPr>
                        <w:rFonts w:cstheme="minorHAnsi"/>
                        <w:sz w:val="18"/>
                        <w:szCs w:val="18"/>
                      </w:rPr>
                      <w:t>Request Items can be edited, deleted or a new item can be added</w:t>
                    </w:r>
                  </w:p>
                  <w:p w14:paraId="26C210AF" w14:textId="3E808252" w:rsidR="00E24107" w:rsidRPr="00456963" w:rsidRDefault="000729A9" w:rsidP="009172BA">
                    <w:pPr>
                      <w:pStyle w:val="ListParagraph"/>
                      <w:numPr>
                        <w:ilvl w:val="0"/>
                        <w:numId w:val="5"/>
                      </w:numPr>
                      <w:contextualSpacing w:val="0"/>
                      <w:rPr>
                        <w:rFonts w:cstheme="minorHAnsi"/>
                        <w:sz w:val="18"/>
                        <w:szCs w:val="18"/>
                      </w:rPr>
                    </w:pPr>
                    <w:r>
                      <w:rPr>
                        <w:rFonts w:cstheme="minorHAnsi"/>
                        <w:sz w:val="18"/>
                        <w:szCs w:val="18"/>
                      </w:rPr>
                      <w:t>Comments can be entered for each request</w:t>
                    </w:r>
                  </w:p>
                </w:sdtContent>
              </w:sdt>
            </w:tc>
          </w:sdtContent>
        </w:sdt>
      </w:tr>
      <w:tr w:rsidR="00E24107" w:rsidRPr="006F132A" w14:paraId="7A4BFAAD" w14:textId="77777777" w:rsidTr="009C52F9">
        <w:tc>
          <w:tcPr>
            <w:tcW w:w="1800" w:type="dxa"/>
            <w:shd w:val="clear" w:color="auto" w:fill="E6E6E6"/>
          </w:tcPr>
          <w:p w14:paraId="65B474B1" w14:textId="58E69658" w:rsidR="00E24107" w:rsidRPr="0058099D" w:rsidRDefault="00E24107" w:rsidP="009C52F9">
            <w:pPr>
              <w:pStyle w:val="TableHeading"/>
            </w:pPr>
            <w:r>
              <w:t>Workflow Process/</w:t>
            </w:r>
            <w:r>
              <w:br/>
              <w:t>Security</w:t>
            </w:r>
          </w:p>
        </w:tc>
        <w:sdt>
          <w:sdtPr>
            <w:alias w:val="Security Roles"/>
            <w:tag w:val="9.sonoma_story.sonoma_testingsecurityroles"/>
            <w:id w:val="422851664"/>
            <w:placeholder>
              <w:docPart w:val="66DFF6812CC14311AB7A24B6368A7702"/>
            </w:placeholder>
          </w:sdtPr>
          <w:sdtContent>
            <w:tc>
              <w:tcPr>
                <w:tcW w:w="8337" w:type="dxa"/>
                <w:gridSpan w:val="3"/>
              </w:tcPr>
              <w:p w14:paraId="56ED9645" w14:textId="5B7EF46F" w:rsidR="00E24107" w:rsidRPr="0082646E" w:rsidRDefault="00E24107" w:rsidP="009C52F9">
                <w:pPr>
                  <w:pStyle w:val="ListParagraph"/>
                  <w:numPr>
                    <w:ilvl w:val="0"/>
                    <w:numId w:val="5"/>
                  </w:numPr>
                  <w:rPr>
                    <w:sz w:val="18"/>
                    <w:szCs w:val="18"/>
                  </w:rPr>
                </w:pPr>
                <w:r w:rsidRPr="0048407C">
                  <w:rPr>
                    <w:rFonts w:cstheme="minorHAnsi"/>
                    <w:sz w:val="18"/>
                    <w:szCs w:val="18"/>
                  </w:rPr>
                  <w:t xml:space="preserve">Only </w:t>
                </w:r>
                <w:r>
                  <w:rPr>
                    <w:rFonts w:cstheme="minorHAnsi"/>
                    <w:sz w:val="18"/>
                    <w:szCs w:val="18"/>
                  </w:rPr>
                  <w:t>Employee</w:t>
                </w:r>
                <w:r w:rsidR="00850F94">
                  <w:rPr>
                    <w:rFonts w:cstheme="minorHAnsi"/>
                    <w:sz w:val="18"/>
                    <w:szCs w:val="18"/>
                  </w:rPr>
                  <w:t>/Supervisor</w:t>
                </w:r>
                <w:r>
                  <w:rPr>
                    <w:rFonts w:cstheme="minorHAnsi"/>
                    <w:sz w:val="18"/>
                    <w:szCs w:val="18"/>
                  </w:rPr>
                  <w:t xml:space="preserve"> can initiate a </w:t>
                </w:r>
                <w:r w:rsidR="009172BA">
                  <w:rPr>
                    <w:rFonts w:cstheme="minorHAnsi"/>
                    <w:sz w:val="18"/>
                    <w:szCs w:val="18"/>
                  </w:rPr>
                  <w:t>work approval</w:t>
                </w:r>
                <w:r>
                  <w:rPr>
                    <w:rFonts w:cstheme="minorHAnsi"/>
                    <w:sz w:val="18"/>
                    <w:szCs w:val="18"/>
                  </w:rPr>
                  <w:t xml:space="preserve"> request</w:t>
                </w:r>
              </w:p>
              <w:p w14:paraId="1478F676" w14:textId="36A29852" w:rsidR="0082646E" w:rsidRPr="0048407C" w:rsidRDefault="0082646E" w:rsidP="009C52F9">
                <w:pPr>
                  <w:pStyle w:val="ListParagraph"/>
                  <w:numPr>
                    <w:ilvl w:val="0"/>
                    <w:numId w:val="5"/>
                  </w:numPr>
                  <w:rPr>
                    <w:sz w:val="18"/>
                    <w:szCs w:val="18"/>
                  </w:rPr>
                </w:pPr>
                <w:r>
                  <w:rPr>
                    <w:rFonts w:cstheme="minorHAnsi"/>
                    <w:sz w:val="18"/>
                    <w:szCs w:val="18"/>
                  </w:rPr>
                  <w:t xml:space="preserve">If Supervisor initiates a </w:t>
                </w:r>
                <w:r w:rsidR="005058AA">
                  <w:rPr>
                    <w:rFonts w:cstheme="minorHAnsi"/>
                    <w:sz w:val="18"/>
                    <w:szCs w:val="18"/>
                  </w:rPr>
                  <w:t>PEAR</w:t>
                </w:r>
                <w:r>
                  <w:rPr>
                    <w:rFonts w:cstheme="minorHAnsi"/>
                    <w:sz w:val="18"/>
                    <w:szCs w:val="18"/>
                  </w:rPr>
                  <w:t>, an Employee selection</w:t>
                </w:r>
                <w:r w:rsidR="00CE3FB6">
                  <w:rPr>
                    <w:rFonts w:cstheme="minorHAnsi"/>
                    <w:sz w:val="18"/>
                    <w:szCs w:val="18"/>
                  </w:rPr>
                  <w:t xml:space="preserve"> is made (for who to initiate the </w:t>
                </w:r>
                <w:r w:rsidR="005058AA">
                  <w:rPr>
                    <w:rFonts w:cstheme="minorHAnsi"/>
                    <w:sz w:val="18"/>
                    <w:szCs w:val="18"/>
                  </w:rPr>
                  <w:t>PEAR</w:t>
                </w:r>
                <w:r w:rsidR="00CE3FB6">
                  <w:rPr>
                    <w:rFonts w:cstheme="minorHAnsi"/>
                    <w:sz w:val="18"/>
                    <w:szCs w:val="18"/>
                  </w:rPr>
                  <w:t>)</w:t>
                </w:r>
              </w:p>
              <w:p w14:paraId="697C402C" w14:textId="77777777" w:rsidR="000C6071" w:rsidRPr="000C6071" w:rsidRDefault="00E24107" w:rsidP="009C52F9">
                <w:pPr>
                  <w:pStyle w:val="ListParagraph"/>
                  <w:numPr>
                    <w:ilvl w:val="0"/>
                    <w:numId w:val="5"/>
                  </w:numPr>
                  <w:contextualSpacing w:val="0"/>
                </w:pPr>
                <w:r>
                  <w:rPr>
                    <w:sz w:val="18"/>
                    <w:szCs w:val="18"/>
                  </w:rPr>
                  <w:t xml:space="preserve">Once </w:t>
                </w:r>
                <w:r>
                  <w:rPr>
                    <w:rFonts w:cstheme="minorHAnsi"/>
                    <w:sz w:val="18"/>
                    <w:szCs w:val="18"/>
                  </w:rPr>
                  <w:t xml:space="preserve">Employee </w:t>
                </w:r>
                <w:r>
                  <w:rPr>
                    <w:sz w:val="18"/>
                    <w:szCs w:val="18"/>
                  </w:rPr>
                  <w:t>submits a Request, it gets routed to Supervisor for Review</w:t>
                </w:r>
              </w:p>
              <w:p w14:paraId="2659021F" w14:textId="77777777" w:rsidR="009172BA" w:rsidRPr="009172BA" w:rsidRDefault="000C6071" w:rsidP="009C52F9">
                <w:pPr>
                  <w:pStyle w:val="ListParagraph"/>
                  <w:numPr>
                    <w:ilvl w:val="0"/>
                    <w:numId w:val="5"/>
                  </w:numPr>
                  <w:contextualSpacing w:val="0"/>
                </w:pPr>
                <w:r>
                  <w:rPr>
                    <w:sz w:val="18"/>
                    <w:szCs w:val="18"/>
                  </w:rPr>
                  <w:t>The Request will be pending approval with ‘Pending Supervisor Review’ status</w:t>
                </w:r>
              </w:p>
              <w:p w14:paraId="73AACB73" w14:textId="6C6A9BBD" w:rsidR="00E24107" w:rsidRDefault="009172BA" w:rsidP="009C52F9">
                <w:pPr>
                  <w:pStyle w:val="ListParagraph"/>
                  <w:numPr>
                    <w:ilvl w:val="0"/>
                    <w:numId w:val="5"/>
                  </w:numPr>
                  <w:contextualSpacing w:val="0"/>
                </w:pPr>
                <w:r>
                  <w:rPr>
                    <w:sz w:val="18"/>
                    <w:szCs w:val="18"/>
                  </w:rPr>
                  <w:t>Each Request may have multiple items with varying Request types/Date/Time combinations for a particular category. The approval for each request will be treated as a</w:t>
                </w:r>
                <w:r w:rsidR="009128D3">
                  <w:rPr>
                    <w:sz w:val="18"/>
                    <w:szCs w:val="18"/>
                  </w:rPr>
                  <w:t xml:space="preserve"> single</w:t>
                </w:r>
                <w:r>
                  <w:rPr>
                    <w:sz w:val="18"/>
                    <w:szCs w:val="18"/>
                  </w:rPr>
                  <w:t xml:space="preserve"> unit comprising of the multiple items.</w:t>
                </w:r>
              </w:p>
            </w:tc>
          </w:sdtContent>
        </w:sdt>
      </w:tr>
      <w:tr w:rsidR="00E24107" w:rsidRPr="006F132A" w14:paraId="1BF1BF53" w14:textId="77777777" w:rsidTr="009C52F9">
        <w:tc>
          <w:tcPr>
            <w:tcW w:w="1800" w:type="dxa"/>
            <w:shd w:val="clear" w:color="auto" w:fill="E6E6E6"/>
          </w:tcPr>
          <w:p w14:paraId="4FDCC172" w14:textId="77777777" w:rsidR="00E24107" w:rsidRPr="0058099D" w:rsidRDefault="00E24107" w:rsidP="009C52F9">
            <w:pPr>
              <w:pStyle w:val="TableHeading"/>
            </w:pPr>
            <w:r w:rsidRPr="0058099D">
              <w:t>Technical Details</w:t>
            </w:r>
          </w:p>
        </w:tc>
        <w:tc>
          <w:tcPr>
            <w:tcW w:w="8337" w:type="dxa"/>
            <w:gridSpan w:val="3"/>
          </w:tcPr>
          <w:p w14:paraId="62F62354" w14:textId="09CBFBA6" w:rsidR="00E24107" w:rsidRDefault="00A43142" w:rsidP="009C52F9">
            <w:pPr>
              <w:pStyle w:val="TableNormal1"/>
              <w:numPr>
                <w:ilvl w:val="0"/>
                <w:numId w:val="5"/>
              </w:numPr>
            </w:pPr>
            <w:r>
              <w:t xml:space="preserve">PayPeriod for the year is calculated based on the time-period selected </w:t>
            </w:r>
            <w:r w:rsidR="00E24107">
              <w:t>to generate a request</w:t>
            </w:r>
          </w:p>
          <w:p w14:paraId="58505970" w14:textId="77777777" w:rsidR="00E24107" w:rsidRDefault="00E24107" w:rsidP="00A43142">
            <w:pPr>
              <w:pStyle w:val="TableNormal1"/>
              <w:numPr>
                <w:ilvl w:val="0"/>
                <w:numId w:val="5"/>
              </w:numPr>
            </w:pPr>
            <w:r>
              <w:t xml:space="preserve">Employee Name, </w:t>
            </w:r>
            <w:r w:rsidR="00A43142">
              <w:t>Supervisor Name, Division</w:t>
            </w:r>
            <w:r>
              <w:t xml:space="preserve"> fields will be auto-populated with values from the SAP</w:t>
            </w:r>
          </w:p>
          <w:p w14:paraId="035F8304" w14:textId="77777777" w:rsidR="000C6071" w:rsidRDefault="000C6071" w:rsidP="00A43142">
            <w:pPr>
              <w:pStyle w:val="TableNormal1"/>
              <w:numPr>
                <w:ilvl w:val="0"/>
                <w:numId w:val="5"/>
              </w:numPr>
            </w:pPr>
            <w:r>
              <w:t>Data is persisted in the TimeManagement Database in SQL Server</w:t>
            </w:r>
          </w:p>
          <w:p w14:paraId="2521D0A5" w14:textId="19B6BA5D" w:rsidR="004F3EC6" w:rsidRDefault="00B86123" w:rsidP="00A43142">
            <w:pPr>
              <w:pStyle w:val="TableNormal1"/>
              <w:numPr>
                <w:ilvl w:val="0"/>
                <w:numId w:val="5"/>
              </w:numPr>
            </w:pPr>
            <w:r>
              <w:t>If CB2</w:t>
            </w:r>
            <w:r w:rsidR="004F3EC6">
              <w:t xml:space="preserve"> worked from Home – minimum hours charged: 2</w:t>
            </w:r>
          </w:p>
          <w:p w14:paraId="6AEBFA48" w14:textId="5A2F1C68" w:rsidR="004F3EC6" w:rsidRDefault="004F3EC6" w:rsidP="004F3EC6">
            <w:pPr>
              <w:pStyle w:val="TableNormal1"/>
              <w:numPr>
                <w:ilvl w:val="0"/>
                <w:numId w:val="5"/>
              </w:numPr>
            </w:pPr>
            <w:r>
              <w:t xml:space="preserve">If </w:t>
            </w:r>
            <w:r w:rsidR="00B86123">
              <w:t>CB4</w:t>
            </w:r>
            <w:r>
              <w:t xml:space="preserve"> worked from Office – minimum hours charged: 4</w:t>
            </w:r>
          </w:p>
          <w:p w14:paraId="1DE02151" w14:textId="47B59D4A" w:rsidR="001D48CC" w:rsidRDefault="00B86123" w:rsidP="001D48CC">
            <w:pPr>
              <w:pStyle w:val="TableNormal1"/>
              <w:numPr>
                <w:ilvl w:val="0"/>
                <w:numId w:val="5"/>
              </w:numPr>
            </w:pPr>
            <w:r>
              <w:t>Overtime</w:t>
            </w:r>
            <w:r w:rsidR="00314A54" w:rsidRPr="00850F94">
              <w:t xml:space="preserve"> can be used towards Comp Time Earned –</w:t>
            </w:r>
            <w:r w:rsidR="00841427">
              <w:t xml:space="preserve"> </w:t>
            </w:r>
            <w:r w:rsidR="00314A54" w:rsidRPr="00850F94">
              <w:t xml:space="preserve">rule </w:t>
            </w:r>
            <w:r w:rsidR="00841427">
              <w:t xml:space="preserve">for usage can be defined and </w:t>
            </w:r>
            <w:r w:rsidR="00314A54" w:rsidRPr="00850F94">
              <w:t>used by TimeSheet Approval Process</w:t>
            </w:r>
            <w:r w:rsidR="002149B3">
              <w:t xml:space="preserve"> </w:t>
            </w:r>
          </w:p>
          <w:p w14:paraId="46468F3C" w14:textId="3089687F" w:rsidR="008B02E0" w:rsidRPr="0058099D" w:rsidRDefault="008B02E0" w:rsidP="001D48CC">
            <w:pPr>
              <w:pStyle w:val="TableNormal1"/>
              <w:numPr>
                <w:ilvl w:val="0"/>
                <w:numId w:val="5"/>
              </w:numPr>
            </w:pPr>
            <w:r w:rsidRPr="008B02E0">
              <w:t>If P</w:t>
            </w:r>
            <w:r>
              <w:t xml:space="preserve">ay </w:t>
            </w:r>
            <w:r w:rsidRPr="008B02E0">
              <w:t>P</w:t>
            </w:r>
            <w:r>
              <w:t>eriod</w:t>
            </w:r>
            <w:r w:rsidRPr="008B02E0">
              <w:t xml:space="preserve"> is closed, </w:t>
            </w:r>
            <w:r w:rsidR="001D48CC">
              <w:t xml:space="preserve">On Demand </w:t>
            </w:r>
            <w:proofErr w:type="spellStart"/>
            <w:r>
              <w:t>eTimeSheet</w:t>
            </w:r>
            <w:proofErr w:type="spellEnd"/>
            <w:r w:rsidRPr="008B02E0">
              <w:t xml:space="preserve"> will be created for employee for the Retro Pay Period</w:t>
            </w:r>
          </w:p>
        </w:tc>
      </w:tr>
      <w:tr w:rsidR="00E24107" w:rsidRPr="006F132A" w14:paraId="3E434A0E" w14:textId="77777777" w:rsidTr="009C52F9">
        <w:trPr>
          <w:trHeight w:val="421"/>
        </w:trPr>
        <w:tc>
          <w:tcPr>
            <w:tcW w:w="1800" w:type="dxa"/>
            <w:shd w:val="clear" w:color="auto" w:fill="E6E6E6"/>
          </w:tcPr>
          <w:p w14:paraId="2445946B" w14:textId="1D4E22BC" w:rsidR="00E24107" w:rsidRPr="00CE28E6" w:rsidRDefault="00E24107" w:rsidP="009C52F9">
            <w:pPr>
              <w:pStyle w:val="TableHeading"/>
            </w:pPr>
            <w:r>
              <w:t>Notifications</w:t>
            </w:r>
          </w:p>
        </w:tc>
        <w:tc>
          <w:tcPr>
            <w:tcW w:w="8337" w:type="dxa"/>
            <w:gridSpan w:val="3"/>
          </w:tcPr>
          <w:p w14:paraId="1C5B885E" w14:textId="7AD3D2DE" w:rsidR="00E24107" w:rsidRPr="009927CF" w:rsidRDefault="00E24107" w:rsidP="009C52F9">
            <w:pPr>
              <w:pStyle w:val="TableNormal1"/>
              <w:numPr>
                <w:ilvl w:val="0"/>
                <w:numId w:val="5"/>
              </w:numPr>
              <w:rPr>
                <w:color w:val="FF0000"/>
              </w:rPr>
            </w:pPr>
            <w:r>
              <w:rPr>
                <w:color w:val="000000" w:themeColor="text1"/>
              </w:rPr>
              <w:t>A confirmation email is sent to Employee when a</w:t>
            </w:r>
            <w:r w:rsidR="00A43142">
              <w:rPr>
                <w:color w:val="000000" w:themeColor="text1"/>
              </w:rPr>
              <w:t>n</w:t>
            </w:r>
            <w:r>
              <w:rPr>
                <w:color w:val="000000" w:themeColor="text1"/>
              </w:rPr>
              <w:t xml:space="preserve"> </w:t>
            </w:r>
            <w:r>
              <w:rPr>
                <w:rFonts w:cstheme="minorHAnsi"/>
              </w:rPr>
              <w:t xml:space="preserve">Employee </w:t>
            </w:r>
            <w:r>
              <w:rPr>
                <w:color w:val="000000" w:themeColor="text1"/>
              </w:rPr>
              <w:t>Request is submitted</w:t>
            </w:r>
          </w:p>
          <w:p w14:paraId="7E8B3A2A" w14:textId="2B4D7B99" w:rsidR="00E24107" w:rsidRPr="00B620CA" w:rsidRDefault="00E24107" w:rsidP="009C52F9">
            <w:pPr>
              <w:pStyle w:val="TableNormal1"/>
              <w:numPr>
                <w:ilvl w:val="0"/>
                <w:numId w:val="5"/>
              </w:numPr>
              <w:rPr>
                <w:color w:val="FF0000"/>
              </w:rPr>
            </w:pPr>
            <w:r>
              <w:rPr>
                <w:color w:val="000000" w:themeColor="text1"/>
              </w:rPr>
              <w:t>Supervisor</w:t>
            </w:r>
            <w:r w:rsidRPr="003B2B62">
              <w:rPr>
                <w:color w:val="000000" w:themeColor="text1"/>
              </w:rPr>
              <w:t xml:space="preserve"> is notified when a</w:t>
            </w:r>
            <w:r w:rsidR="00A43142">
              <w:rPr>
                <w:color w:val="000000" w:themeColor="text1"/>
              </w:rPr>
              <w:t>n</w:t>
            </w:r>
            <w:r w:rsidRPr="003B2B62">
              <w:rPr>
                <w:color w:val="000000" w:themeColor="text1"/>
              </w:rPr>
              <w:t xml:space="preserve"> </w:t>
            </w:r>
            <w:r>
              <w:rPr>
                <w:rFonts w:cstheme="minorHAnsi"/>
              </w:rPr>
              <w:t xml:space="preserve">Employee </w:t>
            </w:r>
            <w:r w:rsidRPr="003B2B62">
              <w:rPr>
                <w:color w:val="000000" w:themeColor="text1"/>
              </w:rPr>
              <w:t>Request is submitted</w:t>
            </w:r>
          </w:p>
        </w:tc>
      </w:tr>
      <w:tr w:rsidR="006E1398" w:rsidRPr="006F132A" w14:paraId="2E600C3C" w14:textId="77777777" w:rsidTr="009C52F9">
        <w:trPr>
          <w:trHeight w:val="421"/>
        </w:trPr>
        <w:tc>
          <w:tcPr>
            <w:tcW w:w="1800" w:type="dxa"/>
            <w:shd w:val="clear" w:color="auto" w:fill="E6E6E6"/>
          </w:tcPr>
          <w:p w14:paraId="5E77EAB4" w14:textId="35C213F1" w:rsidR="006E1398" w:rsidRDefault="006E1398" w:rsidP="009C52F9">
            <w:pPr>
              <w:pStyle w:val="TableHeading"/>
            </w:pPr>
            <w:r>
              <w:t>Assumptions</w:t>
            </w:r>
          </w:p>
        </w:tc>
        <w:tc>
          <w:tcPr>
            <w:tcW w:w="8337" w:type="dxa"/>
            <w:gridSpan w:val="3"/>
          </w:tcPr>
          <w:p w14:paraId="03C6EBB5" w14:textId="77777777" w:rsidR="001B514B" w:rsidRDefault="006E1398" w:rsidP="001B514B">
            <w:pPr>
              <w:pStyle w:val="TableNormal1"/>
              <w:numPr>
                <w:ilvl w:val="0"/>
                <w:numId w:val="5"/>
              </w:numPr>
              <w:rPr>
                <w:color w:val="000000" w:themeColor="text1"/>
              </w:rPr>
            </w:pPr>
            <w:r>
              <w:rPr>
                <w:color w:val="000000" w:themeColor="text1"/>
              </w:rPr>
              <w:t>Risk Management Approval for PayCodes like FMLA will not be addressed in this scope</w:t>
            </w:r>
          </w:p>
          <w:p w14:paraId="498D131C" w14:textId="77777777" w:rsidR="007C3B2D" w:rsidRPr="008152E2" w:rsidRDefault="007C3B2D" w:rsidP="001B514B">
            <w:pPr>
              <w:pStyle w:val="TableNormal1"/>
              <w:numPr>
                <w:ilvl w:val="0"/>
                <w:numId w:val="5"/>
              </w:numPr>
              <w:rPr>
                <w:color w:val="000000" w:themeColor="text1"/>
              </w:rPr>
            </w:pPr>
            <w:proofErr w:type="spellStart"/>
            <w:r w:rsidRPr="001D48CC">
              <w:t>OverTime</w:t>
            </w:r>
            <w:proofErr w:type="spellEnd"/>
            <w:r w:rsidRPr="001D48CC">
              <w:t xml:space="preserve"> Meal Allowance will not be addressed in this scope</w:t>
            </w:r>
          </w:p>
          <w:p w14:paraId="3973E68A" w14:textId="4422ECA4" w:rsidR="008152E2" w:rsidRPr="001B514B" w:rsidRDefault="008152E2" w:rsidP="001B514B">
            <w:pPr>
              <w:pStyle w:val="TableNormal1"/>
              <w:numPr>
                <w:ilvl w:val="0"/>
                <w:numId w:val="5"/>
              </w:numPr>
              <w:rPr>
                <w:color w:val="000000" w:themeColor="text1"/>
              </w:rPr>
            </w:pPr>
            <w:r>
              <w:rPr>
                <w:color w:val="000000" w:themeColor="text1"/>
              </w:rPr>
              <w:t xml:space="preserve">Work </w:t>
            </w:r>
            <w:proofErr w:type="gramStart"/>
            <w:r>
              <w:rPr>
                <w:color w:val="000000" w:themeColor="text1"/>
              </w:rPr>
              <w:t>Out</w:t>
            </w:r>
            <w:proofErr w:type="gramEnd"/>
            <w:r>
              <w:rPr>
                <w:color w:val="000000" w:themeColor="text1"/>
              </w:rPr>
              <w:t xml:space="preserve"> of Class requests will get Supervisor Approval. Payroll and HR approval process will remain manual for this scope</w:t>
            </w:r>
          </w:p>
        </w:tc>
      </w:tr>
      <w:tr w:rsidR="007618B2" w:rsidRPr="006F132A" w14:paraId="07EDC8B1" w14:textId="77777777" w:rsidTr="009C52F9">
        <w:trPr>
          <w:trHeight w:val="421"/>
        </w:trPr>
        <w:tc>
          <w:tcPr>
            <w:tcW w:w="1800" w:type="dxa"/>
            <w:shd w:val="clear" w:color="auto" w:fill="E6E6E6"/>
          </w:tcPr>
          <w:p w14:paraId="18E8B672" w14:textId="117B2C42" w:rsidR="007618B2" w:rsidRDefault="007618B2" w:rsidP="009C52F9">
            <w:pPr>
              <w:pStyle w:val="TableHeading"/>
            </w:pPr>
            <w:r>
              <w:t xml:space="preserve">SAP Interfaces </w:t>
            </w:r>
          </w:p>
        </w:tc>
        <w:tc>
          <w:tcPr>
            <w:tcW w:w="8337" w:type="dxa"/>
            <w:gridSpan w:val="3"/>
          </w:tcPr>
          <w:p w14:paraId="3D5DAD61" w14:textId="77777777" w:rsidR="007618B2" w:rsidRDefault="007618B2" w:rsidP="00691A90">
            <w:pPr>
              <w:pStyle w:val="TableNormal1"/>
              <w:numPr>
                <w:ilvl w:val="0"/>
                <w:numId w:val="5"/>
              </w:numPr>
              <w:rPr>
                <w:color w:val="000000" w:themeColor="text1"/>
              </w:rPr>
            </w:pPr>
            <w:r w:rsidRPr="008152E2">
              <w:rPr>
                <w:b/>
                <w:color w:val="000000" w:themeColor="text1"/>
              </w:rPr>
              <w:t>Input to K2</w:t>
            </w:r>
            <w:r>
              <w:rPr>
                <w:color w:val="000000" w:themeColor="text1"/>
              </w:rPr>
              <w:t>:</w:t>
            </w:r>
          </w:p>
          <w:p w14:paraId="02EFF316" w14:textId="77777777" w:rsidR="007618B2" w:rsidRDefault="007618B2" w:rsidP="007618B2">
            <w:pPr>
              <w:pStyle w:val="TableNormal1"/>
              <w:ind w:left="405"/>
              <w:rPr>
                <w:color w:val="000000" w:themeColor="text1"/>
              </w:rPr>
            </w:pPr>
            <w:r w:rsidRPr="007618B2">
              <w:rPr>
                <w:color w:val="000000" w:themeColor="text1"/>
              </w:rPr>
              <w:t>User Profile  (</w:t>
            </w:r>
            <w:proofErr w:type="spellStart"/>
            <w:r w:rsidRPr="007618B2">
              <w:rPr>
                <w:color w:val="000000" w:themeColor="text1"/>
              </w:rPr>
              <w:t>EmpID</w:t>
            </w:r>
            <w:proofErr w:type="spellEnd"/>
            <w:r w:rsidRPr="007618B2">
              <w:rPr>
                <w:color w:val="000000" w:themeColor="text1"/>
              </w:rPr>
              <w:t>, Name, Division, Exempt Status, Union affiliation, Supervisor)</w:t>
            </w:r>
          </w:p>
          <w:p w14:paraId="4A4D4A5D" w14:textId="42E1DA4A" w:rsidR="007618B2" w:rsidRDefault="007618B2" w:rsidP="007618B2">
            <w:pPr>
              <w:pStyle w:val="TableNormal1"/>
              <w:ind w:left="405"/>
              <w:rPr>
                <w:color w:val="000000" w:themeColor="text1"/>
              </w:rPr>
            </w:pPr>
            <w:r>
              <w:rPr>
                <w:color w:val="000000" w:themeColor="text1"/>
              </w:rPr>
              <w:t>Holiday Calendar per Union</w:t>
            </w:r>
          </w:p>
          <w:p w14:paraId="32ABE7F1" w14:textId="6F23F025" w:rsidR="007618B2" w:rsidRDefault="007618B2" w:rsidP="004E718D">
            <w:pPr>
              <w:pStyle w:val="TableNormal1"/>
              <w:ind w:left="405"/>
              <w:rPr>
                <w:color w:val="000000" w:themeColor="text1"/>
              </w:rPr>
            </w:pPr>
            <w:r>
              <w:rPr>
                <w:color w:val="000000" w:themeColor="text1"/>
              </w:rPr>
              <w:t>Pay Periods</w:t>
            </w:r>
          </w:p>
        </w:tc>
      </w:tr>
      <w:tr w:rsidR="00A64977" w:rsidRPr="00A93311" w14:paraId="04C3B317" w14:textId="77777777" w:rsidTr="00A64977">
        <w:tc>
          <w:tcPr>
            <w:tcW w:w="10137" w:type="dxa"/>
            <w:gridSpan w:val="4"/>
            <w:shd w:val="clear" w:color="auto" w:fill="auto"/>
          </w:tcPr>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800"/>
              <w:gridCol w:w="1306"/>
              <w:gridCol w:w="1756"/>
              <w:gridCol w:w="5275"/>
            </w:tblGrid>
            <w:tr w:rsidR="00A64977" w:rsidRPr="00A93311" w14:paraId="0070C35C" w14:textId="77777777" w:rsidTr="00C863DE">
              <w:tc>
                <w:tcPr>
                  <w:tcW w:w="1800" w:type="dxa"/>
                  <w:shd w:val="clear" w:color="auto" w:fill="E6E6E6"/>
                </w:tcPr>
                <w:p w14:paraId="5E0D0F9B" w14:textId="77777777" w:rsidR="00A64977" w:rsidRPr="00CE28E6" w:rsidRDefault="00A64977" w:rsidP="00C863DE">
                  <w:pPr>
                    <w:pStyle w:val="TableHeading"/>
                  </w:pPr>
                  <w:r>
                    <w:lastRenderedPageBreak/>
                    <w:t>Feature</w:t>
                  </w:r>
                </w:p>
              </w:tc>
              <w:bookmarkStart w:id="59" w:name="_Toc385944475" w:displacedByCustomXml="next"/>
              <w:sdt>
                <w:sdtPr>
                  <w:rPr>
                    <w:rStyle w:val="Heading3Char"/>
                    <w:b/>
                    <w:bCs/>
                  </w:rPr>
                  <w:alias w:val="Feature Name"/>
                  <w:tag w:val="1.sonoma_story.sonoma_name"/>
                  <w:id w:val="1970854431"/>
                  <w:placeholder>
                    <w:docPart w:val="C9AECBF727804DB19BDD1F649C08B48F"/>
                  </w:placeholder>
                </w:sdtPr>
                <w:sdtEndPr>
                  <w:rPr>
                    <w:rStyle w:val="DefaultParagraphFont"/>
                    <w:bCs w:val="0"/>
                    <w:color w:val="D9D9D9" w:themeColor="background1" w:themeShade="D9"/>
                    <w:sz w:val="14"/>
                  </w:rPr>
                </w:sdtEndPr>
                <w:sdtContent>
                  <w:sdt>
                    <w:sdtPr>
                      <w:rPr>
                        <w:rStyle w:val="Heading3Char"/>
                        <w:b/>
                        <w:bCs/>
                      </w:rPr>
                      <w:alias w:val="Feature Name"/>
                      <w:tag w:val="9.sonoma_story.sonoma_name"/>
                      <w:id w:val="921219270"/>
                      <w:placeholder>
                        <w:docPart w:val="E0AA8739546C4C6880DD5A1937A02BF5"/>
                      </w:placeholder>
                    </w:sdtPr>
                    <w:sdtEndPr>
                      <w:rPr>
                        <w:rStyle w:val="DefaultParagraphFont"/>
                        <w:b w:val="0"/>
                        <w:color w:val="D9D9D9" w:themeColor="background1" w:themeShade="D9"/>
                        <w:sz w:val="14"/>
                      </w:rPr>
                    </w:sdtEndPr>
                    <w:sdtContent>
                      <w:tc>
                        <w:tcPr>
                          <w:tcW w:w="8337" w:type="dxa"/>
                          <w:gridSpan w:val="3"/>
                        </w:tcPr>
                        <w:p w14:paraId="361C8D98" w14:textId="244D48EE" w:rsidR="00A64977" w:rsidRPr="00A93311" w:rsidRDefault="00A64977" w:rsidP="00C863DE">
                          <w:pPr>
                            <w:pStyle w:val="Heading3"/>
                            <w:rPr>
                              <w:b/>
                              <w:bCs w:val="0"/>
                              <w:sz w:val="14"/>
                            </w:rPr>
                          </w:pPr>
                          <w:r>
                            <w:rPr>
                              <w:rStyle w:val="Heading3Char"/>
                              <w:b/>
                              <w:bCs/>
                            </w:rPr>
                            <w:t>2.2</w:t>
                          </w:r>
                          <w:r w:rsidRPr="00D20972">
                            <w:rPr>
                              <w:rStyle w:val="Heading3Char"/>
                              <w:b/>
                              <w:bCs/>
                            </w:rPr>
                            <w:t xml:space="preserve"> </w:t>
                          </w:r>
                          <w:r>
                            <w:rPr>
                              <w:rStyle w:val="Heading3Char"/>
                              <w:b/>
                              <w:bCs/>
                            </w:rPr>
                            <w:t>Approve</w:t>
                          </w:r>
                          <w:r w:rsidRPr="00A93311">
                            <w:rPr>
                              <w:rStyle w:val="Heading3Char"/>
                              <w:b/>
                              <w:bCs/>
                            </w:rPr>
                            <w:t xml:space="preserve"> </w:t>
                          </w:r>
                          <w:r w:rsidR="006A39FF">
                            <w:rPr>
                              <w:rStyle w:val="Heading3Char"/>
                              <w:b/>
                              <w:bCs/>
                            </w:rPr>
                            <w:t>Pay Approval Exception Request</w:t>
                          </w:r>
                          <w:r>
                            <w:rPr>
                              <w:rStyle w:val="Heading3Char"/>
                              <w:b/>
                              <w:bCs/>
                            </w:rPr>
                            <w:t xml:space="preserve"> – Supervisor Review</w:t>
                          </w:r>
                        </w:p>
                      </w:tc>
                    </w:sdtContent>
                  </w:sdt>
                </w:sdtContent>
              </w:sdt>
              <w:bookmarkEnd w:id="59" w:displacedByCustomXml="prev"/>
            </w:tr>
            <w:tr w:rsidR="00A64977" w:rsidRPr="006F132A" w14:paraId="15E91E19" w14:textId="77777777" w:rsidTr="00C863DE">
              <w:tc>
                <w:tcPr>
                  <w:tcW w:w="1800" w:type="dxa"/>
                  <w:shd w:val="clear" w:color="auto" w:fill="E6E6E6"/>
                </w:tcPr>
                <w:p w14:paraId="01034A50" w14:textId="77777777" w:rsidR="00A64977" w:rsidRPr="00DA20C9" w:rsidRDefault="00A64977" w:rsidP="00C863DE">
                  <w:pPr>
                    <w:pStyle w:val="TableHeading"/>
                  </w:pPr>
                  <w:r w:rsidRPr="00CE28E6">
                    <w:t>Priority</w:t>
                  </w:r>
                </w:p>
              </w:tc>
              <w:sdt>
                <w:sdtPr>
                  <w:rPr>
                    <w:b/>
                    <w:bCs/>
                  </w:rPr>
                  <w:alias w:val="Priority"/>
                  <w:tag w:val="1.sonoma_story.sonoma_priority"/>
                  <w:id w:val="-19096067"/>
                  <w:placeholder>
                    <w:docPart w:val="CED618667A4743C7A3446FFD16B063E1"/>
                  </w:placeholder>
                  <w:dropDownList>
                    <w:listItem w:displayText="01 - Critical" w:value="1"/>
                    <w:listItem w:displayText="02 - Major" w:value="2"/>
                    <w:listItem w:displayText="03 - Minor" w:value="3"/>
                    <w:listItem w:displayText="04 - Nice To Have" w:value="4"/>
                  </w:dropDownList>
                </w:sdtPr>
                <w:sdtContent>
                  <w:tc>
                    <w:tcPr>
                      <w:tcW w:w="1306" w:type="dxa"/>
                    </w:tcPr>
                    <w:p w14:paraId="764680C7" w14:textId="24CB12E0" w:rsidR="00A64977" w:rsidRPr="00A93311" w:rsidRDefault="003A3B2B" w:rsidP="00C863DE">
                      <w:pPr>
                        <w:pStyle w:val="TableNormal1"/>
                        <w:rPr>
                          <w:b/>
                          <w:bCs/>
                        </w:rPr>
                      </w:pPr>
                      <w:r>
                        <w:rPr>
                          <w:b/>
                          <w:bCs/>
                        </w:rPr>
                        <w:t>01 - Critical</w:t>
                      </w:r>
                    </w:p>
                  </w:tc>
                </w:sdtContent>
              </w:sdt>
              <w:tc>
                <w:tcPr>
                  <w:tcW w:w="1756" w:type="dxa"/>
                  <w:shd w:val="clear" w:color="auto" w:fill="E6E6E6"/>
                </w:tcPr>
                <w:p w14:paraId="09C753F5" w14:textId="77777777" w:rsidR="00A64977" w:rsidRPr="00893078" w:rsidRDefault="00A64977" w:rsidP="00C863DE">
                  <w:pPr>
                    <w:pStyle w:val="TableNormal1"/>
                    <w:rPr>
                      <w:b/>
                      <w:bCs/>
                    </w:rPr>
                  </w:pPr>
                  <w:r w:rsidRPr="00893078">
                    <w:rPr>
                      <w:b/>
                      <w:bCs/>
                    </w:rPr>
                    <w:t>Est. Effort</w:t>
                  </w:r>
                </w:p>
              </w:tc>
              <w:tc>
                <w:tcPr>
                  <w:tcW w:w="5275" w:type="dxa"/>
                </w:tcPr>
                <w:p w14:paraId="3EEC9A52" w14:textId="77777777" w:rsidR="00A64977" w:rsidRPr="00282BB6" w:rsidRDefault="00E70C13" w:rsidP="00C863DE">
                  <w:pPr>
                    <w:pStyle w:val="TableNormal1"/>
                  </w:pPr>
                  <w:sdt>
                    <w:sdtPr>
                      <w:alias w:val="Est Hours Low"/>
                      <w:tag w:val="1.sonoma_story.sonoma_esthourslow"/>
                      <w:id w:val="1373728457"/>
                      <w:placeholder>
                        <w:docPart w:val="6D180D149B12464B97B759BE3CC2A643"/>
                      </w:placeholder>
                      <w:showingPlcHdr/>
                    </w:sdtPr>
                    <w:sdtContent>
                      <w:r w:rsidR="00A64977" w:rsidRPr="00282BB6">
                        <w:rPr>
                          <w:rStyle w:val="PlaceholderText"/>
                          <w:color w:val="D9D9D9" w:themeColor="background1" w:themeShade="D9"/>
                        </w:rPr>
                        <w:t>Click here to enter text.</w:t>
                      </w:r>
                    </w:sdtContent>
                  </w:sdt>
                  <w:r w:rsidR="00A64977" w:rsidRPr="00282BB6">
                    <w:t xml:space="preserve">  Hours</w:t>
                  </w:r>
                </w:p>
              </w:tc>
            </w:tr>
            <w:tr w:rsidR="00A64977" w:rsidRPr="00D330F9" w14:paraId="3102D6A9" w14:textId="77777777" w:rsidTr="00C863DE">
              <w:tc>
                <w:tcPr>
                  <w:tcW w:w="1800" w:type="dxa"/>
                  <w:shd w:val="clear" w:color="auto" w:fill="E6E6E6"/>
                </w:tcPr>
                <w:p w14:paraId="2B34648C" w14:textId="77777777" w:rsidR="00A64977" w:rsidRDefault="00A64977" w:rsidP="00C863DE">
                  <w:pPr>
                    <w:pStyle w:val="TableHeading"/>
                  </w:pPr>
                  <w:r>
                    <w:t>Description</w:t>
                  </w:r>
                </w:p>
              </w:tc>
              <w:sdt>
                <w:sdtPr>
                  <w:alias w:val="Description"/>
                  <w:tag w:val="1.sonoma_story.sonoma_description"/>
                  <w:id w:val="1559821256"/>
                  <w:placeholder>
                    <w:docPart w:val="5A42F0C26DD5492FA7EDA6E456763A09"/>
                  </w:placeholder>
                </w:sdtPr>
                <w:sdtContent>
                  <w:tc>
                    <w:tcPr>
                      <w:tcW w:w="8337" w:type="dxa"/>
                      <w:gridSpan w:val="3"/>
                    </w:tcPr>
                    <w:p w14:paraId="140222EF" w14:textId="75FD9974" w:rsidR="00A64977" w:rsidRPr="00D330F9" w:rsidRDefault="00A64977" w:rsidP="00C863DE">
                      <w:pPr>
                        <w:pStyle w:val="TableNormal1"/>
                      </w:pPr>
                      <w:r>
                        <w:t xml:space="preserve">Supervisor Approves or Rejects the </w:t>
                      </w:r>
                      <w:r w:rsidR="006A39FF">
                        <w:t>Pay Approval Exception Request</w:t>
                      </w:r>
                    </w:p>
                  </w:tc>
                </w:sdtContent>
              </w:sdt>
            </w:tr>
            <w:tr w:rsidR="00A64977" w:rsidRPr="005B76A1" w14:paraId="24DBA5D6" w14:textId="77777777" w:rsidTr="00C863DE">
              <w:tc>
                <w:tcPr>
                  <w:tcW w:w="1800" w:type="dxa"/>
                  <w:shd w:val="clear" w:color="auto" w:fill="E6E6E6"/>
                </w:tcPr>
                <w:p w14:paraId="54F1CED6" w14:textId="77777777" w:rsidR="00A64977" w:rsidRPr="00CE28E6" w:rsidRDefault="00A64977" w:rsidP="00C863DE">
                  <w:pPr>
                    <w:pStyle w:val="TableHeading"/>
                  </w:pPr>
                  <w:r>
                    <w:t>User Interface</w:t>
                  </w:r>
                </w:p>
              </w:tc>
              <w:sdt>
                <w:sdtPr>
                  <w:alias w:val="Requirement"/>
                  <w:tag w:val="1.sonoma_story.sonoma_functionalspecs"/>
                  <w:id w:val="-2070571183"/>
                  <w:placeholder>
                    <w:docPart w:val="C9D5DD9B3A3F4B1C88BEDFC9C2ADA2F1"/>
                  </w:placeholder>
                </w:sdtPr>
                <w:sdtContent>
                  <w:tc>
                    <w:tcPr>
                      <w:tcW w:w="8337" w:type="dxa"/>
                      <w:gridSpan w:val="3"/>
                    </w:tcPr>
                    <w:sdt>
                      <w:sdtPr>
                        <w:alias w:val="Description"/>
                        <w:tag w:val="9.sonoma_story.sonoma_description"/>
                        <w:id w:val="1479884088"/>
                        <w:placeholder>
                          <w:docPart w:val="7F297A0FB3CE436082E605C4EB9398DF"/>
                        </w:placeholder>
                      </w:sdtPr>
                      <w:sdtContent>
                        <w:p w14:paraId="5B98BF7B" w14:textId="77777777" w:rsidR="00A64977" w:rsidRPr="00A43142" w:rsidRDefault="00A64977" w:rsidP="00C863DE">
                          <w:pPr>
                            <w:pStyle w:val="ListParagraph"/>
                            <w:numPr>
                              <w:ilvl w:val="0"/>
                              <w:numId w:val="5"/>
                            </w:numPr>
                            <w:rPr>
                              <w:rFonts w:cstheme="minorHAnsi"/>
                              <w:sz w:val="18"/>
                              <w:szCs w:val="18"/>
                            </w:rPr>
                          </w:pPr>
                          <w:r w:rsidRPr="00A43142">
                            <w:rPr>
                              <w:sz w:val="18"/>
                              <w:szCs w:val="18"/>
                            </w:rPr>
                            <w:t>Header data like Employee Name, Supervisor Name, Date is auto-po</w:t>
                          </w:r>
                          <w:r>
                            <w:rPr>
                              <w:sz w:val="18"/>
                              <w:szCs w:val="18"/>
                            </w:rPr>
                            <w:t>p</w:t>
                          </w:r>
                          <w:r w:rsidRPr="00A43142">
                            <w:rPr>
                              <w:sz w:val="18"/>
                              <w:szCs w:val="18"/>
                            </w:rPr>
                            <w:t>ulated</w:t>
                          </w:r>
                        </w:p>
                        <w:p w14:paraId="0DF6C66D" w14:textId="77777777" w:rsidR="00A64977" w:rsidRPr="009C2BFF" w:rsidRDefault="00A64977" w:rsidP="00C863DE">
                          <w:pPr>
                            <w:pStyle w:val="ListParagraph"/>
                            <w:numPr>
                              <w:ilvl w:val="0"/>
                              <w:numId w:val="5"/>
                            </w:numPr>
                            <w:contextualSpacing w:val="0"/>
                            <w:rPr>
                              <w:rFonts w:cstheme="minorHAnsi"/>
                              <w:sz w:val="18"/>
                              <w:szCs w:val="18"/>
                            </w:rPr>
                          </w:pPr>
                          <w:r>
                            <w:rPr>
                              <w:sz w:val="18"/>
                              <w:szCs w:val="18"/>
                            </w:rPr>
                            <w:t>Data on the form presented to Supervisor is read-only and for review purposes only.</w:t>
                          </w:r>
                        </w:p>
                        <w:p w14:paraId="4F26F6EC" w14:textId="77777777" w:rsidR="00A64977" w:rsidRPr="009C2BFF" w:rsidRDefault="00A64977" w:rsidP="00C863DE">
                          <w:pPr>
                            <w:pStyle w:val="ListParagraph"/>
                            <w:numPr>
                              <w:ilvl w:val="0"/>
                              <w:numId w:val="5"/>
                            </w:numPr>
                            <w:contextualSpacing w:val="0"/>
                            <w:rPr>
                              <w:rFonts w:cstheme="minorHAnsi"/>
                              <w:sz w:val="18"/>
                              <w:szCs w:val="18"/>
                            </w:rPr>
                          </w:pPr>
                          <w:r>
                            <w:rPr>
                              <w:sz w:val="18"/>
                              <w:szCs w:val="18"/>
                            </w:rPr>
                            <w:t>There will be a comments field, which Supervisor must use for feedback in case a Revise action (mandatory in case of a revise).</w:t>
                          </w:r>
                        </w:p>
                      </w:sdtContent>
                    </w:sdt>
                  </w:tc>
                </w:sdtContent>
              </w:sdt>
            </w:tr>
            <w:tr w:rsidR="00A64977" w14:paraId="17E843A7" w14:textId="77777777" w:rsidTr="00C863DE">
              <w:tc>
                <w:tcPr>
                  <w:tcW w:w="1800" w:type="dxa"/>
                  <w:shd w:val="clear" w:color="auto" w:fill="E6E6E6"/>
                </w:tcPr>
                <w:p w14:paraId="1975BE03" w14:textId="77777777" w:rsidR="00A64977" w:rsidRPr="0058099D" w:rsidRDefault="00A64977" w:rsidP="00C863DE">
                  <w:pPr>
                    <w:pStyle w:val="TableHeading"/>
                  </w:pPr>
                  <w:r>
                    <w:t>Workflow Process/</w:t>
                  </w:r>
                  <w:r>
                    <w:br/>
                    <w:t>Security</w:t>
                  </w:r>
                </w:p>
              </w:tc>
              <w:sdt>
                <w:sdtPr>
                  <w:alias w:val="Security Roles"/>
                  <w:tag w:val="9.sonoma_story.sonoma_testingsecurityroles"/>
                  <w:id w:val="-764380338"/>
                  <w:placeholder>
                    <w:docPart w:val="FD2287DF14AB40B49D8D53E95452FBFD"/>
                  </w:placeholder>
                </w:sdtPr>
                <w:sdtContent>
                  <w:tc>
                    <w:tcPr>
                      <w:tcW w:w="8337" w:type="dxa"/>
                      <w:gridSpan w:val="3"/>
                    </w:tcPr>
                    <w:p w14:paraId="55074691" w14:textId="77777777" w:rsidR="00A64977" w:rsidRPr="009C52F9" w:rsidRDefault="00A64977" w:rsidP="00C863DE">
                      <w:pPr>
                        <w:pStyle w:val="ListParagraph"/>
                        <w:numPr>
                          <w:ilvl w:val="0"/>
                          <w:numId w:val="5"/>
                        </w:numPr>
                      </w:pPr>
                      <w:r>
                        <w:rPr>
                          <w:sz w:val="18"/>
                          <w:szCs w:val="18"/>
                        </w:rPr>
                        <w:t>Supervisor reviews the Request</w:t>
                      </w:r>
                    </w:p>
                    <w:p w14:paraId="132AFB79" w14:textId="785A8DF1" w:rsidR="00A64977" w:rsidRPr="009C52F9" w:rsidRDefault="00A64977" w:rsidP="00C863DE">
                      <w:pPr>
                        <w:pStyle w:val="ListParagraph"/>
                        <w:numPr>
                          <w:ilvl w:val="0"/>
                          <w:numId w:val="5"/>
                        </w:numPr>
                      </w:pPr>
                      <w:r>
                        <w:rPr>
                          <w:sz w:val="18"/>
                          <w:szCs w:val="18"/>
                        </w:rPr>
                        <w:t xml:space="preserve">Supervisor can Approve, </w:t>
                      </w:r>
                      <w:r w:rsidR="007B359D">
                        <w:rPr>
                          <w:sz w:val="18"/>
                          <w:szCs w:val="18"/>
                        </w:rPr>
                        <w:t xml:space="preserve">Reject, </w:t>
                      </w:r>
                      <w:r>
                        <w:rPr>
                          <w:sz w:val="18"/>
                          <w:szCs w:val="18"/>
                        </w:rPr>
                        <w:t>Revise or Cancel the request</w:t>
                      </w:r>
                    </w:p>
                    <w:p w14:paraId="72FE1FC7" w14:textId="77777777" w:rsidR="00A64977" w:rsidRPr="000C6071" w:rsidRDefault="00A64977" w:rsidP="00C863DE">
                      <w:pPr>
                        <w:pStyle w:val="ListParagraph"/>
                        <w:numPr>
                          <w:ilvl w:val="0"/>
                          <w:numId w:val="5"/>
                        </w:numPr>
                      </w:pPr>
                      <w:r>
                        <w:rPr>
                          <w:sz w:val="18"/>
                          <w:szCs w:val="18"/>
                        </w:rPr>
                        <w:t>If Approved, the workflow stands completed</w:t>
                      </w:r>
                    </w:p>
                    <w:p w14:paraId="1A1618CB" w14:textId="77777777" w:rsidR="00A64977" w:rsidRPr="000C6071" w:rsidRDefault="00A64977" w:rsidP="00C863DE">
                      <w:pPr>
                        <w:pStyle w:val="ListParagraph"/>
                        <w:numPr>
                          <w:ilvl w:val="0"/>
                          <w:numId w:val="5"/>
                        </w:numPr>
                      </w:pPr>
                      <w:r>
                        <w:rPr>
                          <w:sz w:val="18"/>
                          <w:szCs w:val="18"/>
                        </w:rPr>
                        <w:t>If Revised, the workflow item goes back to the employee with ‘Pending Employee Revision’ status</w:t>
                      </w:r>
                    </w:p>
                    <w:p w14:paraId="5CC1F531" w14:textId="77777777" w:rsidR="00A64977" w:rsidRDefault="00A64977" w:rsidP="00C863DE">
                      <w:pPr>
                        <w:pStyle w:val="ListParagraph"/>
                        <w:numPr>
                          <w:ilvl w:val="0"/>
                          <w:numId w:val="5"/>
                        </w:numPr>
                      </w:pPr>
                      <w:r>
                        <w:rPr>
                          <w:sz w:val="18"/>
                          <w:szCs w:val="18"/>
                        </w:rPr>
                        <w:t xml:space="preserve">If Cancelled, the workflow is </w:t>
                      </w:r>
                      <w:proofErr w:type="gramStart"/>
                      <w:r>
                        <w:rPr>
                          <w:sz w:val="18"/>
                          <w:szCs w:val="18"/>
                        </w:rPr>
                        <w:t>Cancelled</w:t>
                      </w:r>
                      <w:proofErr w:type="gramEnd"/>
                      <w:r>
                        <w:rPr>
                          <w:sz w:val="18"/>
                          <w:szCs w:val="18"/>
                        </w:rPr>
                        <w:t>, database is updated.</w:t>
                      </w:r>
                    </w:p>
                  </w:tc>
                </w:sdtContent>
              </w:sdt>
            </w:tr>
            <w:tr w:rsidR="00A64977" w:rsidRPr="0058099D" w14:paraId="78649B59" w14:textId="77777777" w:rsidTr="00C863DE">
              <w:tc>
                <w:tcPr>
                  <w:tcW w:w="1800" w:type="dxa"/>
                  <w:shd w:val="clear" w:color="auto" w:fill="E6E6E6"/>
                </w:tcPr>
                <w:p w14:paraId="447811E5" w14:textId="77777777" w:rsidR="00A64977" w:rsidRPr="0058099D" w:rsidRDefault="00A64977" w:rsidP="00C863DE">
                  <w:pPr>
                    <w:pStyle w:val="TableHeading"/>
                  </w:pPr>
                  <w:r w:rsidRPr="0058099D">
                    <w:t>Technical Details</w:t>
                  </w:r>
                </w:p>
              </w:tc>
              <w:tc>
                <w:tcPr>
                  <w:tcW w:w="8337" w:type="dxa"/>
                  <w:gridSpan w:val="3"/>
                </w:tcPr>
                <w:p w14:paraId="4D5348D2" w14:textId="5EFA3D29" w:rsidR="00A64977" w:rsidRDefault="00A64977" w:rsidP="00C863DE">
                  <w:pPr>
                    <w:pStyle w:val="TableNormal1"/>
                    <w:numPr>
                      <w:ilvl w:val="0"/>
                      <w:numId w:val="5"/>
                    </w:numPr>
                  </w:pPr>
                  <w:r>
                    <w:t>Employee Name, Supervisor Name, Division fields will be auto-populated with values from SAP</w:t>
                  </w:r>
                </w:p>
                <w:p w14:paraId="0F1D76D6" w14:textId="77777777" w:rsidR="00A64977" w:rsidRPr="0058099D" w:rsidRDefault="00A64977" w:rsidP="00C863DE">
                  <w:pPr>
                    <w:pStyle w:val="TableNormal1"/>
                    <w:numPr>
                      <w:ilvl w:val="0"/>
                      <w:numId w:val="5"/>
                    </w:numPr>
                  </w:pPr>
                  <w:r>
                    <w:t>Data is updated in the TimeManagement Database in SQL Server</w:t>
                  </w:r>
                </w:p>
              </w:tc>
            </w:tr>
            <w:tr w:rsidR="00A64977" w:rsidRPr="00B620CA" w14:paraId="33CF0EE0" w14:textId="77777777" w:rsidTr="00C863DE">
              <w:trPr>
                <w:trHeight w:val="421"/>
              </w:trPr>
              <w:tc>
                <w:tcPr>
                  <w:tcW w:w="1800" w:type="dxa"/>
                  <w:shd w:val="clear" w:color="auto" w:fill="E6E6E6"/>
                </w:tcPr>
                <w:p w14:paraId="46A89A98" w14:textId="77777777" w:rsidR="00A64977" w:rsidRPr="00CE28E6" w:rsidRDefault="00A64977" w:rsidP="00C863DE">
                  <w:pPr>
                    <w:pStyle w:val="TableHeading"/>
                  </w:pPr>
                  <w:r>
                    <w:t>Notifications</w:t>
                  </w:r>
                </w:p>
              </w:tc>
              <w:tc>
                <w:tcPr>
                  <w:tcW w:w="8337" w:type="dxa"/>
                  <w:gridSpan w:val="3"/>
                </w:tcPr>
                <w:p w14:paraId="4D3F9D66" w14:textId="77777777" w:rsidR="00A64977" w:rsidRPr="009159E7" w:rsidRDefault="00A64977" w:rsidP="00C863DE">
                  <w:pPr>
                    <w:pStyle w:val="TableNormal1"/>
                    <w:numPr>
                      <w:ilvl w:val="0"/>
                      <w:numId w:val="5"/>
                    </w:numPr>
                    <w:rPr>
                      <w:color w:val="FF0000"/>
                    </w:rPr>
                  </w:pPr>
                  <w:r>
                    <w:rPr>
                      <w:color w:val="000000" w:themeColor="text1"/>
                    </w:rPr>
                    <w:t>A confirmation email is sent to the Supervisor</w:t>
                  </w:r>
                  <w:r w:rsidRPr="003B2B62">
                    <w:rPr>
                      <w:color w:val="000000" w:themeColor="text1"/>
                    </w:rPr>
                    <w:t xml:space="preserve"> when a</w:t>
                  </w:r>
                  <w:r>
                    <w:rPr>
                      <w:color w:val="000000" w:themeColor="text1"/>
                    </w:rPr>
                    <w:t>n</w:t>
                  </w:r>
                  <w:r w:rsidRPr="003B2B62">
                    <w:rPr>
                      <w:color w:val="000000" w:themeColor="text1"/>
                    </w:rPr>
                    <w:t xml:space="preserve"> </w:t>
                  </w:r>
                  <w:r>
                    <w:rPr>
                      <w:rFonts w:cstheme="minorHAnsi"/>
                    </w:rPr>
                    <w:t xml:space="preserve">Employee </w:t>
                  </w:r>
                  <w:r w:rsidRPr="003B2B62">
                    <w:rPr>
                      <w:color w:val="000000" w:themeColor="text1"/>
                    </w:rPr>
                    <w:t xml:space="preserve">Request is </w:t>
                  </w:r>
                  <w:r>
                    <w:rPr>
                      <w:color w:val="000000" w:themeColor="text1"/>
                    </w:rPr>
                    <w:t>actioned</w:t>
                  </w:r>
                </w:p>
                <w:p w14:paraId="1C862647" w14:textId="77777777" w:rsidR="00A64977" w:rsidRPr="00050719" w:rsidRDefault="00A64977" w:rsidP="00C863DE">
                  <w:pPr>
                    <w:pStyle w:val="TableNormal1"/>
                    <w:numPr>
                      <w:ilvl w:val="0"/>
                      <w:numId w:val="5"/>
                    </w:numPr>
                    <w:rPr>
                      <w:color w:val="FF0000"/>
                    </w:rPr>
                  </w:pPr>
                  <w:r>
                    <w:rPr>
                      <w:color w:val="000000" w:themeColor="text1"/>
                    </w:rPr>
                    <w:t xml:space="preserve">A notification email is sent to Employee when an </w:t>
                  </w:r>
                  <w:r>
                    <w:rPr>
                      <w:rFonts w:cstheme="minorHAnsi"/>
                    </w:rPr>
                    <w:t xml:space="preserve">Employee </w:t>
                  </w:r>
                  <w:r>
                    <w:rPr>
                      <w:color w:val="000000" w:themeColor="text1"/>
                    </w:rPr>
                    <w:t>Request is completed/cancelled/revised</w:t>
                  </w:r>
                </w:p>
                <w:p w14:paraId="61772B90" w14:textId="77777777" w:rsidR="00A64977" w:rsidRPr="009159E7" w:rsidRDefault="00A64977" w:rsidP="00C863DE">
                  <w:pPr>
                    <w:pStyle w:val="TableNormal1"/>
                    <w:numPr>
                      <w:ilvl w:val="0"/>
                      <w:numId w:val="5"/>
                    </w:numPr>
                    <w:rPr>
                      <w:color w:val="FF0000"/>
                    </w:rPr>
                  </w:pPr>
                  <w:r>
                    <w:rPr>
                      <w:color w:val="000000" w:themeColor="text1"/>
                    </w:rPr>
                    <w:t>A notification email is sent to TimeKeeper when a Request is approved</w:t>
                  </w:r>
                </w:p>
              </w:tc>
            </w:tr>
          </w:tbl>
          <w:p w14:paraId="773DF0B3" w14:textId="77777777" w:rsidR="00A64977" w:rsidRDefault="00A64977" w:rsidP="004A6095">
            <w:pPr>
              <w:pStyle w:val="Heading3"/>
              <w:rPr>
                <w:rStyle w:val="Heading3Char"/>
                <w:b/>
                <w:bCs/>
              </w:rPr>
            </w:pPr>
          </w:p>
          <w:p w14:paraId="4C414F76" w14:textId="77777777" w:rsidR="0091032C" w:rsidRPr="0091032C" w:rsidRDefault="0091032C" w:rsidP="0091032C"/>
          <w:p w14:paraId="067ABAD7" w14:textId="77777777" w:rsidR="00A64977" w:rsidRDefault="0091032C" w:rsidP="00A64977">
            <w:r>
              <w:rPr>
                <w:noProof/>
              </w:rPr>
              <w:lastRenderedPageBreak/>
              <w:drawing>
                <wp:inline distT="0" distB="0" distL="0" distR="0" wp14:anchorId="35629CBD" wp14:editId="020503AB">
                  <wp:extent cx="5804452" cy="4706195"/>
                  <wp:effectExtent l="19050" t="19050" r="2540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00572" cy="4703049"/>
                          </a:xfrm>
                          <a:prstGeom prst="rect">
                            <a:avLst/>
                          </a:prstGeom>
                          <a:noFill/>
                          <a:ln>
                            <a:solidFill>
                              <a:schemeClr val="tx1"/>
                            </a:solidFill>
                          </a:ln>
                        </pic:spPr>
                      </pic:pic>
                    </a:graphicData>
                  </a:graphic>
                </wp:inline>
              </w:drawing>
            </w:r>
          </w:p>
          <w:p w14:paraId="1825FF66" w14:textId="6356BA43" w:rsidR="00C973A0" w:rsidRPr="00A64977" w:rsidRDefault="00C973A0" w:rsidP="00A64977"/>
        </w:tc>
      </w:tr>
      <w:tr w:rsidR="00A3473E" w:rsidRPr="00A93311" w14:paraId="133F818E" w14:textId="77777777" w:rsidTr="004C5535">
        <w:tc>
          <w:tcPr>
            <w:tcW w:w="1800" w:type="dxa"/>
            <w:shd w:val="clear" w:color="auto" w:fill="E6E6E6"/>
          </w:tcPr>
          <w:p w14:paraId="088442A4" w14:textId="77777777" w:rsidR="00A3473E" w:rsidRPr="00CE28E6" w:rsidRDefault="00A3473E" w:rsidP="004C5535">
            <w:pPr>
              <w:pStyle w:val="TableHeading"/>
            </w:pPr>
            <w:r>
              <w:lastRenderedPageBreak/>
              <w:t>Feature</w:t>
            </w:r>
          </w:p>
        </w:tc>
        <w:bookmarkStart w:id="60" w:name="_Toc385944476" w:displacedByCustomXml="next"/>
        <w:sdt>
          <w:sdtPr>
            <w:rPr>
              <w:rStyle w:val="Heading3Char"/>
              <w:b/>
              <w:bCs/>
            </w:rPr>
            <w:alias w:val="Feature Name"/>
            <w:tag w:val="1.sonoma_story.sonoma_name"/>
            <w:id w:val="1852451594"/>
            <w:placeholder>
              <w:docPart w:val="F078F952C5714DE8AB1D238E7A2D6B3B"/>
            </w:placeholder>
          </w:sdtPr>
          <w:sdtEndPr>
            <w:rPr>
              <w:rStyle w:val="DefaultParagraphFont"/>
              <w:bCs w:val="0"/>
              <w:color w:val="D9D9D9" w:themeColor="background1" w:themeShade="D9"/>
              <w:sz w:val="14"/>
            </w:rPr>
          </w:sdtEndPr>
          <w:sdtContent>
            <w:sdt>
              <w:sdtPr>
                <w:rPr>
                  <w:rStyle w:val="Heading3Char"/>
                  <w:b/>
                  <w:bCs/>
                </w:rPr>
                <w:alias w:val="Feature Name"/>
                <w:tag w:val="9.sonoma_story.sonoma_name"/>
                <w:id w:val="1953904917"/>
                <w:placeholder>
                  <w:docPart w:val="277BF850EF324B3E8154605AE59BF845"/>
                </w:placeholder>
              </w:sdtPr>
              <w:sdtEndPr>
                <w:rPr>
                  <w:rStyle w:val="DefaultParagraphFont"/>
                  <w:b w:val="0"/>
                  <w:color w:val="D9D9D9" w:themeColor="background1" w:themeShade="D9"/>
                  <w:sz w:val="14"/>
                </w:rPr>
              </w:sdtEndPr>
              <w:sdtContent>
                <w:tc>
                  <w:tcPr>
                    <w:tcW w:w="8337" w:type="dxa"/>
                    <w:gridSpan w:val="3"/>
                  </w:tcPr>
                  <w:p w14:paraId="54FD44A6" w14:textId="77777777" w:rsidR="00A3473E" w:rsidRPr="00A93311" w:rsidRDefault="00A3473E" w:rsidP="004C5535">
                    <w:pPr>
                      <w:pStyle w:val="Heading3"/>
                      <w:rPr>
                        <w:b/>
                        <w:bCs w:val="0"/>
                        <w:sz w:val="14"/>
                      </w:rPr>
                    </w:pPr>
                    <w:r>
                      <w:rPr>
                        <w:rStyle w:val="Heading3Char"/>
                        <w:b/>
                        <w:bCs/>
                      </w:rPr>
                      <w:t>2.3</w:t>
                    </w:r>
                    <w:r w:rsidRPr="00D20972">
                      <w:rPr>
                        <w:rStyle w:val="Heading3Char"/>
                        <w:b/>
                        <w:bCs/>
                      </w:rPr>
                      <w:t xml:space="preserve"> </w:t>
                    </w:r>
                    <w:r>
                      <w:rPr>
                        <w:rStyle w:val="Heading3Char"/>
                        <w:b/>
                        <w:bCs/>
                      </w:rPr>
                      <w:t>Work Out of Class Request – WOOC Review</w:t>
                    </w:r>
                  </w:p>
                </w:tc>
              </w:sdtContent>
            </w:sdt>
          </w:sdtContent>
        </w:sdt>
        <w:bookmarkEnd w:id="60" w:displacedByCustomXml="prev"/>
      </w:tr>
      <w:tr w:rsidR="00A3473E" w:rsidRPr="006F132A" w14:paraId="4593CA07" w14:textId="77777777" w:rsidTr="004C5535">
        <w:tc>
          <w:tcPr>
            <w:tcW w:w="1800" w:type="dxa"/>
            <w:shd w:val="clear" w:color="auto" w:fill="E6E6E6"/>
          </w:tcPr>
          <w:p w14:paraId="0659D19F" w14:textId="77777777" w:rsidR="00A3473E" w:rsidRPr="00DA20C9" w:rsidRDefault="00A3473E" w:rsidP="004C5535">
            <w:pPr>
              <w:pStyle w:val="TableHeading"/>
            </w:pPr>
            <w:r w:rsidRPr="00CE28E6">
              <w:t>Priority</w:t>
            </w:r>
          </w:p>
        </w:tc>
        <w:sdt>
          <w:sdtPr>
            <w:rPr>
              <w:b/>
              <w:bCs/>
            </w:rPr>
            <w:alias w:val="Priority"/>
            <w:tag w:val="1.sonoma_story.sonoma_priority"/>
            <w:id w:val="-461105207"/>
            <w:placeholder>
              <w:docPart w:val="0DB93789ADD245AD90CFB2EF02574DB1"/>
            </w:placeholder>
            <w:dropDownList>
              <w:listItem w:displayText="01 - Critical" w:value="1"/>
              <w:listItem w:displayText="02 - Major" w:value="2"/>
              <w:listItem w:displayText="03 - Minor" w:value="3"/>
              <w:listItem w:displayText="04 - Nice To Have" w:value="4"/>
            </w:dropDownList>
          </w:sdtPr>
          <w:sdtContent>
            <w:tc>
              <w:tcPr>
                <w:tcW w:w="1306" w:type="dxa"/>
              </w:tcPr>
              <w:p w14:paraId="3ECB7A9B" w14:textId="77777777" w:rsidR="00A3473E" w:rsidRPr="00A93311" w:rsidRDefault="00A3473E" w:rsidP="004C5535">
                <w:pPr>
                  <w:pStyle w:val="TableNormal1"/>
                  <w:rPr>
                    <w:b/>
                    <w:bCs/>
                  </w:rPr>
                </w:pPr>
                <w:r>
                  <w:rPr>
                    <w:b/>
                    <w:bCs/>
                  </w:rPr>
                  <w:t>02 - Major</w:t>
                </w:r>
              </w:p>
            </w:tc>
          </w:sdtContent>
        </w:sdt>
        <w:tc>
          <w:tcPr>
            <w:tcW w:w="1756" w:type="dxa"/>
            <w:shd w:val="clear" w:color="auto" w:fill="E6E6E6"/>
          </w:tcPr>
          <w:p w14:paraId="1F2B6ED7" w14:textId="77777777" w:rsidR="00A3473E" w:rsidRPr="00893078" w:rsidRDefault="00A3473E" w:rsidP="004C5535">
            <w:pPr>
              <w:pStyle w:val="TableNormal1"/>
              <w:rPr>
                <w:b/>
                <w:bCs/>
              </w:rPr>
            </w:pPr>
            <w:r w:rsidRPr="00893078">
              <w:rPr>
                <w:b/>
                <w:bCs/>
              </w:rPr>
              <w:t>Est. Effort</w:t>
            </w:r>
          </w:p>
        </w:tc>
        <w:tc>
          <w:tcPr>
            <w:tcW w:w="5275" w:type="dxa"/>
          </w:tcPr>
          <w:p w14:paraId="60480279" w14:textId="77777777" w:rsidR="00A3473E" w:rsidRPr="00282BB6" w:rsidRDefault="00E70C13" w:rsidP="004C5535">
            <w:pPr>
              <w:pStyle w:val="TableNormal1"/>
            </w:pPr>
            <w:sdt>
              <w:sdtPr>
                <w:alias w:val="Est Hours Low"/>
                <w:tag w:val="1.sonoma_story.sonoma_esthourslow"/>
                <w:id w:val="-710500484"/>
                <w:placeholder>
                  <w:docPart w:val="76CE6F635DDA4A52B8C4CD9838F2316C"/>
                </w:placeholder>
                <w:showingPlcHdr/>
              </w:sdtPr>
              <w:sdtContent>
                <w:r w:rsidR="00A3473E" w:rsidRPr="00282BB6">
                  <w:rPr>
                    <w:rStyle w:val="PlaceholderText"/>
                    <w:color w:val="D9D9D9" w:themeColor="background1" w:themeShade="D9"/>
                  </w:rPr>
                  <w:t>Click here to enter text.</w:t>
                </w:r>
              </w:sdtContent>
            </w:sdt>
            <w:r w:rsidR="00A3473E" w:rsidRPr="00282BB6">
              <w:t xml:space="preserve">  Hours</w:t>
            </w:r>
          </w:p>
        </w:tc>
      </w:tr>
      <w:tr w:rsidR="00A3473E" w:rsidRPr="00D330F9" w14:paraId="79B7BF54" w14:textId="77777777" w:rsidTr="004C5535">
        <w:tc>
          <w:tcPr>
            <w:tcW w:w="1800" w:type="dxa"/>
            <w:shd w:val="clear" w:color="auto" w:fill="E6E6E6"/>
          </w:tcPr>
          <w:p w14:paraId="51BA41DD" w14:textId="77777777" w:rsidR="00A3473E" w:rsidRDefault="00A3473E" w:rsidP="004C5535">
            <w:pPr>
              <w:pStyle w:val="TableHeading"/>
            </w:pPr>
            <w:r>
              <w:t>Description</w:t>
            </w:r>
          </w:p>
        </w:tc>
        <w:sdt>
          <w:sdtPr>
            <w:alias w:val="Description"/>
            <w:tag w:val="1.sonoma_story.sonoma_description"/>
            <w:id w:val="-1575047079"/>
            <w:placeholder>
              <w:docPart w:val="0C3AA18E8A88482AA9A67B1BA0C519B4"/>
            </w:placeholder>
          </w:sdtPr>
          <w:sdtContent>
            <w:tc>
              <w:tcPr>
                <w:tcW w:w="8337" w:type="dxa"/>
                <w:gridSpan w:val="3"/>
              </w:tcPr>
              <w:p w14:paraId="717D9486" w14:textId="77777777" w:rsidR="00A3473E" w:rsidRPr="00D330F9" w:rsidRDefault="00A3473E" w:rsidP="004C5535">
                <w:pPr>
                  <w:pStyle w:val="TableNormal1"/>
                </w:pPr>
                <w:r>
                  <w:t>WOOC Process Flow</w:t>
                </w:r>
              </w:p>
            </w:tc>
          </w:sdtContent>
        </w:sdt>
      </w:tr>
      <w:tr w:rsidR="00A3473E" w:rsidRPr="005B76A1" w14:paraId="35BF129C" w14:textId="77777777" w:rsidTr="004C5535">
        <w:tc>
          <w:tcPr>
            <w:tcW w:w="1800" w:type="dxa"/>
            <w:shd w:val="clear" w:color="auto" w:fill="E6E6E6"/>
          </w:tcPr>
          <w:p w14:paraId="1933F407" w14:textId="77777777" w:rsidR="00A3473E" w:rsidRPr="00CE28E6" w:rsidRDefault="00A3473E" w:rsidP="004C5535">
            <w:pPr>
              <w:pStyle w:val="TableHeading"/>
            </w:pPr>
            <w:r>
              <w:t>User Interface</w:t>
            </w:r>
          </w:p>
        </w:tc>
        <w:sdt>
          <w:sdtPr>
            <w:rPr>
              <w:sz w:val="18"/>
              <w:szCs w:val="18"/>
            </w:rPr>
            <w:alias w:val="Requirement"/>
            <w:tag w:val="1.sonoma_story.sonoma_functionalspecs"/>
            <w:id w:val="-1261290182"/>
            <w:placeholder>
              <w:docPart w:val="C05F3D33271E4976BD7C4986BE8D020C"/>
            </w:placeholder>
          </w:sdtPr>
          <w:sdtContent>
            <w:tc>
              <w:tcPr>
                <w:tcW w:w="8337" w:type="dxa"/>
                <w:gridSpan w:val="3"/>
              </w:tcPr>
              <w:sdt>
                <w:sdtPr>
                  <w:rPr>
                    <w:sz w:val="18"/>
                    <w:szCs w:val="18"/>
                  </w:rPr>
                  <w:alias w:val="Description"/>
                  <w:tag w:val="9.sonoma_story.sonoma_description"/>
                  <w:id w:val="950977381"/>
                  <w:placeholder>
                    <w:docPart w:val="EA4A0907FAFE421B8C3B84E227DE169F"/>
                  </w:placeholder>
                </w:sdtPr>
                <w:sdtContent>
                  <w:p w14:paraId="7925636B" w14:textId="77777777" w:rsidR="00A3473E" w:rsidRPr="00AB2355" w:rsidRDefault="00A3473E" w:rsidP="004C5535">
                    <w:pPr>
                      <w:pStyle w:val="ListParagraph"/>
                      <w:numPr>
                        <w:ilvl w:val="0"/>
                        <w:numId w:val="5"/>
                      </w:numPr>
                      <w:rPr>
                        <w:sz w:val="18"/>
                        <w:szCs w:val="18"/>
                      </w:rPr>
                    </w:pPr>
                    <w:r w:rsidRPr="00AB2355">
                      <w:rPr>
                        <w:sz w:val="18"/>
                        <w:szCs w:val="18"/>
                      </w:rPr>
                      <w:t xml:space="preserve">WOOC Assignment Form (as seen above) will be initiated by the Supervisor and will be routed for Approval. </w:t>
                    </w:r>
                  </w:p>
                  <w:p w14:paraId="6E706C67" w14:textId="44011CDF" w:rsidR="000E51CD" w:rsidRDefault="000E51CD" w:rsidP="000E51CD">
                    <w:pPr>
                      <w:pStyle w:val="ListParagraph"/>
                      <w:numPr>
                        <w:ilvl w:val="0"/>
                        <w:numId w:val="5"/>
                      </w:numPr>
                      <w:rPr>
                        <w:sz w:val="18"/>
                        <w:szCs w:val="18"/>
                      </w:rPr>
                    </w:pPr>
                    <w:r>
                      <w:rPr>
                        <w:sz w:val="18"/>
                        <w:szCs w:val="18"/>
                      </w:rPr>
                      <w:t>All other applicable forms will be electronically scanned &amp; attached to the workflow process</w:t>
                    </w:r>
                  </w:p>
                  <w:p w14:paraId="2A63E686" w14:textId="755E76D1" w:rsidR="00A3473E" w:rsidRPr="00AB2355" w:rsidRDefault="00A3473E" w:rsidP="004C5535">
                    <w:pPr>
                      <w:pStyle w:val="ListParagraph"/>
                      <w:numPr>
                        <w:ilvl w:val="0"/>
                        <w:numId w:val="5"/>
                      </w:numPr>
                      <w:contextualSpacing w:val="0"/>
                      <w:rPr>
                        <w:rFonts w:cstheme="minorHAnsi"/>
                        <w:sz w:val="18"/>
                        <w:szCs w:val="18"/>
                      </w:rPr>
                    </w:pPr>
                    <w:r w:rsidRPr="00AB2355">
                      <w:rPr>
                        <w:rFonts w:cstheme="minorHAnsi"/>
                        <w:sz w:val="18"/>
                        <w:szCs w:val="18"/>
                      </w:rPr>
                      <w:t xml:space="preserve">WOOC Payroll Form will be </w:t>
                    </w:r>
                    <w:r w:rsidR="000E51CD">
                      <w:rPr>
                        <w:sz w:val="18"/>
                        <w:szCs w:val="18"/>
                      </w:rPr>
                      <w:t xml:space="preserve">electronically </w:t>
                    </w:r>
                    <w:r w:rsidRPr="00AB2355">
                      <w:rPr>
                        <w:rFonts w:cstheme="minorHAnsi"/>
                        <w:sz w:val="18"/>
                        <w:szCs w:val="18"/>
                      </w:rPr>
                      <w:t>scanned/attached to the e-TimeSheet Form</w:t>
                    </w:r>
                    <w:r w:rsidRPr="00AB2355">
                      <w:rPr>
                        <w:rFonts w:cstheme="minorHAnsi"/>
                        <w:sz w:val="18"/>
                        <w:szCs w:val="18"/>
                      </w:rPr>
                      <w:br/>
                      <w:t xml:space="preserve">(*Optional Feature: </w:t>
                    </w:r>
                    <w:proofErr w:type="spellStart"/>
                    <w:r w:rsidRPr="00AB2355">
                      <w:rPr>
                        <w:rFonts w:cstheme="minorHAnsi"/>
                        <w:sz w:val="18"/>
                        <w:szCs w:val="18"/>
                      </w:rPr>
                      <w:t>AutoGenerate</w:t>
                    </w:r>
                    <w:proofErr w:type="spellEnd"/>
                    <w:r w:rsidRPr="00AB2355">
                      <w:rPr>
                        <w:rFonts w:cstheme="minorHAnsi"/>
                        <w:sz w:val="18"/>
                        <w:szCs w:val="18"/>
                      </w:rPr>
                      <w:t xml:space="preserve"> the Form and route to Supervisor for Approval)</w:t>
                    </w:r>
                  </w:p>
                  <w:p w14:paraId="7BCE55D0" w14:textId="77777777" w:rsidR="00A3473E" w:rsidRPr="00AB2355" w:rsidRDefault="00A3473E" w:rsidP="004C5535">
                    <w:pPr>
                      <w:pStyle w:val="ListParagraph"/>
                      <w:numPr>
                        <w:ilvl w:val="0"/>
                        <w:numId w:val="5"/>
                      </w:numPr>
                      <w:contextualSpacing w:val="0"/>
                      <w:rPr>
                        <w:rFonts w:cstheme="minorHAnsi"/>
                        <w:sz w:val="18"/>
                        <w:szCs w:val="18"/>
                      </w:rPr>
                    </w:pPr>
                    <w:r>
                      <w:rPr>
                        <w:sz w:val="18"/>
                        <w:szCs w:val="18"/>
                      </w:rPr>
                      <w:t>Links will be provided to find forms to be attached</w:t>
                    </w:r>
                  </w:p>
                </w:sdtContent>
              </w:sdt>
            </w:tc>
          </w:sdtContent>
        </w:sdt>
      </w:tr>
      <w:tr w:rsidR="00A3473E" w14:paraId="24BD2343" w14:textId="77777777" w:rsidTr="004C5535">
        <w:tc>
          <w:tcPr>
            <w:tcW w:w="1800" w:type="dxa"/>
            <w:shd w:val="clear" w:color="auto" w:fill="E6E6E6"/>
          </w:tcPr>
          <w:p w14:paraId="7E39C2DC" w14:textId="77777777" w:rsidR="00A3473E" w:rsidRPr="0058099D" w:rsidRDefault="00A3473E" w:rsidP="004C5535">
            <w:pPr>
              <w:pStyle w:val="TableHeading"/>
            </w:pPr>
            <w:r>
              <w:t>Workflow Process/</w:t>
            </w:r>
            <w:r>
              <w:br/>
              <w:t>Security</w:t>
            </w:r>
          </w:p>
        </w:tc>
        <w:sdt>
          <w:sdtPr>
            <w:rPr>
              <w:sz w:val="18"/>
              <w:szCs w:val="18"/>
            </w:rPr>
            <w:alias w:val="Security Roles"/>
            <w:tag w:val="9.sonoma_story.sonoma_testingsecurityroles"/>
            <w:id w:val="1523136100"/>
            <w:placeholder>
              <w:docPart w:val="4A300239098248A4B70C5FA8FB6BFCCF"/>
            </w:placeholder>
          </w:sdtPr>
          <w:sdtContent>
            <w:tc>
              <w:tcPr>
                <w:tcW w:w="8337" w:type="dxa"/>
                <w:gridSpan w:val="3"/>
              </w:tcPr>
              <w:p w14:paraId="08F56A1C" w14:textId="77777777" w:rsidR="00A3473E" w:rsidRPr="00AB2355" w:rsidRDefault="00A3473E" w:rsidP="004C5535">
                <w:pPr>
                  <w:pStyle w:val="ListParagraph"/>
                  <w:numPr>
                    <w:ilvl w:val="0"/>
                    <w:numId w:val="5"/>
                  </w:numPr>
                  <w:rPr>
                    <w:sz w:val="18"/>
                    <w:szCs w:val="18"/>
                  </w:rPr>
                </w:pPr>
                <w:r w:rsidRPr="00AB2355">
                  <w:rPr>
                    <w:sz w:val="18"/>
                    <w:szCs w:val="18"/>
                  </w:rPr>
                  <w:t>Employee initiates the WOOC using Pay Exception Form</w:t>
                </w:r>
              </w:p>
              <w:p w14:paraId="49F47522" w14:textId="77777777" w:rsidR="00A3473E" w:rsidRPr="00AB2355" w:rsidRDefault="00A3473E" w:rsidP="004C5535">
                <w:pPr>
                  <w:pStyle w:val="ListParagraph"/>
                  <w:numPr>
                    <w:ilvl w:val="0"/>
                    <w:numId w:val="5"/>
                  </w:numPr>
                  <w:rPr>
                    <w:sz w:val="18"/>
                    <w:szCs w:val="18"/>
                  </w:rPr>
                </w:pPr>
                <w:r w:rsidRPr="00AB2355">
                  <w:rPr>
                    <w:sz w:val="18"/>
                    <w:szCs w:val="18"/>
                  </w:rPr>
                  <w:t>Supervisor receives the request and will need to fill the WOOC Assignment form for other approvals</w:t>
                </w:r>
              </w:p>
              <w:p w14:paraId="423E85B3" w14:textId="05771432" w:rsidR="00A3473E" w:rsidRPr="00AB2355" w:rsidRDefault="00A3473E" w:rsidP="004C5535">
                <w:pPr>
                  <w:pStyle w:val="ListParagraph"/>
                  <w:numPr>
                    <w:ilvl w:val="0"/>
                    <w:numId w:val="5"/>
                  </w:numPr>
                  <w:rPr>
                    <w:sz w:val="18"/>
                    <w:szCs w:val="18"/>
                  </w:rPr>
                </w:pPr>
                <w:r w:rsidRPr="00AB2355">
                  <w:rPr>
                    <w:sz w:val="18"/>
                    <w:szCs w:val="18"/>
                  </w:rPr>
                  <w:t>Request is routed to Chief, HR</w:t>
                </w:r>
                <w:r w:rsidR="00DA71BA">
                  <w:rPr>
                    <w:sz w:val="18"/>
                    <w:szCs w:val="18"/>
                  </w:rPr>
                  <w:t>, Payroll</w:t>
                </w:r>
                <w:r w:rsidRPr="00AB2355">
                  <w:rPr>
                    <w:sz w:val="18"/>
                    <w:szCs w:val="18"/>
                  </w:rPr>
                  <w:t xml:space="preserve"> for Approval</w:t>
                </w:r>
              </w:p>
              <w:p w14:paraId="739BF087" w14:textId="77777777" w:rsidR="00A3473E" w:rsidRPr="00AB2355" w:rsidRDefault="00A3473E" w:rsidP="004C5535">
                <w:pPr>
                  <w:pStyle w:val="ListParagraph"/>
                  <w:numPr>
                    <w:ilvl w:val="0"/>
                    <w:numId w:val="5"/>
                  </w:numPr>
                  <w:rPr>
                    <w:sz w:val="18"/>
                    <w:szCs w:val="18"/>
                  </w:rPr>
                </w:pPr>
                <w:r w:rsidRPr="00AB2355">
                  <w:rPr>
                    <w:sz w:val="18"/>
                    <w:szCs w:val="18"/>
                  </w:rPr>
                  <w:t>Chief/HR will see the Temporary WOOC Assignment Form snapshot before they make a decision.</w:t>
                </w:r>
              </w:p>
              <w:p w14:paraId="40675657" w14:textId="77777777" w:rsidR="00A3473E" w:rsidRPr="00AB2355" w:rsidRDefault="00A3473E" w:rsidP="004C5535">
                <w:pPr>
                  <w:pStyle w:val="ListParagraph"/>
                  <w:numPr>
                    <w:ilvl w:val="0"/>
                    <w:numId w:val="5"/>
                  </w:numPr>
                  <w:rPr>
                    <w:sz w:val="18"/>
                    <w:szCs w:val="18"/>
                  </w:rPr>
                </w:pPr>
                <w:r w:rsidRPr="00AB2355">
                  <w:rPr>
                    <w:sz w:val="18"/>
                    <w:szCs w:val="18"/>
                  </w:rPr>
                  <w:t>Payroll receives notification along-with attachments for manual approval</w:t>
                </w:r>
              </w:p>
              <w:p w14:paraId="576825A4" w14:textId="0391213D" w:rsidR="00A3473E" w:rsidRPr="00AB2355" w:rsidRDefault="00A3473E" w:rsidP="004C5535">
                <w:pPr>
                  <w:pStyle w:val="ListParagraph"/>
                  <w:numPr>
                    <w:ilvl w:val="0"/>
                    <w:numId w:val="5"/>
                  </w:numPr>
                  <w:rPr>
                    <w:sz w:val="18"/>
                    <w:szCs w:val="18"/>
                  </w:rPr>
                </w:pPr>
                <w:r w:rsidRPr="00AB2355">
                  <w:rPr>
                    <w:sz w:val="18"/>
                    <w:szCs w:val="18"/>
                  </w:rPr>
                  <w:t xml:space="preserve">If Approved, the </w:t>
                </w:r>
                <w:r w:rsidR="005058AA">
                  <w:rPr>
                    <w:sz w:val="18"/>
                    <w:szCs w:val="18"/>
                  </w:rPr>
                  <w:t>PEAR</w:t>
                </w:r>
                <w:r w:rsidRPr="00AB2355">
                  <w:rPr>
                    <w:sz w:val="18"/>
                    <w:szCs w:val="18"/>
                  </w:rPr>
                  <w:t xml:space="preserve"> workflow moves to the next step</w:t>
                </w:r>
              </w:p>
              <w:p w14:paraId="5178DCD8" w14:textId="3F2C1B75" w:rsidR="00A3473E" w:rsidRPr="00AB2355" w:rsidRDefault="00A3473E" w:rsidP="004C5535">
                <w:pPr>
                  <w:pStyle w:val="ListParagraph"/>
                  <w:numPr>
                    <w:ilvl w:val="0"/>
                    <w:numId w:val="5"/>
                  </w:numPr>
                  <w:rPr>
                    <w:sz w:val="18"/>
                    <w:szCs w:val="18"/>
                  </w:rPr>
                </w:pPr>
                <w:r w:rsidRPr="00AB2355">
                  <w:rPr>
                    <w:sz w:val="18"/>
                    <w:szCs w:val="18"/>
                  </w:rPr>
                  <w:t xml:space="preserve">If Rejected, the </w:t>
                </w:r>
                <w:r w:rsidR="005058AA">
                  <w:rPr>
                    <w:sz w:val="18"/>
                    <w:szCs w:val="18"/>
                  </w:rPr>
                  <w:t>PEAR</w:t>
                </w:r>
                <w:r w:rsidRPr="00AB2355">
                  <w:rPr>
                    <w:sz w:val="18"/>
                    <w:szCs w:val="18"/>
                  </w:rPr>
                  <w:t xml:space="preserve"> workflow goes back to Employee Revise step</w:t>
                </w:r>
              </w:p>
            </w:tc>
          </w:sdtContent>
        </w:sdt>
      </w:tr>
      <w:tr w:rsidR="00A3473E" w:rsidRPr="0058099D" w14:paraId="74EEF52D" w14:textId="77777777" w:rsidTr="004C5535">
        <w:tc>
          <w:tcPr>
            <w:tcW w:w="1800" w:type="dxa"/>
            <w:shd w:val="clear" w:color="auto" w:fill="E6E6E6"/>
          </w:tcPr>
          <w:p w14:paraId="06FE7E2F" w14:textId="77777777" w:rsidR="00A3473E" w:rsidRPr="0058099D" w:rsidRDefault="00A3473E" w:rsidP="004C5535">
            <w:pPr>
              <w:pStyle w:val="TableHeading"/>
            </w:pPr>
            <w:r w:rsidRPr="0058099D">
              <w:t>Technical Details</w:t>
            </w:r>
          </w:p>
        </w:tc>
        <w:tc>
          <w:tcPr>
            <w:tcW w:w="8337" w:type="dxa"/>
            <w:gridSpan w:val="3"/>
          </w:tcPr>
          <w:p w14:paraId="6C3B976E" w14:textId="77777777" w:rsidR="00A3473E" w:rsidRPr="00AB2355" w:rsidRDefault="00A3473E" w:rsidP="004C5535">
            <w:pPr>
              <w:pStyle w:val="ListParagraph"/>
              <w:numPr>
                <w:ilvl w:val="0"/>
                <w:numId w:val="5"/>
              </w:numPr>
              <w:rPr>
                <w:sz w:val="18"/>
                <w:szCs w:val="18"/>
              </w:rPr>
            </w:pPr>
            <w:r w:rsidRPr="00AB2355">
              <w:rPr>
                <w:sz w:val="18"/>
                <w:szCs w:val="18"/>
              </w:rPr>
              <w:t>Approval Process updates database with stamped PDF of WOOC Assignment Form. Attached forms will be saved as well</w:t>
            </w:r>
          </w:p>
          <w:p w14:paraId="452D464E" w14:textId="77777777" w:rsidR="00A3473E" w:rsidRPr="00AB2355" w:rsidRDefault="00A3473E" w:rsidP="004C5535">
            <w:pPr>
              <w:pStyle w:val="ListParagraph"/>
              <w:numPr>
                <w:ilvl w:val="0"/>
                <w:numId w:val="5"/>
              </w:numPr>
              <w:rPr>
                <w:sz w:val="18"/>
                <w:szCs w:val="18"/>
              </w:rPr>
            </w:pPr>
            <w:r w:rsidRPr="00AB2355">
              <w:rPr>
                <w:sz w:val="18"/>
                <w:szCs w:val="18"/>
              </w:rPr>
              <w:t>The HR calculations and code assignments are on record in Notes or Attachments and will be used as a reference in the TimeSheet fill-in process by TimeKeeper</w:t>
            </w:r>
          </w:p>
        </w:tc>
      </w:tr>
      <w:tr w:rsidR="00A3473E" w:rsidRPr="00B620CA" w14:paraId="75EB741B" w14:textId="77777777" w:rsidTr="004C5535">
        <w:trPr>
          <w:trHeight w:val="421"/>
        </w:trPr>
        <w:tc>
          <w:tcPr>
            <w:tcW w:w="1800" w:type="dxa"/>
            <w:shd w:val="clear" w:color="auto" w:fill="E6E6E6"/>
          </w:tcPr>
          <w:p w14:paraId="0E40AD32" w14:textId="77777777" w:rsidR="00A3473E" w:rsidRPr="009D546F" w:rsidRDefault="00A3473E" w:rsidP="004C5535">
            <w:pPr>
              <w:pStyle w:val="TableHeading"/>
            </w:pPr>
            <w:r w:rsidRPr="009D546F">
              <w:lastRenderedPageBreak/>
              <w:t>Notifications</w:t>
            </w:r>
          </w:p>
        </w:tc>
        <w:tc>
          <w:tcPr>
            <w:tcW w:w="8337" w:type="dxa"/>
            <w:gridSpan w:val="3"/>
          </w:tcPr>
          <w:p w14:paraId="624115BA" w14:textId="77777777" w:rsidR="00A3473E" w:rsidRPr="009D546F" w:rsidRDefault="00A3473E" w:rsidP="004C5535">
            <w:pPr>
              <w:pStyle w:val="TableNormal1"/>
              <w:numPr>
                <w:ilvl w:val="0"/>
                <w:numId w:val="5"/>
              </w:numPr>
            </w:pPr>
            <w:r w:rsidRPr="009D546F">
              <w:t>Notifications will be sent</w:t>
            </w:r>
          </w:p>
        </w:tc>
      </w:tr>
    </w:tbl>
    <w:p w14:paraId="64D23375" w14:textId="77777777" w:rsidR="00A3473E" w:rsidRDefault="00A3473E" w:rsidP="00A3473E">
      <w:pPr>
        <w:rPr>
          <w:b/>
          <w:bCs/>
        </w:rPr>
      </w:pPr>
      <w:r>
        <w:rPr>
          <w:b/>
          <w:bCs/>
        </w:rPr>
        <w:t xml:space="preserve"> </w:t>
      </w:r>
    </w:p>
    <w:p w14:paraId="6F0CEEE3" w14:textId="3E4B3CD6" w:rsidR="00A3473E" w:rsidRDefault="0091032C" w:rsidP="00A3473E">
      <w:pPr>
        <w:rPr>
          <w:b/>
          <w:bCs/>
        </w:rPr>
      </w:pPr>
      <w:r>
        <w:rPr>
          <w:noProof/>
        </w:rPr>
        <w:drawing>
          <wp:inline distT="0" distB="0" distL="0" distR="0" wp14:anchorId="6769C52E" wp14:editId="5FBE595D">
            <wp:extent cx="5943600" cy="372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23640"/>
                    </a:xfrm>
                    <a:prstGeom prst="rect">
                      <a:avLst/>
                    </a:prstGeom>
                  </pic:spPr>
                </pic:pic>
              </a:graphicData>
            </a:graphic>
          </wp:inline>
        </w:drawing>
      </w:r>
    </w:p>
    <w:p w14:paraId="5E355D12" w14:textId="77777777" w:rsidR="00A3473E" w:rsidRDefault="00A3473E" w:rsidP="00A3473E">
      <w:pPr>
        <w:rPr>
          <w:b/>
          <w:bCs/>
        </w:rPr>
      </w:pPr>
    </w:p>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800"/>
        <w:gridCol w:w="1306"/>
        <w:gridCol w:w="1756"/>
        <w:gridCol w:w="5275"/>
      </w:tblGrid>
      <w:tr w:rsidR="00A3473E" w:rsidRPr="00A93311" w14:paraId="28DB19EA" w14:textId="77777777" w:rsidTr="004C5535">
        <w:tc>
          <w:tcPr>
            <w:tcW w:w="1800" w:type="dxa"/>
            <w:shd w:val="clear" w:color="auto" w:fill="E6E6E6"/>
          </w:tcPr>
          <w:p w14:paraId="70EA271E" w14:textId="77777777" w:rsidR="00A3473E" w:rsidRPr="00CE28E6" w:rsidRDefault="00A3473E" w:rsidP="004C5535">
            <w:pPr>
              <w:pStyle w:val="TableHeading"/>
            </w:pPr>
            <w:r>
              <w:t>Feature</w:t>
            </w:r>
          </w:p>
        </w:tc>
        <w:bookmarkStart w:id="61" w:name="_Toc385944477" w:displacedByCustomXml="next"/>
        <w:sdt>
          <w:sdtPr>
            <w:rPr>
              <w:rStyle w:val="Heading3Char"/>
              <w:b/>
              <w:bCs/>
            </w:rPr>
            <w:alias w:val="Feature Name"/>
            <w:tag w:val="1.sonoma_story.sonoma_name"/>
            <w:id w:val="1240443743"/>
            <w:placeholder>
              <w:docPart w:val="F322581AC2754E148F9EC94035968950"/>
            </w:placeholder>
          </w:sdtPr>
          <w:sdtEndPr>
            <w:rPr>
              <w:rStyle w:val="DefaultParagraphFont"/>
              <w:bCs w:val="0"/>
              <w:color w:val="D9D9D9" w:themeColor="background1" w:themeShade="D9"/>
              <w:sz w:val="14"/>
            </w:rPr>
          </w:sdtEndPr>
          <w:sdtContent>
            <w:sdt>
              <w:sdtPr>
                <w:rPr>
                  <w:rStyle w:val="Heading3Char"/>
                  <w:b/>
                  <w:bCs/>
                </w:rPr>
                <w:alias w:val="Feature Name"/>
                <w:tag w:val="9.sonoma_story.sonoma_name"/>
                <w:id w:val="-1050151708"/>
                <w:placeholder>
                  <w:docPart w:val="4D8BD9106D074B6995B78382F6912BDB"/>
                </w:placeholder>
              </w:sdtPr>
              <w:sdtEndPr>
                <w:rPr>
                  <w:rStyle w:val="DefaultParagraphFont"/>
                  <w:b w:val="0"/>
                  <w:color w:val="D9D9D9" w:themeColor="background1" w:themeShade="D9"/>
                  <w:sz w:val="14"/>
                </w:rPr>
              </w:sdtEndPr>
              <w:sdtContent>
                <w:tc>
                  <w:tcPr>
                    <w:tcW w:w="8337" w:type="dxa"/>
                    <w:gridSpan w:val="3"/>
                  </w:tcPr>
                  <w:p w14:paraId="61EBA9B9" w14:textId="77777777" w:rsidR="00A3473E" w:rsidRPr="00A93311" w:rsidRDefault="00A3473E" w:rsidP="004C5535">
                    <w:pPr>
                      <w:pStyle w:val="Heading3"/>
                      <w:rPr>
                        <w:b/>
                        <w:bCs w:val="0"/>
                        <w:sz w:val="14"/>
                      </w:rPr>
                    </w:pPr>
                    <w:r>
                      <w:rPr>
                        <w:rStyle w:val="Heading3Char"/>
                        <w:b/>
                        <w:bCs/>
                      </w:rPr>
                      <w:t>2.4</w:t>
                    </w:r>
                    <w:r w:rsidRPr="00D20972">
                      <w:rPr>
                        <w:rStyle w:val="Heading3Char"/>
                        <w:b/>
                        <w:bCs/>
                      </w:rPr>
                      <w:t xml:space="preserve"> </w:t>
                    </w:r>
                    <w:r>
                      <w:rPr>
                        <w:rStyle w:val="Heading3Char"/>
                        <w:b/>
                        <w:bCs/>
                      </w:rPr>
                      <w:t>FMLA Request – FMLA Review</w:t>
                    </w:r>
                  </w:p>
                </w:tc>
              </w:sdtContent>
            </w:sdt>
          </w:sdtContent>
        </w:sdt>
        <w:bookmarkEnd w:id="61" w:displacedByCustomXml="prev"/>
      </w:tr>
      <w:tr w:rsidR="00A3473E" w:rsidRPr="006F132A" w14:paraId="6538F3B7" w14:textId="77777777" w:rsidTr="004C5535">
        <w:tc>
          <w:tcPr>
            <w:tcW w:w="1800" w:type="dxa"/>
            <w:shd w:val="clear" w:color="auto" w:fill="E6E6E6"/>
          </w:tcPr>
          <w:p w14:paraId="787DFB93" w14:textId="77777777" w:rsidR="00A3473E" w:rsidRPr="00DA20C9" w:rsidRDefault="00A3473E" w:rsidP="004C5535">
            <w:pPr>
              <w:pStyle w:val="TableHeading"/>
            </w:pPr>
            <w:r w:rsidRPr="00CE28E6">
              <w:t>Priority</w:t>
            </w:r>
          </w:p>
        </w:tc>
        <w:sdt>
          <w:sdtPr>
            <w:rPr>
              <w:b/>
              <w:bCs/>
            </w:rPr>
            <w:alias w:val="Priority"/>
            <w:tag w:val="1.sonoma_story.sonoma_priority"/>
            <w:id w:val="1294330660"/>
            <w:placeholder>
              <w:docPart w:val="6161B1C3D9EB421EBD725B5517431AA4"/>
            </w:placeholder>
            <w:dropDownList>
              <w:listItem w:displayText="01 - Critical" w:value="1"/>
              <w:listItem w:displayText="02 - Major" w:value="2"/>
              <w:listItem w:displayText="03 - Minor" w:value="3"/>
              <w:listItem w:displayText="04 - Nice To Have" w:value="4"/>
            </w:dropDownList>
          </w:sdtPr>
          <w:sdtContent>
            <w:tc>
              <w:tcPr>
                <w:tcW w:w="1306" w:type="dxa"/>
              </w:tcPr>
              <w:p w14:paraId="142920E1" w14:textId="77777777" w:rsidR="00A3473E" w:rsidRPr="00A93311" w:rsidRDefault="00A3473E" w:rsidP="004C5535">
                <w:pPr>
                  <w:pStyle w:val="TableNormal1"/>
                  <w:rPr>
                    <w:b/>
                    <w:bCs/>
                  </w:rPr>
                </w:pPr>
                <w:r>
                  <w:rPr>
                    <w:b/>
                    <w:bCs/>
                  </w:rPr>
                  <w:t>02 - Major</w:t>
                </w:r>
              </w:p>
            </w:tc>
          </w:sdtContent>
        </w:sdt>
        <w:tc>
          <w:tcPr>
            <w:tcW w:w="1756" w:type="dxa"/>
            <w:shd w:val="clear" w:color="auto" w:fill="E6E6E6"/>
          </w:tcPr>
          <w:p w14:paraId="08DF0F90" w14:textId="77777777" w:rsidR="00A3473E" w:rsidRPr="00893078" w:rsidRDefault="00A3473E" w:rsidP="004C5535">
            <w:pPr>
              <w:pStyle w:val="TableNormal1"/>
              <w:rPr>
                <w:b/>
                <w:bCs/>
              </w:rPr>
            </w:pPr>
            <w:r w:rsidRPr="00893078">
              <w:rPr>
                <w:b/>
                <w:bCs/>
              </w:rPr>
              <w:t>Est. Effort</w:t>
            </w:r>
          </w:p>
        </w:tc>
        <w:tc>
          <w:tcPr>
            <w:tcW w:w="5275" w:type="dxa"/>
          </w:tcPr>
          <w:p w14:paraId="7064C726" w14:textId="77777777" w:rsidR="00A3473E" w:rsidRPr="00282BB6" w:rsidRDefault="00E70C13" w:rsidP="004C5535">
            <w:pPr>
              <w:pStyle w:val="TableNormal1"/>
            </w:pPr>
            <w:sdt>
              <w:sdtPr>
                <w:alias w:val="Est Hours Low"/>
                <w:tag w:val="1.sonoma_story.sonoma_esthourslow"/>
                <w:id w:val="1069619181"/>
                <w:placeholder>
                  <w:docPart w:val="ADFF93F7001A4297B084A387328A6950"/>
                </w:placeholder>
                <w:showingPlcHdr/>
              </w:sdtPr>
              <w:sdtContent>
                <w:r w:rsidR="00A3473E" w:rsidRPr="00282BB6">
                  <w:rPr>
                    <w:rStyle w:val="PlaceholderText"/>
                    <w:color w:val="D9D9D9" w:themeColor="background1" w:themeShade="D9"/>
                  </w:rPr>
                  <w:t>Click here to enter text.</w:t>
                </w:r>
              </w:sdtContent>
            </w:sdt>
            <w:r w:rsidR="00A3473E" w:rsidRPr="00282BB6">
              <w:t xml:space="preserve">  Hours</w:t>
            </w:r>
          </w:p>
        </w:tc>
      </w:tr>
      <w:tr w:rsidR="00A3473E" w:rsidRPr="00D330F9" w14:paraId="4BE94D63" w14:textId="77777777" w:rsidTr="004C5535">
        <w:tc>
          <w:tcPr>
            <w:tcW w:w="1800" w:type="dxa"/>
            <w:shd w:val="clear" w:color="auto" w:fill="E6E6E6"/>
          </w:tcPr>
          <w:p w14:paraId="54EA9782" w14:textId="77777777" w:rsidR="00A3473E" w:rsidRDefault="00A3473E" w:rsidP="004C5535">
            <w:pPr>
              <w:pStyle w:val="TableHeading"/>
            </w:pPr>
            <w:r>
              <w:t>Description</w:t>
            </w:r>
          </w:p>
        </w:tc>
        <w:sdt>
          <w:sdtPr>
            <w:alias w:val="Description"/>
            <w:tag w:val="1.sonoma_story.sonoma_description"/>
            <w:id w:val="633226520"/>
            <w:placeholder>
              <w:docPart w:val="26B063C244A34CC7AA0CFB4315C94070"/>
            </w:placeholder>
          </w:sdtPr>
          <w:sdtContent>
            <w:tc>
              <w:tcPr>
                <w:tcW w:w="8337" w:type="dxa"/>
                <w:gridSpan w:val="3"/>
              </w:tcPr>
              <w:p w14:paraId="46C342DF" w14:textId="77777777" w:rsidR="00A3473E" w:rsidRPr="00D330F9" w:rsidRDefault="00A3473E" w:rsidP="004C5535">
                <w:pPr>
                  <w:pStyle w:val="TableNormal1"/>
                </w:pPr>
                <w:r>
                  <w:t>FMLA Process Flow</w:t>
                </w:r>
              </w:p>
            </w:tc>
          </w:sdtContent>
        </w:sdt>
      </w:tr>
      <w:tr w:rsidR="00A3473E" w:rsidRPr="005B76A1" w14:paraId="302D8A43" w14:textId="77777777" w:rsidTr="004C5535">
        <w:tc>
          <w:tcPr>
            <w:tcW w:w="1800" w:type="dxa"/>
            <w:shd w:val="clear" w:color="auto" w:fill="E6E6E6"/>
          </w:tcPr>
          <w:p w14:paraId="504AA9C7" w14:textId="77777777" w:rsidR="00A3473E" w:rsidRPr="00CE28E6" w:rsidRDefault="00A3473E" w:rsidP="004C5535">
            <w:pPr>
              <w:pStyle w:val="TableHeading"/>
            </w:pPr>
            <w:r>
              <w:t>User Interface</w:t>
            </w:r>
          </w:p>
        </w:tc>
        <w:sdt>
          <w:sdtPr>
            <w:rPr>
              <w:sz w:val="18"/>
              <w:szCs w:val="18"/>
            </w:rPr>
            <w:alias w:val="Requirement"/>
            <w:tag w:val="1.sonoma_story.sonoma_functionalspecs"/>
            <w:id w:val="246703117"/>
            <w:placeholder>
              <w:docPart w:val="610716E021384811A2630AB6D60662B6"/>
            </w:placeholder>
          </w:sdtPr>
          <w:sdtContent>
            <w:tc>
              <w:tcPr>
                <w:tcW w:w="8337" w:type="dxa"/>
                <w:gridSpan w:val="3"/>
              </w:tcPr>
              <w:p w14:paraId="5B6016D3" w14:textId="77777777" w:rsidR="00A3473E" w:rsidRDefault="00A3473E" w:rsidP="004C5535">
                <w:pPr>
                  <w:pStyle w:val="ListParagraph"/>
                  <w:numPr>
                    <w:ilvl w:val="0"/>
                    <w:numId w:val="5"/>
                  </w:numPr>
                  <w:rPr>
                    <w:sz w:val="18"/>
                    <w:szCs w:val="18"/>
                  </w:rPr>
                </w:pPr>
                <w:r w:rsidRPr="000A71C7">
                  <w:rPr>
                    <w:sz w:val="18"/>
                    <w:szCs w:val="18"/>
                  </w:rPr>
                  <w:t>Employee uses the form above to submit FMLA request</w:t>
                </w:r>
              </w:p>
              <w:p w14:paraId="4CB1E459" w14:textId="5BF04410" w:rsidR="00B135BA" w:rsidRDefault="00B135BA" w:rsidP="004C5535">
                <w:pPr>
                  <w:pStyle w:val="ListParagraph"/>
                  <w:numPr>
                    <w:ilvl w:val="0"/>
                    <w:numId w:val="5"/>
                  </w:numPr>
                  <w:rPr>
                    <w:sz w:val="18"/>
                    <w:szCs w:val="18"/>
                  </w:rPr>
                </w:pPr>
                <w:r>
                  <w:rPr>
                    <w:sz w:val="18"/>
                    <w:szCs w:val="18"/>
                  </w:rPr>
                  <w:t xml:space="preserve">All other </w:t>
                </w:r>
                <w:r w:rsidR="000E51CD">
                  <w:rPr>
                    <w:sz w:val="18"/>
                    <w:szCs w:val="18"/>
                  </w:rPr>
                  <w:t xml:space="preserve">applicable </w:t>
                </w:r>
                <w:r>
                  <w:rPr>
                    <w:sz w:val="18"/>
                    <w:szCs w:val="18"/>
                  </w:rPr>
                  <w:t>forms will be electronically scanned &amp; attached to the workflow process</w:t>
                </w:r>
              </w:p>
              <w:p w14:paraId="10588D33" w14:textId="77777777" w:rsidR="00A3473E" w:rsidRPr="000A71C7" w:rsidRDefault="00A3473E" w:rsidP="004C5535">
                <w:pPr>
                  <w:pStyle w:val="ListParagraph"/>
                  <w:numPr>
                    <w:ilvl w:val="0"/>
                    <w:numId w:val="5"/>
                  </w:numPr>
                  <w:rPr>
                    <w:sz w:val="18"/>
                    <w:szCs w:val="18"/>
                  </w:rPr>
                </w:pPr>
                <w:r>
                  <w:rPr>
                    <w:sz w:val="18"/>
                    <w:szCs w:val="18"/>
                  </w:rPr>
                  <w:t>Links will be provided to find forms to be attached</w:t>
                </w:r>
              </w:p>
            </w:tc>
          </w:sdtContent>
        </w:sdt>
      </w:tr>
      <w:tr w:rsidR="00A3473E" w14:paraId="24BC0440" w14:textId="77777777" w:rsidTr="004C5535">
        <w:tc>
          <w:tcPr>
            <w:tcW w:w="1800" w:type="dxa"/>
            <w:shd w:val="clear" w:color="auto" w:fill="E6E6E6"/>
          </w:tcPr>
          <w:p w14:paraId="5E1DF0AC" w14:textId="77777777" w:rsidR="00A3473E" w:rsidRPr="0058099D" w:rsidRDefault="00A3473E" w:rsidP="004C5535">
            <w:pPr>
              <w:pStyle w:val="TableHeading"/>
            </w:pPr>
            <w:r>
              <w:t>Workflow Process/</w:t>
            </w:r>
            <w:r>
              <w:br/>
              <w:t>Security</w:t>
            </w:r>
          </w:p>
        </w:tc>
        <w:sdt>
          <w:sdtPr>
            <w:rPr>
              <w:sz w:val="18"/>
              <w:szCs w:val="18"/>
            </w:rPr>
            <w:alias w:val="Security Roles"/>
            <w:tag w:val="9.sonoma_story.sonoma_testingsecurityroles"/>
            <w:id w:val="-1688513834"/>
            <w:placeholder>
              <w:docPart w:val="EF3F60ED19304D1591936E650463A1C4"/>
            </w:placeholder>
          </w:sdtPr>
          <w:sdtContent>
            <w:tc>
              <w:tcPr>
                <w:tcW w:w="8337" w:type="dxa"/>
                <w:gridSpan w:val="3"/>
              </w:tcPr>
              <w:sdt>
                <w:sdtPr>
                  <w:rPr>
                    <w:sz w:val="18"/>
                    <w:szCs w:val="18"/>
                  </w:rPr>
                  <w:alias w:val="Description"/>
                  <w:tag w:val="9.sonoma_story.sonoma_description"/>
                  <w:id w:val="-1425261638"/>
                  <w:placeholder>
                    <w:docPart w:val="161DC72B565748F9BF9B79A98EBB7FC1"/>
                  </w:placeholder>
                </w:sdtPr>
                <w:sdtContent>
                  <w:p w14:paraId="3DA6E980" w14:textId="77777777" w:rsidR="00A3473E" w:rsidRPr="000A71C7" w:rsidRDefault="00A3473E" w:rsidP="004C5535">
                    <w:pPr>
                      <w:pStyle w:val="ListParagraph"/>
                      <w:numPr>
                        <w:ilvl w:val="0"/>
                        <w:numId w:val="5"/>
                      </w:numPr>
                      <w:rPr>
                        <w:sz w:val="18"/>
                        <w:szCs w:val="18"/>
                      </w:rPr>
                    </w:pPr>
                    <w:r w:rsidRPr="000A71C7">
                      <w:rPr>
                        <w:sz w:val="18"/>
                        <w:szCs w:val="18"/>
                      </w:rPr>
                      <w:t>Employee submits the FMLA Request Form using the screen above. The form is filled/scanned and attached to the above screen and the request is submitted</w:t>
                    </w:r>
                  </w:p>
                  <w:p w14:paraId="4758A65F" w14:textId="77777777" w:rsidR="00A3473E" w:rsidRPr="000A71C7" w:rsidRDefault="00A3473E" w:rsidP="004C5535">
                    <w:pPr>
                      <w:pStyle w:val="ListParagraph"/>
                      <w:numPr>
                        <w:ilvl w:val="0"/>
                        <w:numId w:val="5"/>
                      </w:numPr>
                      <w:rPr>
                        <w:sz w:val="18"/>
                        <w:szCs w:val="18"/>
                      </w:rPr>
                    </w:pPr>
                    <w:r w:rsidRPr="000A71C7">
                      <w:rPr>
                        <w:sz w:val="18"/>
                        <w:szCs w:val="18"/>
                      </w:rPr>
                      <w:t>Supervisor reviews the FMLA request. If any other information is needed, it is sent back to the Employee with a Pending status with appropriate forms attached</w:t>
                    </w:r>
                  </w:p>
                  <w:p w14:paraId="2EF3604E" w14:textId="77777777" w:rsidR="00A3473E" w:rsidRPr="000A71C7" w:rsidRDefault="00A3473E" w:rsidP="004C5535">
                    <w:pPr>
                      <w:pStyle w:val="ListParagraph"/>
                      <w:numPr>
                        <w:ilvl w:val="0"/>
                        <w:numId w:val="5"/>
                      </w:numPr>
                      <w:rPr>
                        <w:sz w:val="18"/>
                        <w:szCs w:val="18"/>
                      </w:rPr>
                    </w:pPr>
                    <w:r w:rsidRPr="000A71C7">
                      <w:rPr>
                        <w:sz w:val="18"/>
                        <w:szCs w:val="18"/>
                      </w:rPr>
                      <w:t>Risk Management reviews the FMLA request. If any other information (example: note correction) is needed, it is sent back to the Employee with a Pending status with appropriate forms attached. The employee is sent the communications via email &amp; postal mail.</w:t>
                    </w:r>
                  </w:p>
                  <w:p w14:paraId="49C2695A" w14:textId="77777777" w:rsidR="00A3473E" w:rsidRPr="000A71C7" w:rsidRDefault="00A3473E" w:rsidP="004C5535">
                    <w:pPr>
                      <w:pStyle w:val="ListParagraph"/>
                      <w:numPr>
                        <w:ilvl w:val="0"/>
                        <w:numId w:val="5"/>
                      </w:numPr>
                      <w:rPr>
                        <w:sz w:val="18"/>
                        <w:szCs w:val="18"/>
                      </w:rPr>
                    </w:pPr>
                    <w:r w:rsidRPr="000A71C7">
                      <w:rPr>
                        <w:sz w:val="18"/>
                        <w:szCs w:val="18"/>
                      </w:rPr>
                      <w:t>Once Risk Management approves the request, the Supervisor can Approve or Decline the request</w:t>
                    </w:r>
                  </w:p>
                  <w:p w14:paraId="42507371" w14:textId="77777777" w:rsidR="00A3473E" w:rsidRPr="000A71C7" w:rsidRDefault="00A3473E" w:rsidP="004C5535">
                    <w:pPr>
                      <w:pStyle w:val="ListParagraph"/>
                      <w:numPr>
                        <w:ilvl w:val="0"/>
                        <w:numId w:val="5"/>
                      </w:numPr>
                      <w:contextualSpacing w:val="0"/>
                      <w:rPr>
                        <w:sz w:val="18"/>
                        <w:szCs w:val="18"/>
                      </w:rPr>
                    </w:pPr>
                    <w:r w:rsidRPr="000A71C7">
                      <w:rPr>
                        <w:rFonts w:cstheme="minorHAnsi"/>
                        <w:sz w:val="18"/>
                        <w:szCs w:val="18"/>
                      </w:rPr>
                      <w:t>The Employee is notified via email &amp; postal mail with the Designation letter</w:t>
                    </w:r>
                  </w:p>
                </w:sdtContent>
              </w:sdt>
              <w:p w14:paraId="23699669" w14:textId="77777777" w:rsidR="00A3473E" w:rsidRPr="000A71C7" w:rsidRDefault="00A3473E" w:rsidP="004C5535">
                <w:pPr>
                  <w:pStyle w:val="ListParagraph"/>
                  <w:ind w:left="405"/>
                  <w:rPr>
                    <w:sz w:val="18"/>
                    <w:szCs w:val="18"/>
                  </w:rPr>
                </w:pPr>
              </w:p>
            </w:tc>
          </w:sdtContent>
        </w:sdt>
      </w:tr>
      <w:tr w:rsidR="00A3473E" w:rsidRPr="0058099D" w14:paraId="777A57F1" w14:textId="77777777" w:rsidTr="004C5535">
        <w:tc>
          <w:tcPr>
            <w:tcW w:w="1800" w:type="dxa"/>
            <w:shd w:val="clear" w:color="auto" w:fill="E6E6E6"/>
          </w:tcPr>
          <w:p w14:paraId="5BFBD760" w14:textId="77777777" w:rsidR="00A3473E" w:rsidRPr="0058099D" w:rsidRDefault="00A3473E" w:rsidP="004C5535">
            <w:pPr>
              <w:pStyle w:val="TableHeading"/>
            </w:pPr>
            <w:r w:rsidRPr="0058099D">
              <w:t>Technical Details</w:t>
            </w:r>
          </w:p>
        </w:tc>
        <w:tc>
          <w:tcPr>
            <w:tcW w:w="8337" w:type="dxa"/>
            <w:gridSpan w:val="3"/>
          </w:tcPr>
          <w:p w14:paraId="67826CB1" w14:textId="77777777" w:rsidR="00A3473E" w:rsidRPr="000A71C7" w:rsidRDefault="00A3473E" w:rsidP="004C5535">
            <w:pPr>
              <w:pStyle w:val="ListParagraph"/>
              <w:numPr>
                <w:ilvl w:val="0"/>
                <w:numId w:val="5"/>
              </w:numPr>
              <w:rPr>
                <w:sz w:val="18"/>
                <w:szCs w:val="18"/>
              </w:rPr>
            </w:pPr>
            <w:r w:rsidRPr="000A71C7">
              <w:rPr>
                <w:sz w:val="18"/>
                <w:szCs w:val="18"/>
              </w:rPr>
              <w:t>Approval Process updates database with attached forms and Request Details</w:t>
            </w:r>
          </w:p>
          <w:p w14:paraId="1190B4F2" w14:textId="77777777" w:rsidR="00A3473E" w:rsidRPr="000A71C7" w:rsidRDefault="00A3473E" w:rsidP="004C5535">
            <w:pPr>
              <w:pStyle w:val="TableNormal1"/>
              <w:numPr>
                <w:ilvl w:val="0"/>
                <w:numId w:val="5"/>
              </w:numPr>
            </w:pPr>
            <w:r w:rsidRPr="000A71C7">
              <w:t>The RM calculations and code assignments are on record in Notes or Attachments and will be used as a reference in the TimeSheet fill-in process by TimeKeeper</w:t>
            </w:r>
          </w:p>
        </w:tc>
      </w:tr>
      <w:tr w:rsidR="00A3473E" w:rsidRPr="00B620CA" w14:paraId="2EACBB3A" w14:textId="77777777" w:rsidTr="004C5535">
        <w:trPr>
          <w:trHeight w:val="421"/>
        </w:trPr>
        <w:tc>
          <w:tcPr>
            <w:tcW w:w="1800" w:type="dxa"/>
            <w:shd w:val="clear" w:color="auto" w:fill="E6E6E6"/>
          </w:tcPr>
          <w:p w14:paraId="2B8CA2F3" w14:textId="77777777" w:rsidR="00A3473E" w:rsidRPr="003A3B2B" w:rsidRDefault="00A3473E" w:rsidP="004C5535">
            <w:pPr>
              <w:pStyle w:val="TableHeading"/>
            </w:pPr>
            <w:r w:rsidRPr="003A3B2B">
              <w:t>Notifications</w:t>
            </w:r>
          </w:p>
        </w:tc>
        <w:tc>
          <w:tcPr>
            <w:tcW w:w="8337" w:type="dxa"/>
            <w:gridSpan w:val="3"/>
          </w:tcPr>
          <w:p w14:paraId="4D541B6B" w14:textId="77777777" w:rsidR="00A3473E" w:rsidRPr="003A3B2B" w:rsidRDefault="00A3473E" w:rsidP="004C5535">
            <w:pPr>
              <w:pStyle w:val="TableNormal1"/>
              <w:numPr>
                <w:ilvl w:val="0"/>
                <w:numId w:val="5"/>
              </w:numPr>
            </w:pPr>
            <w:r w:rsidRPr="003A3B2B">
              <w:t>Notifications will be sent</w:t>
            </w:r>
          </w:p>
        </w:tc>
      </w:tr>
    </w:tbl>
    <w:p w14:paraId="1F0C6CF4" w14:textId="12E98DF7" w:rsidR="004A6095" w:rsidRDefault="000C51C0" w:rsidP="00B11BA6">
      <w:pPr>
        <w:rPr>
          <w:b/>
          <w:bCs/>
        </w:rPr>
      </w:pPr>
      <w:r>
        <w:rPr>
          <w:b/>
          <w:bCs/>
        </w:rPr>
        <w:br w:type="page"/>
      </w:r>
    </w:p>
    <w:p w14:paraId="4BE3E860" w14:textId="65E3B718" w:rsidR="004C5535" w:rsidRDefault="004A36A0" w:rsidP="00B11BA6">
      <w:pPr>
        <w:rPr>
          <w:b/>
          <w:bCs/>
        </w:rPr>
      </w:pPr>
      <w:r>
        <w:rPr>
          <w:noProof/>
        </w:rPr>
        <w:lastRenderedPageBreak/>
        <w:drawing>
          <wp:inline distT="0" distB="0" distL="0" distR="0" wp14:anchorId="6BF40203" wp14:editId="4839DF12">
            <wp:extent cx="6400800" cy="4897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4897120"/>
                    </a:xfrm>
                    <a:prstGeom prst="rect">
                      <a:avLst/>
                    </a:prstGeom>
                  </pic:spPr>
                </pic:pic>
              </a:graphicData>
            </a:graphic>
          </wp:inline>
        </w:drawing>
      </w:r>
    </w:p>
    <w:p w14:paraId="2B0B7E4E" w14:textId="77777777" w:rsidR="001D1457" w:rsidRDefault="001D1457" w:rsidP="00B11BA6">
      <w:pPr>
        <w:rPr>
          <w:b/>
          <w:bCs/>
        </w:rPr>
      </w:pPr>
    </w:p>
    <w:p w14:paraId="72F94CA7" w14:textId="17964114" w:rsidR="001D1457" w:rsidRDefault="004A36A0" w:rsidP="00B11BA6">
      <w:pPr>
        <w:rPr>
          <w:b/>
          <w:bCs/>
        </w:rPr>
      </w:pPr>
      <w:r>
        <w:rPr>
          <w:noProof/>
        </w:rPr>
        <w:lastRenderedPageBreak/>
        <w:drawing>
          <wp:inline distT="0" distB="0" distL="0" distR="0" wp14:anchorId="7A4B6B3D" wp14:editId="5A810520">
            <wp:extent cx="6400800" cy="5709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5709920"/>
                    </a:xfrm>
                    <a:prstGeom prst="rect">
                      <a:avLst/>
                    </a:prstGeom>
                  </pic:spPr>
                </pic:pic>
              </a:graphicData>
            </a:graphic>
          </wp:inline>
        </w:drawing>
      </w:r>
    </w:p>
    <w:p w14:paraId="4F7806F2" w14:textId="77777777" w:rsidR="001D1457" w:rsidRDefault="001D1457" w:rsidP="00B11BA6">
      <w:pPr>
        <w:rPr>
          <w:b/>
          <w:bCs/>
        </w:rPr>
      </w:pPr>
    </w:p>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800"/>
        <w:gridCol w:w="1306"/>
        <w:gridCol w:w="1756"/>
        <w:gridCol w:w="5275"/>
      </w:tblGrid>
      <w:tr w:rsidR="004C5535" w:rsidRPr="00A93311" w14:paraId="0BB30332" w14:textId="77777777" w:rsidTr="004C5535">
        <w:tc>
          <w:tcPr>
            <w:tcW w:w="1800" w:type="dxa"/>
            <w:shd w:val="clear" w:color="auto" w:fill="E6E6E6"/>
          </w:tcPr>
          <w:p w14:paraId="5C0EEF73" w14:textId="77777777" w:rsidR="004C5535" w:rsidRPr="00CE28E6" w:rsidRDefault="004C5535" w:rsidP="004C5535">
            <w:pPr>
              <w:pStyle w:val="TableHeading"/>
            </w:pPr>
            <w:r>
              <w:t>Feature</w:t>
            </w:r>
          </w:p>
        </w:tc>
        <w:bookmarkStart w:id="62" w:name="_Toc385944478" w:displacedByCustomXml="next"/>
        <w:sdt>
          <w:sdtPr>
            <w:rPr>
              <w:rStyle w:val="Heading3Char"/>
              <w:b/>
              <w:bCs/>
            </w:rPr>
            <w:alias w:val="Feature Name"/>
            <w:tag w:val="1.sonoma_story.sonoma_name"/>
            <w:id w:val="-493957269"/>
            <w:placeholder>
              <w:docPart w:val="F52306AE1C094539947A17DF25861750"/>
            </w:placeholder>
          </w:sdtPr>
          <w:sdtEndPr>
            <w:rPr>
              <w:rStyle w:val="DefaultParagraphFont"/>
              <w:bCs w:val="0"/>
              <w:color w:val="D9D9D9" w:themeColor="background1" w:themeShade="D9"/>
              <w:sz w:val="14"/>
            </w:rPr>
          </w:sdtEndPr>
          <w:sdtContent>
            <w:sdt>
              <w:sdtPr>
                <w:rPr>
                  <w:rStyle w:val="Heading3Char"/>
                  <w:b/>
                  <w:bCs/>
                </w:rPr>
                <w:alias w:val="Feature Name"/>
                <w:tag w:val="9.sonoma_story.sonoma_name"/>
                <w:id w:val="-1472137753"/>
                <w:placeholder>
                  <w:docPart w:val="E247011A0B2344B0A5ECC1F69AC8D98D"/>
                </w:placeholder>
              </w:sdtPr>
              <w:sdtEndPr>
                <w:rPr>
                  <w:rStyle w:val="DefaultParagraphFont"/>
                  <w:b w:val="0"/>
                  <w:color w:val="D9D9D9" w:themeColor="background1" w:themeShade="D9"/>
                  <w:sz w:val="14"/>
                </w:rPr>
              </w:sdtEndPr>
              <w:sdtContent>
                <w:tc>
                  <w:tcPr>
                    <w:tcW w:w="8337" w:type="dxa"/>
                    <w:gridSpan w:val="3"/>
                  </w:tcPr>
                  <w:p w14:paraId="4404EADD" w14:textId="74FC73E0" w:rsidR="004C5535" w:rsidRPr="00A93311" w:rsidRDefault="004C5535" w:rsidP="004C5535">
                    <w:pPr>
                      <w:pStyle w:val="Heading3"/>
                      <w:rPr>
                        <w:b/>
                        <w:bCs w:val="0"/>
                        <w:sz w:val="14"/>
                      </w:rPr>
                    </w:pPr>
                    <w:r>
                      <w:rPr>
                        <w:rStyle w:val="Heading3Char"/>
                        <w:b/>
                        <w:bCs/>
                      </w:rPr>
                      <w:t>2.5</w:t>
                    </w:r>
                    <w:r w:rsidRPr="00D20972">
                      <w:rPr>
                        <w:rStyle w:val="Heading3Char"/>
                        <w:b/>
                        <w:bCs/>
                      </w:rPr>
                      <w:t xml:space="preserve"> </w:t>
                    </w:r>
                    <w:r>
                      <w:rPr>
                        <w:rStyle w:val="Heading3Char"/>
                        <w:b/>
                        <w:bCs/>
                      </w:rPr>
                      <w:t>Lead</w:t>
                    </w:r>
                    <w:r w:rsidR="00062455">
                      <w:rPr>
                        <w:rStyle w:val="Heading3Char"/>
                        <w:b/>
                        <w:bCs/>
                      </w:rPr>
                      <w:t>/Training</w:t>
                    </w:r>
                    <w:r>
                      <w:rPr>
                        <w:rStyle w:val="Heading3Char"/>
                        <w:b/>
                        <w:bCs/>
                      </w:rPr>
                      <w:t xml:space="preserve"> Pay Request – Lead</w:t>
                    </w:r>
                    <w:r w:rsidR="00DE094C" w:rsidRPr="00DE094C">
                      <w:rPr>
                        <w:b/>
                        <w:szCs w:val="18"/>
                      </w:rPr>
                      <w:t>/Training</w:t>
                    </w:r>
                    <w:r>
                      <w:rPr>
                        <w:rStyle w:val="Heading3Char"/>
                        <w:b/>
                        <w:bCs/>
                      </w:rPr>
                      <w:t xml:space="preserve"> Pay Review</w:t>
                    </w:r>
                  </w:p>
                </w:tc>
              </w:sdtContent>
            </w:sdt>
          </w:sdtContent>
        </w:sdt>
        <w:bookmarkEnd w:id="62" w:displacedByCustomXml="prev"/>
      </w:tr>
      <w:tr w:rsidR="004C5535" w:rsidRPr="00282BB6" w14:paraId="585F7817" w14:textId="77777777" w:rsidTr="004C5535">
        <w:tc>
          <w:tcPr>
            <w:tcW w:w="1800" w:type="dxa"/>
            <w:shd w:val="clear" w:color="auto" w:fill="E6E6E6"/>
          </w:tcPr>
          <w:p w14:paraId="6D8E3FA5" w14:textId="77777777" w:rsidR="004C5535" w:rsidRPr="00DA20C9" w:rsidRDefault="004C5535" w:rsidP="004C5535">
            <w:pPr>
              <w:pStyle w:val="TableHeading"/>
            </w:pPr>
            <w:r w:rsidRPr="00CE28E6">
              <w:t>Priority</w:t>
            </w:r>
          </w:p>
        </w:tc>
        <w:sdt>
          <w:sdtPr>
            <w:rPr>
              <w:b/>
              <w:bCs/>
            </w:rPr>
            <w:alias w:val="Priority"/>
            <w:tag w:val="1.sonoma_story.sonoma_priority"/>
            <w:id w:val="280463484"/>
            <w:placeholder>
              <w:docPart w:val="2893B3303E83450D90CE90B0554E9E83"/>
            </w:placeholder>
            <w:dropDownList>
              <w:listItem w:displayText="01 - Critical" w:value="1"/>
              <w:listItem w:displayText="02 - Major" w:value="2"/>
              <w:listItem w:displayText="03 - Minor" w:value="3"/>
              <w:listItem w:displayText="04 - Nice To Have" w:value="4"/>
            </w:dropDownList>
          </w:sdtPr>
          <w:sdtContent>
            <w:tc>
              <w:tcPr>
                <w:tcW w:w="1306" w:type="dxa"/>
              </w:tcPr>
              <w:p w14:paraId="052C9CC6" w14:textId="77777777" w:rsidR="004C5535" w:rsidRPr="00A93311" w:rsidRDefault="004C5535" w:rsidP="004C5535">
                <w:pPr>
                  <w:pStyle w:val="TableNormal1"/>
                  <w:rPr>
                    <w:b/>
                    <w:bCs/>
                  </w:rPr>
                </w:pPr>
                <w:r>
                  <w:rPr>
                    <w:b/>
                    <w:bCs/>
                  </w:rPr>
                  <w:t>02 - Major</w:t>
                </w:r>
              </w:p>
            </w:tc>
          </w:sdtContent>
        </w:sdt>
        <w:tc>
          <w:tcPr>
            <w:tcW w:w="1756" w:type="dxa"/>
            <w:shd w:val="clear" w:color="auto" w:fill="E6E6E6"/>
          </w:tcPr>
          <w:p w14:paraId="1B8706EA" w14:textId="77777777" w:rsidR="004C5535" w:rsidRPr="00893078" w:rsidRDefault="004C5535" w:rsidP="004C5535">
            <w:pPr>
              <w:pStyle w:val="TableNormal1"/>
              <w:rPr>
                <w:b/>
                <w:bCs/>
              </w:rPr>
            </w:pPr>
            <w:r w:rsidRPr="00893078">
              <w:rPr>
                <w:b/>
                <w:bCs/>
              </w:rPr>
              <w:t>Est. Effort</w:t>
            </w:r>
          </w:p>
        </w:tc>
        <w:tc>
          <w:tcPr>
            <w:tcW w:w="5275" w:type="dxa"/>
          </w:tcPr>
          <w:p w14:paraId="2620EE37" w14:textId="77777777" w:rsidR="004C5535" w:rsidRPr="00282BB6" w:rsidRDefault="00E70C13" w:rsidP="004C5535">
            <w:pPr>
              <w:pStyle w:val="TableNormal1"/>
            </w:pPr>
            <w:sdt>
              <w:sdtPr>
                <w:alias w:val="Est Hours Low"/>
                <w:tag w:val="1.sonoma_story.sonoma_esthourslow"/>
                <w:id w:val="1231729511"/>
                <w:placeholder>
                  <w:docPart w:val="8D81E659D6DB4324A87FD78F7CE67A90"/>
                </w:placeholder>
                <w:showingPlcHdr/>
              </w:sdtPr>
              <w:sdtContent>
                <w:r w:rsidR="004C5535" w:rsidRPr="00282BB6">
                  <w:rPr>
                    <w:rStyle w:val="PlaceholderText"/>
                    <w:color w:val="D9D9D9" w:themeColor="background1" w:themeShade="D9"/>
                  </w:rPr>
                  <w:t>Click here to enter text.</w:t>
                </w:r>
              </w:sdtContent>
            </w:sdt>
            <w:r w:rsidR="004C5535" w:rsidRPr="00282BB6">
              <w:t xml:space="preserve">  Hours</w:t>
            </w:r>
          </w:p>
        </w:tc>
      </w:tr>
      <w:tr w:rsidR="004C5535" w:rsidRPr="00D330F9" w14:paraId="367A35E6" w14:textId="77777777" w:rsidTr="004C5535">
        <w:tc>
          <w:tcPr>
            <w:tcW w:w="1800" w:type="dxa"/>
            <w:shd w:val="clear" w:color="auto" w:fill="E6E6E6"/>
          </w:tcPr>
          <w:p w14:paraId="618EE877" w14:textId="77777777" w:rsidR="004C5535" w:rsidRDefault="004C5535" w:rsidP="004C5535">
            <w:pPr>
              <w:pStyle w:val="TableHeading"/>
            </w:pPr>
            <w:r>
              <w:t>Description</w:t>
            </w:r>
          </w:p>
        </w:tc>
        <w:sdt>
          <w:sdtPr>
            <w:alias w:val="Description"/>
            <w:tag w:val="1.sonoma_story.sonoma_description"/>
            <w:id w:val="-549851485"/>
            <w:placeholder>
              <w:docPart w:val="10F05E51837D44DCBEFBC183717B2973"/>
            </w:placeholder>
          </w:sdtPr>
          <w:sdtContent>
            <w:tc>
              <w:tcPr>
                <w:tcW w:w="8337" w:type="dxa"/>
                <w:gridSpan w:val="3"/>
              </w:tcPr>
              <w:p w14:paraId="4278FC77" w14:textId="13F65941" w:rsidR="004C5535" w:rsidRPr="00D330F9" w:rsidRDefault="001D1457" w:rsidP="001D1457">
                <w:pPr>
                  <w:pStyle w:val="TableNormal1"/>
                </w:pPr>
                <w:r>
                  <w:t>Lead</w:t>
                </w:r>
                <w:r w:rsidR="00DE094C">
                  <w:t>/Training</w:t>
                </w:r>
                <w:r>
                  <w:t xml:space="preserve"> Pay</w:t>
                </w:r>
                <w:r w:rsidR="004C5535">
                  <w:t xml:space="preserve"> Process Flow</w:t>
                </w:r>
              </w:p>
            </w:tc>
          </w:sdtContent>
        </w:sdt>
      </w:tr>
      <w:tr w:rsidR="004C5535" w:rsidRPr="000A71C7" w14:paraId="19C8B9EF" w14:textId="77777777" w:rsidTr="004C5535">
        <w:tc>
          <w:tcPr>
            <w:tcW w:w="1800" w:type="dxa"/>
            <w:shd w:val="clear" w:color="auto" w:fill="E6E6E6"/>
          </w:tcPr>
          <w:p w14:paraId="09729C23" w14:textId="77777777" w:rsidR="004C5535" w:rsidRPr="00CE28E6" w:rsidRDefault="004C5535" w:rsidP="004C5535">
            <w:pPr>
              <w:pStyle w:val="TableHeading"/>
            </w:pPr>
            <w:r>
              <w:t>User Interface</w:t>
            </w:r>
          </w:p>
        </w:tc>
        <w:sdt>
          <w:sdtPr>
            <w:rPr>
              <w:sz w:val="18"/>
              <w:szCs w:val="18"/>
            </w:rPr>
            <w:alias w:val="Requirement"/>
            <w:tag w:val="1.sonoma_story.sonoma_functionalspecs"/>
            <w:id w:val="1473480402"/>
            <w:placeholder>
              <w:docPart w:val="985D88C861DE40A993CF702CBEB9D5DA"/>
            </w:placeholder>
          </w:sdtPr>
          <w:sdtEndPr>
            <w:rPr>
              <w:sz w:val="20"/>
              <w:szCs w:val="20"/>
            </w:rPr>
          </w:sdtEndPr>
          <w:sdtContent>
            <w:tc>
              <w:tcPr>
                <w:tcW w:w="8337" w:type="dxa"/>
                <w:gridSpan w:val="3"/>
              </w:tcPr>
              <w:p w14:paraId="0CDCAD8E" w14:textId="443C3D3F" w:rsidR="004C5535" w:rsidRDefault="004C5535" w:rsidP="004C5535">
                <w:pPr>
                  <w:pStyle w:val="ListParagraph"/>
                  <w:numPr>
                    <w:ilvl w:val="0"/>
                    <w:numId w:val="5"/>
                  </w:numPr>
                  <w:rPr>
                    <w:sz w:val="18"/>
                    <w:szCs w:val="18"/>
                  </w:rPr>
                </w:pPr>
                <w:r w:rsidRPr="000A71C7">
                  <w:rPr>
                    <w:sz w:val="18"/>
                    <w:szCs w:val="18"/>
                  </w:rPr>
                  <w:t xml:space="preserve">Employee uses the form above to submit </w:t>
                </w:r>
                <w:r w:rsidR="001D1457">
                  <w:rPr>
                    <w:sz w:val="18"/>
                    <w:szCs w:val="18"/>
                  </w:rPr>
                  <w:t>Lead</w:t>
                </w:r>
                <w:r w:rsidR="00F8409F">
                  <w:rPr>
                    <w:sz w:val="18"/>
                    <w:szCs w:val="18"/>
                  </w:rPr>
                  <w:t>/Training</w:t>
                </w:r>
                <w:r w:rsidR="001D1457">
                  <w:rPr>
                    <w:sz w:val="18"/>
                    <w:szCs w:val="18"/>
                  </w:rPr>
                  <w:t xml:space="preserve"> Pay</w:t>
                </w:r>
                <w:r w:rsidRPr="000A71C7">
                  <w:rPr>
                    <w:sz w:val="18"/>
                    <w:szCs w:val="18"/>
                  </w:rPr>
                  <w:t xml:space="preserve"> request</w:t>
                </w:r>
              </w:p>
              <w:p w14:paraId="0E23168C" w14:textId="77777777" w:rsidR="001D1457" w:rsidRDefault="004C5535" w:rsidP="004C5535">
                <w:pPr>
                  <w:pStyle w:val="ListParagraph"/>
                  <w:numPr>
                    <w:ilvl w:val="0"/>
                    <w:numId w:val="5"/>
                  </w:numPr>
                  <w:rPr>
                    <w:sz w:val="18"/>
                    <w:szCs w:val="18"/>
                  </w:rPr>
                </w:pPr>
                <w:r>
                  <w:rPr>
                    <w:sz w:val="18"/>
                    <w:szCs w:val="18"/>
                  </w:rPr>
                  <w:t>Links will be provided to find forms to be attached</w:t>
                </w:r>
              </w:p>
              <w:p w14:paraId="3757906A" w14:textId="27DC6A73" w:rsidR="001D1457" w:rsidRDefault="001D1457" w:rsidP="004C5535">
                <w:pPr>
                  <w:pStyle w:val="ListParagraph"/>
                  <w:numPr>
                    <w:ilvl w:val="0"/>
                    <w:numId w:val="5"/>
                  </w:numPr>
                  <w:rPr>
                    <w:sz w:val="18"/>
                    <w:szCs w:val="18"/>
                  </w:rPr>
                </w:pPr>
                <w:r>
                  <w:rPr>
                    <w:sz w:val="18"/>
                    <w:szCs w:val="18"/>
                  </w:rPr>
                  <w:t>Supervisor uses the form above to review the Lead</w:t>
                </w:r>
                <w:r w:rsidR="00F8409F">
                  <w:rPr>
                    <w:sz w:val="18"/>
                    <w:szCs w:val="18"/>
                  </w:rPr>
                  <w:t>/Training</w:t>
                </w:r>
                <w:r>
                  <w:rPr>
                    <w:sz w:val="18"/>
                    <w:szCs w:val="18"/>
                  </w:rPr>
                  <w:t xml:space="preserve"> Pay request</w:t>
                </w:r>
              </w:p>
              <w:p w14:paraId="55D46FE4" w14:textId="444E77E3" w:rsidR="00AF2457" w:rsidRDefault="001D1457" w:rsidP="001D1457">
                <w:pPr>
                  <w:pStyle w:val="ListParagraph"/>
                  <w:numPr>
                    <w:ilvl w:val="0"/>
                    <w:numId w:val="5"/>
                  </w:numPr>
                  <w:rPr>
                    <w:sz w:val="18"/>
                    <w:szCs w:val="18"/>
                  </w:rPr>
                </w:pPr>
                <w:r>
                  <w:rPr>
                    <w:sz w:val="18"/>
                    <w:szCs w:val="18"/>
                  </w:rPr>
                  <w:t>Chief/HR</w:t>
                </w:r>
                <w:r w:rsidR="00DA71BA">
                  <w:rPr>
                    <w:sz w:val="18"/>
                    <w:szCs w:val="18"/>
                  </w:rPr>
                  <w:t>/Payroll</w:t>
                </w:r>
                <w:r>
                  <w:rPr>
                    <w:sz w:val="18"/>
                    <w:szCs w:val="18"/>
                  </w:rPr>
                  <w:t xml:space="preserve"> will review a read-only supervisor view of the form </w:t>
                </w:r>
              </w:p>
              <w:p w14:paraId="04B95EC9" w14:textId="3EDB6877" w:rsidR="00AF2457" w:rsidRDefault="00AF2457" w:rsidP="001D1457">
                <w:pPr>
                  <w:pStyle w:val="ListParagraph"/>
                  <w:numPr>
                    <w:ilvl w:val="0"/>
                    <w:numId w:val="5"/>
                  </w:numPr>
                  <w:rPr>
                    <w:sz w:val="18"/>
                    <w:szCs w:val="18"/>
                  </w:rPr>
                </w:pPr>
                <w:r>
                  <w:rPr>
                    <w:sz w:val="18"/>
                    <w:szCs w:val="18"/>
                  </w:rPr>
                  <w:t>Employee can select th</w:t>
                </w:r>
                <w:r w:rsidR="00DE094C">
                  <w:rPr>
                    <w:sz w:val="18"/>
                    <w:szCs w:val="18"/>
                  </w:rPr>
                  <w:t>e list of people who they have L</w:t>
                </w:r>
                <w:r>
                  <w:rPr>
                    <w:sz w:val="18"/>
                    <w:szCs w:val="18"/>
                  </w:rPr>
                  <w:t>ead</w:t>
                </w:r>
                <w:r w:rsidR="00DE094C">
                  <w:rPr>
                    <w:sz w:val="18"/>
                    <w:szCs w:val="18"/>
                  </w:rPr>
                  <w:t>/Training</w:t>
                </w:r>
                <w:r>
                  <w:rPr>
                    <w:sz w:val="18"/>
                    <w:szCs w:val="18"/>
                  </w:rPr>
                  <w:t xml:space="preserve"> responsibility over using a people picker OR</w:t>
                </w:r>
              </w:p>
              <w:p w14:paraId="68154D46" w14:textId="2EF9CDE8" w:rsidR="00AF2457" w:rsidRDefault="00AF2457" w:rsidP="001D1457">
                <w:pPr>
                  <w:pStyle w:val="ListParagraph"/>
                  <w:numPr>
                    <w:ilvl w:val="0"/>
                    <w:numId w:val="5"/>
                  </w:numPr>
                  <w:rPr>
                    <w:sz w:val="18"/>
                    <w:szCs w:val="18"/>
                  </w:rPr>
                </w:pPr>
                <w:r>
                  <w:rPr>
                    <w:sz w:val="18"/>
                    <w:szCs w:val="18"/>
                  </w:rPr>
                  <w:t xml:space="preserve">Optionally, employee can select from a dropdown list, personnel who report to </w:t>
                </w:r>
                <w:r w:rsidR="00B418F3">
                  <w:rPr>
                    <w:sz w:val="18"/>
                    <w:szCs w:val="18"/>
                  </w:rPr>
                  <w:t>their</w:t>
                </w:r>
                <w:r>
                  <w:rPr>
                    <w:sz w:val="18"/>
                    <w:szCs w:val="18"/>
                  </w:rPr>
                  <w:t xml:space="preserve"> supervisor</w:t>
                </w:r>
              </w:p>
              <w:p w14:paraId="08FAD4F7" w14:textId="27B8F7AA" w:rsidR="004C5535" w:rsidRPr="00FE64BC" w:rsidRDefault="00AF2457" w:rsidP="00AF2457">
                <w:pPr>
                  <w:pStyle w:val="ListParagraph"/>
                  <w:numPr>
                    <w:ilvl w:val="0"/>
                    <w:numId w:val="5"/>
                  </w:numPr>
                  <w:rPr>
                    <w:sz w:val="18"/>
                    <w:szCs w:val="18"/>
                  </w:rPr>
                </w:pPr>
                <w:r>
                  <w:rPr>
                    <w:sz w:val="18"/>
                    <w:szCs w:val="18"/>
                  </w:rPr>
                  <w:t>In case the personnel is a contractor, they will have to be manually typed in</w:t>
                </w:r>
              </w:p>
            </w:tc>
          </w:sdtContent>
        </w:sdt>
      </w:tr>
      <w:tr w:rsidR="004C5535" w:rsidRPr="000A71C7" w14:paraId="53C56015" w14:textId="77777777" w:rsidTr="004C5535">
        <w:tc>
          <w:tcPr>
            <w:tcW w:w="1800" w:type="dxa"/>
            <w:shd w:val="clear" w:color="auto" w:fill="E6E6E6"/>
          </w:tcPr>
          <w:p w14:paraId="4491D420" w14:textId="558A74A5" w:rsidR="004C5535" w:rsidRPr="0058099D" w:rsidRDefault="004C5535" w:rsidP="004C5535">
            <w:pPr>
              <w:pStyle w:val="TableHeading"/>
            </w:pPr>
            <w:r>
              <w:t>Workflow Process/</w:t>
            </w:r>
            <w:r>
              <w:br/>
              <w:t>Security</w:t>
            </w:r>
          </w:p>
        </w:tc>
        <w:sdt>
          <w:sdtPr>
            <w:rPr>
              <w:sz w:val="18"/>
              <w:szCs w:val="18"/>
            </w:rPr>
            <w:alias w:val="Security Roles"/>
            <w:tag w:val="9.sonoma_story.sonoma_testingsecurityroles"/>
            <w:id w:val="2072300703"/>
            <w:placeholder>
              <w:docPart w:val="36B6A046896545D4BD74C81D4AA7D8A3"/>
            </w:placeholder>
          </w:sdtPr>
          <w:sdtContent>
            <w:tc>
              <w:tcPr>
                <w:tcW w:w="8337" w:type="dxa"/>
                <w:gridSpan w:val="3"/>
              </w:tcPr>
              <w:sdt>
                <w:sdtPr>
                  <w:rPr>
                    <w:sz w:val="18"/>
                    <w:szCs w:val="18"/>
                  </w:rPr>
                  <w:alias w:val="Description"/>
                  <w:tag w:val="9.sonoma_story.sonoma_description"/>
                  <w:id w:val="1487821583"/>
                  <w:placeholder>
                    <w:docPart w:val="85DDA0EA2422466AAF8D20F71E34AE66"/>
                  </w:placeholder>
                </w:sdtPr>
                <w:sdtContent>
                  <w:p w14:paraId="2983A259" w14:textId="4DEC785F" w:rsidR="004C5535" w:rsidRPr="000A71C7" w:rsidRDefault="004C5535" w:rsidP="004C5535">
                    <w:pPr>
                      <w:pStyle w:val="ListParagraph"/>
                      <w:numPr>
                        <w:ilvl w:val="0"/>
                        <w:numId w:val="5"/>
                      </w:numPr>
                      <w:rPr>
                        <w:sz w:val="18"/>
                        <w:szCs w:val="18"/>
                      </w:rPr>
                    </w:pPr>
                    <w:r w:rsidRPr="000A71C7">
                      <w:rPr>
                        <w:sz w:val="18"/>
                        <w:szCs w:val="18"/>
                      </w:rPr>
                      <w:t xml:space="preserve">Employee submits the </w:t>
                    </w:r>
                    <w:r w:rsidR="001D1457">
                      <w:rPr>
                        <w:sz w:val="18"/>
                        <w:szCs w:val="18"/>
                      </w:rPr>
                      <w:t>Lead</w:t>
                    </w:r>
                    <w:r w:rsidR="00F8409F">
                      <w:rPr>
                        <w:sz w:val="18"/>
                        <w:szCs w:val="18"/>
                      </w:rPr>
                      <w:t>/Training</w:t>
                    </w:r>
                    <w:r w:rsidR="001D1457">
                      <w:rPr>
                        <w:sz w:val="18"/>
                        <w:szCs w:val="18"/>
                      </w:rPr>
                      <w:t xml:space="preserve"> Pay</w:t>
                    </w:r>
                    <w:r w:rsidRPr="000A71C7">
                      <w:rPr>
                        <w:sz w:val="18"/>
                        <w:szCs w:val="18"/>
                      </w:rPr>
                      <w:t xml:space="preserve"> Request Form using the screen above. The form is </w:t>
                    </w:r>
                    <w:r w:rsidR="001D1457">
                      <w:rPr>
                        <w:sz w:val="18"/>
                        <w:szCs w:val="18"/>
                      </w:rPr>
                      <w:t>completed</w:t>
                    </w:r>
                    <w:r w:rsidRPr="000A71C7">
                      <w:rPr>
                        <w:sz w:val="18"/>
                        <w:szCs w:val="18"/>
                      </w:rPr>
                      <w:t xml:space="preserve"> and the request is submitted</w:t>
                    </w:r>
                  </w:p>
                  <w:p w14:paraId="39F7F830" w14:textId="322AFD22" w:rsidR="004C5535" w:rsidRPr="000A71C7" w:rsidRDefault="004C5535" w:rsidP="004C5535">
                    <w:pPr>
                      <w:pStyle w:val="ListParagraph"/>
                      <w:numPr>
                        <w:ilvl w:val="0"/>
                        <w:numId w:val="5"/>
                      </w:numPr>
                      <w:rPr>
                        <w:sz w:val="18"/>
                        <w:szCs w:val="18"/>
                      </w:rPr>
                    </w:pPr>
                    <w:r w:rsidRPr="000A71C7">
                      <w:rPr>
                        <w:sz w:val="18"/>
                        <w:szCs w:val="18"/>
                      </w:rPr>
                      <w:t xml:space="preserve">Supervisor reviews the </w:t>
                    </w:r>
                    <w:r w:rsidR="001D1457">
                      <w:rPr>
                        <w:sz w:val="18"/>
                        <w:szCs w:val="18"/>
                      </w:rPr>
                      <w:t>Lead</w:t>
                    </w:r>
                    <w:r w:rsidR="00F8409F">
                      <w:rPr>
                        <w:sz w:val="18"/>
                        <w:szCs w:val="18"/>
                      </w:rPr>
                      <w:t>/Training</w:t>
                    </w:r>
                    <w:r w:rsidR="001D1457">
                      <w:rPr>
                        <w:sz w:val="18"/>
                        <w:szCs w:val="18"/>
                      </w:rPr>
                      <w:t xml:space="preserve"> Pay</w:t>
                    </w:r>
                    <w:r w:rsidR="001D1457" w:rsidRPr="000A71C7">
                      <w:rPr>
                        <w:sz w:val="18"/>
                        <w:szCs w:val="18"/>
                      </w:rPr>
                      <w:t xml:space="preserve"> Request</w:t>
                    </w:r>
                    <w:r w:rsidRPr="000A71C7">
                      <w:rPr>
                        <w:sz w:val="18"/>
                        <w:szCs w:val="18"/>
                      </w:rPr>
                      <w:t xml:space="preserve">. If any other information is needed, it is sent back to the </w:t>
                    </w:r>
                    <w:r w:rsidRPr="000A71C7">
                      <w:rPr>
                        <w:sz w:val="18"/>
                        <w:szCs w:val="18"/>
                      </w:rPr>
                      <w:lastRenderedPageBreak/>
                      <w:t xml:space="preserve">Employee with a </w:t>
                    </w:r>
                    <w:r w:rsidR="001D1457">
                      <w:rPr>
                        <w:sz w:val="18"/>
                        <w:szCs w:val="18"/>
                      </w:rPr>
                      <w:t>Review status</w:t>
                    </w:r>
                  </w:p>
                  <w:p w14:paraId="78F92AB1" w14:textId="33673645" w:rsidR="004C5535" w:rsidRPr="000A71C7" w:rsidRDefault="001D1457" w:rsidP="004C5535">
                    <w:pPr>
                      <w:pStyle w:val="ListParagraph"/>
                      <w:numPr>
                        <w:ilvl w:val="0"/>
                        <w:numId w:val="5"/>
                      </w:numPr>
                      <w:rPr>
                        <w:sz w:val="18"/>
                        <w:szCs w:val="18"/>
                      </w:rPr>
                    </w:pPr>
                    <w:r>
                      <w:rPr>
                        <w:sz w:val="18"/>
                        <w:szCs w:val="18"/>
                      </w:rPr>
                      <w:t>Chief</w:t>
                    </w:r>
                    <w:r w:rsidR="004C5535" w:rsidRPr="000A71C7">
                      <w:rPr>
                        <w:sz w:val="18"/>
                        <w:szCs w:val="18"/>
                      </w:rPr>
                      <w:t xml:space="preserve"> reviews the </w:t>
                    </w:r>
                    <w:r>
                      <w:rPr>
                        <w:sz w:val="18"/>
                        <w:szCs w:val="18"/>
                      </w:rPr>
                      <w:t>Lead</w:t>
                    </w:r>
                    <w:r w:rsidR="00F8409F">
                      <w:rPr>
                        <w:sz w:val="18"/>
                        <w:szCs w:val="18"/>
                      </w:rPr>
                      <w:t>/Training</w:t>
                    </w:r>
                    <w:r>
                      <w:rPr>
                        <w:sz w:val="18"/>
                        <w:szCs w:val="18"/>
                      </w:rPr>
                      <w:t xml:space="preserve"> Pay</w:t>
                    </w:r>
                    <w:r w:rsidR="004C5535" w:rsidRPr="000A71C7">
                      <w:rPr>
                        <w:sz w:val="18"/>
                        <w:szCs w:val="18"/>
                      </w:rPr>
                      <w:t xml:space="preserve"> request. If any other information is needed, it is sent back to the Employee with a </w:t>
                    </w:r>
                    <w:r>
                      <w:rPr>
                        <w:sz w:val="18"/>
                        <w:szCs w:val="18"/>
                      </w:rPr>
                      <w:t>Review status</w:t>
                    </w:r>
                    <w:r w:rsidR="004C5535" w:rsidRPr="000A71C7">
                      <w:rPr>
                        <w:sz w:val="18"/>
                        <w:szCs w:val="18"/>
                      </w:rPr>
                      <w:t>.</w:t>
                    </w:r>
                  </w:p>
                  <w:p w14:paraId="09E7BFAA" w14:textId="09587A0C" w:rsidR="004C5535" w:rsidRPr="000A71C7" w:rsidRDefault="001D1457" w:rsidP="004C5535">
                    <w:pPr>
                      <w:pStyle w:val="ListParagraph"/>
                      <w:numPr>
                        <w:ilvl w:val="0"/>
                        <w:numId w:val="5"/>
                      </w:numPr>
                      <w:rPr>
                        <w:sz w:val="18"/>
                        <w:szCs w:val="18"/>
                      </w:rPr>
                    </w:pPr>
                    <w:r>
                      <w:rPr>
                        <w:sz w:val="18"/>
                        <w:szCs w:val="18"/>
                      </w:rPr>
                      <w:t>The Chief</w:t>
                    </w:r>
                    <w:r w:rsidR="004C5535" w:rsidRPr="000A71C7">
                      <w:rPr>
                        <w:sz w:val="18"/>
                        <w:szCs w:val="18"/>
                      </w:rPr>
                      <w:t xml:space="preserve"> can Approve or Decline the request</w:t>
                    </w:r>
                  </w:p>
                  <w:p w14:paraId="1AB09DE0" w14:textId="115A2260" w:rsidR="004C5535" w:rsidRPr="000A71C7" w:rsidRDefault="001D1457" w:rsidP="004C5535">
                    <w:pPr>
                      <w:pStyle w:val="ListParagraph"/>
                      <w:numPr>
                        <w:ilvl w:val="0"/>
                        <w:numId w:val="5"/>
                      </w:numPr>
                      <w:contextualSpacing w:val="0"/>
                      <w:rPr>
                        <w:sz w:val="18"/>
                        <w:szCs w:val="18"/>
                      </w:rPr>
                    </w:pPr>
                    <w:r>
                      <w:rPr>
                        <w:rFonts w:cstheme="minorHAnsi"/>
                        <w:sz w:val="18"/>
                        <w:szCs w:val="18"/>
                      </w:rPr>
                      <w:t>The approved request is routed to 3 levels of HR approval (Analyst, Manager &amp; Director)</w:t>
                    </w:r>
                    <w:r w:rsidR="00DA71BA">
                      <w:rPr>
                        <w:rFonts w:cstheme="minorHAnsi"/>
                        <w:sz w:val="18"/>
                        <w:szCs w:val="18"/>
                      </w:rPr>
                      <w:t xml:space="preserve"> &amp; Payroll</w:t>
                    </w:r>
                  </w:p>
                </w:sdtContent>
              </w:sdt>
              <w:p w14:paraId="04A547EF" w14:textId="77777777" w:rsidR="004C5535" w:rsidRPr="000A71C7" w:rsidRDefault="004C5535" w:rsidP="004C5535">
                <w:pPr>
                  <w:pStyle w:val="ListParagraph"/>
                  <w:ind w:left="405"/>
                  <w:rPr>
                    <w:sz w:val="18"/>
                    <w:szCs w:val="18"/>
                  </w:rPr>
                </w:pPr>
              </w:p>
            </w:tc>
          </w:sdtContent>
        </w:sdt>
      </w:tr>
      <w:tr w:rsidR="004C5535" w:rsidRPr="000A71C7" w14:paraId="7C2E7A36" w14:textId="77777777" w:rsidTr="004C5535">
        <w:tc>
          <w:tcPr>
            <w:tcW w:w="1800" w:type="dxa"/>
            <w:shd w:val="clear" w:color="auto" w:fill="E6E6E6"/>
          </w:tcPr>
          <w:p w14:paraId="5603F1AD" w14:textId="77777777" w:rsidR="004C5535" w:rsidRPr="0058099D" w:rsidRDefault="004C5535" w:rsidP="004C5535">
            <w:pPr>
              <w:pStyle w:val="TableHeading"/>
            </w:pPr>
            <w:r w:rsidRPr="0058099D">
              <w:lastRenderedPageBreak/>
              <w:t>Technical Details</w:t>
            </w:r>
          </w:p>
        </w:tc>
        <w:tc>
          <w:tcPr>
            <w:tcW w:w="8337" w:type="dxa"/>
            <w:gridSpan w:val="3"/>
          </w:tcPr>
          <w:p w14:paraId="705B50D6" w14:textId="77777777" w:rsidR="004C5535" w:rsidRPr="000A71C7" w:rsidRDefault="004C5535" w:rsidP="004C5535">
            <w:pPr>
              <w:pStyle w:val="ListParagraph"/>
              <w:numPr>
                <w:ilvl w:val="0"/>
                <w:numId w:val="5"/>
              </w:numPr>
              <w:rPr>
                <w:sz w:val="18"/>
                <w:szCs w:val="18"/>
              </w:rPr>
            </w:pPr>
            <w:r w:rsidRPr="000A71C7">
              <w:rPr>
                <w:sz w:val="18"/>
                <w:szCs w:val="18"/>
              </w:rPr>
              <w:t>Approval Process updates database with attached forms and Request Details</w:t>
            </w:r>
          </w:p>
          <w:p w14:paraId="7A391D85" w14:textId="648E164E" w:rsidR="004C5535" w:rsidRPr="000A71C7" w:rsidRDefault="004C5535" w:rsidP="001D1457">
            <w:pPr>
              <w:pStyle w:val="TableNormal1"/>
              <w:numPr>
                <w:ilvl w:val="0"/>
                <w:numId w:val="5"/>
              </w:numPr>
            </w:pPr>
            <w:r w:rsidRPr="000A71C7">
              <w:t xml:space="preserve">The </w:t>
            </w:r>
            <w:r w:rsidR="001D1457">
              <w:t>HR</w:t>
            </w:r>
            <w:r w:rsidRPr="000A71C7">
              <w:t xml:space="preserve"> calculations and code assignments are on record in Notes or Attachments and will be used as a reference in the TimeSheet fill-in process by TimeKeeper</w:t>
            </w:r>
          </w:p>
        </w:tc>
      </w:tr>
      <w:tr w:rsidR="004C5535" w:rsidRPr="009159E7" w14:paraId="34190A43" w14:textId="77777777" w:rsidTr="004C5535">
        <w:trPr>
          <w:trHeight w:val="421"/>
        </w:trPr>
        <w:tc>
          <w:tcPr>
            <w:tcW w:w="1800" w:type="dxa"/>
            <w:shd w:val="clear" w:color="auto" w:fill="E6E6E6"/>
          </w:tcPr>
          <w:p w14:paraId="1E137669" w14:textId="77777777" w:rsidR="004C5535" w:rsidRPr="00FB0040" w:rsidRDefault="004C5535" w:rsidP="004C5535">
            <w:pPr>
              <w:pStyle w:val="TableHeading"/>
            </w:pPr>
            <w:r w:rsidRPr="00FB0040">
              <w:t>Notifications</w:t>
            </w:r>
          </w:p>
        </w:tc>
        <w:tc>
          <w:tcPr>
            <w:tcW w:w="8337" w:type="dxa"/>
            <w:gridSpan w:val="3"/>
          </w:tcPr>
          <w:p w14:paraId="6BB2594F" w14:textId="77777777" w:rsidR="004C5535" w:rsidRPr="00FE64BC" w:rsidRDefault="004C5535" w:rsidP="004C5535">
            <w:pPr>
              <w:pStyle w:val="TableNormal1"/>
              <w:numPr>
                <w:ilvl w:val="0"/>
                <w:numId w:val="5"/>
              </w:numPr>
            </w:pPr>
            <w:r w:rsidRPr="00FE64BC">
              <w:t>Notifications will be sent</w:t>
            </w:r>
          </w:p>
        </w:tc>
      </w:tr>
    </w:tbl>
    <w:p w14:paraId="015692BB" w14:textId="77777777" w:rsidR="004C5535" w:rsidRDefault="004C5535" w:rsidP="00B11BA6">
      <w:pPr>
        <w:rPr>
          <w:b/>
          <w:bCs/>
        </w:rPr>
      </w:pPr>
    </w:p>
    <w:p w14:paraId="12BEBD2B" w14:textId="77777777" w:rsidR="004A6095" w:rsidRDefault="004A6095" w:rsidP="00B11BA6">
      <w:pPr>
        <w:rPr>
          <w:b/>
          <w:bCs/>
        </w:rPr>
      </w:pPr>
    </w:p>
    <w:p w14:paraId="1E8A7342" w14:textId="1F97D67E" w:rsidR="000C51C0" w:rsidRDefault="000C51C0" w:rsidP="00B11BA6">
      <w:pPr>
        <w:rPr>
          <w:b/>
          <w:bCs/>
        </w:rPr>
      </w:pPr>
    </w:p>
    <w:bookmarkStart w:id="63" w:name="_Toc385944479" w:displacedByCustomXml="next"/>
    <w:sdt>
      <w:sdtPr>
        <w:rPr>
          <w:rFonts w:eastAsia="Times"/>
          <w:b w:val="0"/>
          <w:bCs w:val="0"/>
          <w:color w:val="auto"/>
          <w:sz w:val="20"/>
          <w:szCs w:val="20"/>
        </w:rPr>
        <w:alias w:val="Theme"/>
        <w:tag w:val="1.sonoma_story.sonoma_theme"/>
        <w:id w:val="-533652585"/>
        <w:placeholder>
          <w:docPart w:val="4E02810C96404E4F97C0DAA09CBCCC61"/>
        </w:placeholder>
      </w:sdtPr>
      <w:sdtContent>
        <w:p w14:paraId="42E0C257" w14:textId="30B9C03A" w:rsidR="006E1398" w:rsidRDefault="008216C3" w:rsidP="008216C3">
          <w:pPr>
            <w:pStyle w:val="Heading2"/>
          </w:pPr>
          <w:r>
            <w:t>3 – TimeSheet</w:t>
          </w:r>
          <w:r w:rsidR="0015715C">
            <w:t xml:space="preserve"> Approval </w:t>
          </w:r>
          <w:r w:rsidR="00566476">
            <w:t>Request</w:t>
          </w:r>
          <w:bookmarkEnd w:id="63"/>
        </w:p>
        <w:p w14:paraId="217F6E5E" w14:textId="77777777" w:rsidR="00566476" w:rsidRDefault="00566476" w:rsidP="00566476"/>
        <w:p w14:paraId="61102DC3" w14:textId="44B870A0" w:rsidR="00566476" w:rsidRPr="00566476" w:rsidRDefault="00566476" w:rsidP="00566476">
          <w:r>
            <w:t>Sample 1:</w:t>
          </w:r>
        </w:p>
        <w:p w14:paraId="7D5C53E4" w14:textId="77777777" w:rsidR="006E1398" w:rsidRDefault="006E1398" w:rsidP="006E1398"/>
        <w:p w14:paraId="44597DDF" w14:textId="6F1AC807" w:rsidR="00BA560D" w:rsidRDefault="007A5933" w:rsidP="006E1398">
          <w:r>
            <w:rPr>
              <w:noProof/>
            </w:rPr>
            <w:drawing>
              <wp:inline distT="0" distB="0" distL="0" distR="0" wp14:anchorId="7178B784" wp14:editId="177E422D">
                <wp:extent cx="6400800" cy="2856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2856230"/>
                        </a:xfrm>
                        <a:prstGeom prst="rect">
                          <a:avLst/>
                        </a:prstGeom>
                      </pic:spPr>
                    </pic:pic>
                  </a:graphicData>
                </a:graphic>
              </wp:inline>
            </w:drawing>
          </w:r>
        </w:p>
        <w:p w14:paraId="33CEE49A" w14:textId="77777777" w:rsidR="00086BF7" w:rsidRDefault="00086BF7" w:rsidP="006E1398"/>
        <w:p w14:paraId="1F974378" w14:textId="77777777" w:rsidR="00566476" w:rsidRDefault="00566476">
          <w:r>
            <w:br w:type="page"/>
          </w:r>
        </w:p>
        <w:p w14:paraId="61DE23BB" w14:textId="7B5C50DE" w:rsidR="00566476" w:rsidRPr="00566476" w:rsidRDefault="00566476" w:rsidP="00566476">
          <w:r>
            <w:lastRenderedPageBreak/>
            <w:t>Sample 2:</w:t>
          </w:r>
        </w:p>
        <w:p w14:paraId="03FDF376" w14:textId="77777777" w:rsidR="00566476" w:rsidRDefault="00566476" w:rsidP="006E1398"/>
        <w:p w14:paraId="39A94F5C" w14:textId="42E28B81" w:rsidR="00086BF7" w:rsidRDefault="00086BF7" w:rsidP="006B7EC9">
          <w:pPr>
            <w:pStyle w:val="NoSpacing"/>
          </w:pPr>
          <w:r>
            <w:rPr>
              <w:noProof/>
            </w:rPr>
            <w:drawing>
              <wp:inline distT="0" distB="0" distL="0" distR="0" wp14:anchorId="080EA876" wp14:editId="35616D1E">
                <wp:extent cx="5943600" cy="3697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697605"/>
                        </a:xfrm>
                        <a:prstGeom prst="rect">
                          <a:avLst/>
                        </a:prstGeom>
                      </pic:spPr>
                    </pic:pic>
                  </a:graphicData>
                </a:graphic>
              </wp:inline>
            </w:drawing>
          </w:r>
        </w:p>
        <w:p w14:paraId="75A3DEDA" w14:textId="77777777" w:rsidR="00086BF7" w:rsidRDefault="00086BF7" w:rsidP="006E1398"/>
        <w:p w14:paraId="14A237F6" w14:textId="10715A2D" w:rsidR="00566476" w:rsidRPr="00566476" w:rsidRDefault="00566476" w:rsidP="00566476">
          <w:r>
            <w:t>Sample 3:</w:t>
          </w:r>
        </w:p>
        <w:p w14:paraId="40719FFA" w14:textId="77777777" w:rsidR="00566476" w:rsidRDefault="00566476" w:rsidP="006E1398"/>
        <w:p w14:paraId="01C57563" w14:textId="6F676837" w:rsidR="00086BF7" w:rsidRDefault="00086BF7" w:rsidP="006E1398">
          <w:r>
            <w:rPr>
              <w:noProof/>
            </w:rPr>
            <w:drawing>
              <wp:inline distT="0" distB="0" distL="0" distR="0" wp14:anchorId="6D15E836" wp14:editId="7C7A3E8C">
                <wp:extent cx="5943600" cy="3506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06470"/>
                        </a:xfrm>
                        <a:prstGeom prst="rect">
                          <a:avLst/>
                        </a:prstGeom>
                      </pic:spPr>
                    </pic:pic>
                  </a:graphicData>
                </a:graphic>
              </wp:inline>
            </w:drawing>
          </w:r>
        </w:p>
        <w:p w14:paraId="78BE8674" w14:textId="77777777" w:rsidR="00086BF7" w:rsidRDefault="00086BF7" w:rsidP="006E1398"/>
        <w:p w14:paraId="16BD89B5" w14:textId="77777777" w:rsidR="00086BF7" w:rsidRDefault="00086BF7" w:rsidP="006E1398"/>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800"/>
            <w:gridCol w:w="1306"/>
            <w:gridCol w:w="1756"/>
            <w:gridCol w:w="5275"/>
          </w:tblGrid>
          <w:tr w:rsidR="006E1398" w:rsidRPr="006F132A" w14:paraId="07AC7A13" w14:textId="77777777" w:rsidTr="00691A90">
            <w:tc>
              <w:tcPr>
                <w:tcW w:w="1800" w:type="dxa"/>
                <w:shd w:val="clear" w:color="auto" w:fill="E6E6E6"/>
              </w:tcPr>
              <w:p w14:paraId="7BBFBD14" w14:textId="77777777" w:rsidR="006E1398" w:rsidRPr="00CE28E6" w:rsidRDefault="006E1398" w:rsidP="00691A90">
                <w:pPr>
                  <w:pStyle w:val="TableHeading"/>
                </w:pPr>
                <w:r>
                  <w:t>Feature</w:t>
                </w:r>
              </w:p>
            </w:tc>
            <w:bookmarkStart w:id="64" w:name="_Toc385944480" w:displacedByCustomXml="next"/>
            <w:sdt>
              <w:sdtPr>
                <w:rPr>
                  <w:rStyle w:val="Heading3Char"/>
                  <w:b/>
                  <w:bCs/>
                </w:rPr>
                <w:alias w:val="Feature Name"/>
                <w:tag w:val="1.sonoma_story.sonoma_name"/>
                <w:id w:val="1000475571"/>
                <w:placeholder>
                  <w:docPart w:val="E594121EAA954678858C0D2A4C1AFFC5"/>
                </w:placeholder>
              </w:sdtPr>
              <w:sdtEndPr>
                <w:rPr>
                  <w:rStyle w:val="DefaultParagraphFont"/>
                  <w:bCs w:val="0"/>
                  <w:color w:val="D9D9D9" w:themeColor="background1" w:themeShade="D9"/>
                  <w:sz w:val="14"/>
                </w:rPr>
              </w:sdtEndPr>
              <w:sdtContent>
                <w:sdt>
                  <w:sdtPr>
                    <w:rPr>
                      <w:rStyle w:val="Heading3Char"/>
                      <w:b/>
                      <w:bCs/>
                    </w:rPr>
                    <w:alias w:val="Feature Name"/>
                    <w:tag w:val="9.sonoma_story.sonoma_name"/>
                    <w:id w:val="-1731984006"/>
                    <w:placeholder>
                      <w:docPart w:val="2BC69FFA697648929054844E20FB2EFE"/>
                    </w:placeholder>
                  </w:sdtPr>
                  <w:sdtEndPr>
                    <w:rPr>
                      <w:rStyle w:val="DefaultParagraphFont"/>
                      <w:b w:val="0"/>
                      <w:color w:val="D9D9D9" w:themeColor="background1" w:themeShade="D9"/>
                      <w:sz w:val="14"/>
                    </w:rPr>
                  </w:sdtEndPr>
                  <w:sdtContent>
                    <w:tc>
                      <w:tcPr>
                        <w:tcW w:w="8337" w:type="dxa"/>
                        <w:gridSpan w:val="3"/>
                      </w:tcPr>
                      <w:p w14:paraId="05C59331" w14:textId="50259849" w:rsidR="006E1398" w:rsidRPr="00A93311" w:rsidRDefault="006E1398" w:rsidP="00987EDF">
                        <w:pPr>
                          <w:pStyle w:val="Heading3"/>
                          <w:rPr>
                            <w:b/>
                            <w:bCs w:val="0"/>
                            <w:sz w:val="14"/>
                          </w:rPr>
                        </w:pPr>
                        <w:r>
                          <w:rPr>
                            <w:rStyle w:val="Heading3Char"/>
                            <w:b/>
                            <w:bCs/>
                          </w:rPr>
                          <w:t>3.1</w:t>
                        </w:r>
                        <w:r w:rsidRPr="00D20972">
                          <w:rPr>
                            <w:rStyle w:val="Heading3Char"/>
                            <w:b/>
                            <w:bCs/>
                          </w:rPr>
                          <w:t xml:space="preserve"> </w:t>
                        </w:r>
                        <w:r>
                          <w:rPr>
                            <w:rStyle w:val="Heading3Char"/>
                            <w:b/>
                            <w:bCs/>
                          </w:rPr>
                          <w:t>Employee Request</w:t>
                        </w:r>
                        <w:r w:rsidRPr="00A93311">
                          <w:rPr>
                            <w:rStyle w:val="Heading3Char"/>
                            <w:b/>
                            <w:bCs/>
                          </w:rPr>
                          <w:t xml:space="preserve"> </w:t>
                        </w:r>
                        <w:r w:rsidR="00987EDF">
                          <w:rPr>
                            <w:rStyle w:val="Heading3Char"/>
                            <w:b/>
                            <w:bCs/>
                          </w:rPr>
                          <w:t>–</w:t>
                        </w:r>
                        <w:r>
                          <w:rPr>
                            <w:rStyle w:val="Heading3Char"/>
                            <w:b/>
                            <w:bCs/>
                          </w:rPr>
                          <w:t xml:space="preserve"> </w:t>
                        </w:r>
                        <w:proofErr w:type="spellStart"/>
                        <w:r w:rsidR="00FD555F">
                          <w:rPr>
                            <w:rStyle w:val="Heading3Char"/>
                            <w:b/>
                            <w:bCs/>
                          </w:rPr>
                          <w:t>e</w:t>
                        </w:r>
                        <w:r>
                          <w:rPr>
                            <w:rStyle w:val="Heading3Char"/>
                            <w:b/>
                            <w:bCs/>
                          </w:rPr>
                          <w:t>TimeSheet</w:t>
                        </w:r>
                        <w:proofErr w:type="spellEnd"/>
                        <w:r w:rsidR="00987EDF">
                          <w:rPr>
                            <w:rStyle w:val="Heading3Char"/>
                            <w:b/>
                            <w:bCs/>
                          </w:rPr>
                          <w:t xml:space="preserve"> Review</w:t>
                        </w:r>
                      </w:p>
                    </w:tc>
                  </w:sdtContent>
                </w:sdt>
              </w:sdtContent>
            </w:sdt>
            <w:bookmarkEnd w:id="64" w:displacedByCustomXml="prev"/>
          </w:tr>
          <w:tr w:rsidR="00EC663A" w:rsidRPr="006F132A" w14:paraId="17EF17C5" w14:textId="77777777" w:rsidTr="00691A90">
            <w:tc>
              <w:tcPr>
                <w:tcW w:w="1800" w:type="dxa"/>
                <w:shd w:val="clear" w:color="auto" w:fill="E6E6E6"/>
              </w:tcPr>
              <w:p w14:paraId="2FE046D3" w14:textId="77777777" w:rsidR="00EC663A" w:rsidRPr="00DA20C9" w:rsidRDefault="00EC663A" w:rsidP="00691A90">
                <w:pPr>
                  <w:pStyle w:val="TableHeading"/>
                </w:pPr>
                <w:r w:rsidRPr="00CE28E6">
                  <w:t>Priority</w:t>
                </w:r>
              </w:p>
            </w:tc>
            <w:sdt>
              <w:sdtPr>
                <w:rPr>
                  <w:b/>
                  <w:bCs/>
                </w:rPr>
                <w:alias w:val="Priority"/>
                <w:tag w:val="1.sonoma_story.sonoma_priority"/>
                <w:id w:val="-1386326113"/>
                <w:placeholder>
                  <w:docPart w:val="90F3152F2AE54BF69CD2F1EBE284685E"/>
                </w:placeholder>
                <w:dropDownList>
                  <w:listItem w:displayText="01 - Critical" w:value="1"/>
                  <w:listItem w:displayText="02 - Major" w:value="2"/>
                  <w:listItem w:displayText="03 - Minor" w:value="3"/>
                  <w:listItem w:displayText="04 - Nice To Have" w:value="4"/>
                </w:dropDownList>
              </w:sdtPr>
              <w:sdtContent>
                <w:tc>
                  <w:tcPr>
                    <w:tcW w:w="1306" w:type="dxa"/>
                  </w:tcPr>
                  <w:p w14:paraId="4A09D914" w14:textId="1C6C9235" w:rsidR="00EC663A" w:rsidRPr="00A93311" w:rsidRDefault="003A3B2B" w:rsidP="00691A90">
                    <w:pPr>
                      <w:pStyle w:val="TableNormal1"/>
                      <w:rPr>
                        <w:b/>
                        <w:bCs/>
                      </w:rPr>
                    </w:pPr>
                    <w:r>
                      <w:rPr>
                        <w:b/>
                        <w:bCs/>
                      </w:rPr>
                      <w:t>01 - Critical</w:t>
                    </w:r>
                  </w:p>
                </w:tc>
              </w:sdtContent>
            </w:sdt>
            <w:tc>
              <w:tcPr>
                <w:tcW w:w="1756" w:type="dxa"/>
                <w:shd w:val="clear" w:color="auto" w:fill="E6E6E6"/>
              </w:tcPr>
              <w:p w14:paraId="76D9B897" w14:textId="77777777" w:rsidR="00EC663A" w:rsidRPr="00893078" w:rsidRDefault="00EC663A" w:rsidP="00691A90">
                <w:pPr>
                  <w:pStyle w:val="TableNormal1"/>
                  <w:rPr>
                    <w:b/>
                    <w:bCs/>
                  </w:rPr>
                </w:pPr>
                <w:r w:rsidRPr="00893078">
                  <w:rPr>
                    <w:b/>
                    <w:bCs/>
                  </w:rPr>
                  <w:t>Est. Effort</w:t>
                </w:r>
              </w:p>
            </w:tc>
            <w:tc>
              <w:tcPr>
                <w:tcW w:w="5275" w:type="dxa"/>
              </w:tcPr>
              <w:p w14:paraId="198B8161" w14:textId="77777777" w:rsidR="00EC663A" w:rsidRPr="00282BB6" w:rsidRDefault="00E70C13" w:rsidP="00691A90">
                <w:pPr>
                  <w:pStyle w:val="TableNormal1"/>
                </w:pPr>
                <w:sdt>
                  <w:sdtPr>
                    <w:alias w:val="Est Hours Low"/>
                    <w:tag w:val="1.sonoma_story.sonoma_esthourslow"/>
                    <w:id w:val="-1164007711"/>
                    <w:placeholder>
                      <w:docPart w:val="CFD6050AD78D402C8E25A7C7135D4978"/>
                    </w:placeholder>
                    <w:showingPlcHdr/>
                  </w:sdtPr>
                  <w:sdtContent>
                    <w:r w:rsidR="00EC663A" w:rsidRPr="00282BB6">
                      <w:rPr>
                        <w:rStyle w:val="PlaceholderText"/>
                        <w:color w:val="D9D9D9" w:themeColor="background1" w:themeShade="D9"/>
                      </w:rPr>
                      <w:t>Click here to enter text.</w:t>
                    </w:r>
                  </w:sdtContent>
                </w:sdt>
                <w:r w:rsidR="00EC663A" w:rsidRPr="00282BB6">
                  <w:t xml:space="preserve">  Hours</w:t>
                </w:r>
              </w:p>
            </w:tc>
          </w:tr>
          <w:tr w:rsidR="006E1398" w:rsidRPr="006F132A" w14:paraId="43BD2908" w14:textId="77777777" w:rsidTr="00691A90">
            <w:tc>
              <w:tcPr>
                <w:tcW w:w="1800" w:type="dxa"/>
                <w:shd w:val="clear" w:color="auto" w:fill="E6E6E6"/>
              </w:tcPr>
              <w:p w14:paraId="7F214171" w14:textId="77777777" w:rsidR="006E1398" w:rsidRDefault="006E1398" w:rsidP="00691A90">
                <w:pPr>
                  <w:pStyle w:val="TableHeading"/>
                </w:pPr>
                <w:r>
                  <w:t>Description</w:t>
                </w:r>
              </w:p>
            </w:tc>
            <w:sdt>
              <w:sdtPr>
                <w:alias w:val="Description"/>
                <w:tag w:val="1.sonoma_story.sonoma_description"/>
                <w:id w:val="323178323"/>
                <w:placeholder>
                  <w:docPart w:val="AF823F722E454665A2F0AE00D36C62E4"/>
                </w:placeholder>
              </w:sdtPr>
              <w:sdtContent>
                <w:tc>
                  <w:tcPr>
                    <w:tcW w:w="8337" w:type="dxa"/>
                    <w:gridSpan w:val="3"/>
                  </w:tcPr>
                  <w:p w14:paraId="39D88D9A" w14:textId="3694877C" w:rsidR="006E1398" w:rsidRPr="00D330F9" w:rsidRDefault="006E1398" w:rsidP="00A81DBC">
                    <w:pPr>
                      <w:pStyle w:val="TableNormal1"/>
                    </w:pPr>
                    <w:r>
                      <w:t xml:space="preserve">New </w:t>
                    </w:r>
                    <w:proofErr w:type="spellStart"/>
                    <w:r>
                      <w:t>eTimeSheet</w:t>
                    </w:r>
                    <w:proofErr w:type="spellEnd"/>
                    <w:r>
                      <w:t xml:space="preserve"> request which will go through </w:t>
                    </w:r>
                    <w:r w:rsidR="00A81DBC">
                      <w:t>Supervisor &amp; TimeKeeper A</w:t>
                    </w:r>
                    <w:r>
                      <w:t>pproval process</w:t>
                    </w:r>
                  </w:p>
                </w:tc>
              </w:sdtContent>
            </w:sdt>
          </w:tr>
          <w:tr w:rsidR="006E1398" w:rsidRPr="006F132A" w14:paraId="64D51503" w14:textId="77777777" w:rsidTr="00691A90">
            <w:tc>
              <w:tcPr>
                <w:tcW w:w="1800" w:type="dxa"/>
                <w:shd w:val="clear" w:color="auto" w:fill="E6E6E6"/>
              </w:tcPr>
              <w:p w14:paraId="4ADBFAD0" w14:textId="77777777" w:rsidR="006E1398" w:rsidRPr="00CE28E6" w:rsidRDefault="006E1398" w:rsidP="00691A90">
                <w:pPr>
                  <w:pStyle w:val="TableHeading"/>
                </w:pPr>
                <w:r>
                  <w:t>User Interface</w:t>
                </w:r>
              </w:p>
            </w:tc>
            <w:sdt>
              <w:sdtPr>
                <w:alias w:val="Requirement"/>
                <w:tag w:val="1.sonoma_story.sonoma_functionalspecs"/>
                <w:id w:val="-1364971012"/>
                <w:placeholder>
                  <w:docPart w:val="57629DF1E06E41FFB5DA1F9840A5FDB5"/>
                </w:placeholder>
              </w:sdtPr>
              <w:sdtContent>
                <w:tc>
                  <w:tcPr>
                    <w:tcW w:w="8337" w:type="dxa"/>
                    <w:gridSpan w:val="3"/>
                  </w:tcPr>
                  <w:sdt>
                    <w:sdtPr>
                      <w:alias w:val="Description"/>
                      <w:tag w:val="9.sonoma_story.sonoma_description"/>
                      <w:id w:val="596212801"/>
                      <w:placeholder>
                        <w:docPart w:val="59938D24C08048119F4CD8CF535ABBAC"/>
                      </w:placeholder>
                    </w:sdtPr>
                    <w:sdtContent>
                      <w:sdt>
                        <w:sdtPr>
                          <w:alias w:val="Description"/>
                          <w:tag w:val="9.sonoma_story.sonoma_description"/>
                          <w:id w:val="2101669760"/>
                          <w:placeholder>
                            <w:docPart w:val="CE4E90D0724C4A0A9B83F27DBA1CAEA6"/>
                          </w:placeholder>
                        </w:sdtPr>
                        <w:sdtContent>
                          <w:p w14:paraId="188D0D45" w14:textId="4DF6298B" w:rsidR="004A5E52" w:rsidRPr="00800D62" w:rsidRDefault="004A5E52" w:rsidP="00DF2628">
                            <w:pPr>
                              <w:pStyle w:val="ListParagraph"/>
                              <w:numPr>
                                <w:ilvl w:val="0"/>
                                <w:numId w:val="5"/>
                              </w:numPr>
                              <w:rPr>
                                <w:rFonts w:cstheme="minorHAnsi"/>
                                <w:sz w:val="18"/>
                                <w:szCs w:val="18"/>
                              </w:rPr>
                            </w:pPr>
                            <w:r w:rsidRPr="00800D62">
                              <w:rPr>
                                <w:sz w:val="18"/>
                                <w:szCs w:val="18"/>
                              </w:rPr>
                              <w:t xml:space="preserve">A </w:t>
                            </w:r>
                            <w:r w:rsidR="006B4D03">
                              <w:rPr>
                                <w:sz w:val="18"/>
                                <w:szCs w:val="18"/>
                              </w:rPr>
                              <w:t>TSAR</w:t>
                            </w:r>
                            <w:r w:rsidRPr="00800D62">
                              <w:rPr>
                                <w:sz w:val="18"/>
                                <w:szCs w:val="18"/>
                              </w:rPr>
                              <w:t xml:space="preserve"> is aut</w:t>
                            </w:r>
                            <w:r w:rsidR="00FB5F0E" w:rsidRPr="00800D62">
                              <w:rPr>
                                <w:sz w:val="18"/>
                                <w:szCs w:val="18"/>
                              </w:rPr>
                              <w:t>o</w:t>
                            </w:r>
                            <w:r w:rsidRPr="00800D62">
                              <w:rPr>
                                <w:sz w:val="18"/>
                                <w:szCs w:val="18"/>
                              </w:rPr>
                              <w:t>mati</w:t>
                            </w:r>
                            <w:r w:rsidR="00FB5F0E" w:rsidRPr="00800D62">
                              <w:rPr>
                                <w:sz w:val="18"/>
                                <w:szCs w:val="18"/>
                              </w:rPr>
                              <w:t>c</w:t>
                            </w:r>
                            <w:r w:rsidRPr="00800D62">
                              <w:rPr>
                                <w:sz w:val="18"/>
                                <w:szCs w:val="18"/>
                              </w:rPr>
                              <w:t>ally generated at the start of every Pay</w:t>
                            </w:r>
                            <w:r w:rsidR="00FB5F0E" w:rsidRPr="00800D62">
                              <w:rPr>
                                <w:sz w:val="18"/>
                                <w:szCs w:val="18"/>
                              </w:rPr>
                              <w:t xml:space="preserve"> </w:t>
                            </w:r>
                            <w:r w:rsidRPr="00800D62">
                              <w:rPr>
                                <w:sz w:val="18"/>
                                <w:szCs w:val="18"/>
                              </w:rPr>
                              <w:t>Period</w:t>
                            </w:r>
                          </w:p>
                          <w:p w14:paraId="72A21A26" w14:textId="0897917C" w:rsidR="00800D62" w:rsidRPr="00800D62" w:rsidRDefault="006B4D03" w:rsidP="00DF2628">
                            <w:pPr>
                              <w:pStyle w:val="ListParagraph"/>
                              <w:numPr>
                                <w:ilvl w:val="0"/>
                                <w:numId w:val="5"/>
                              </w:numPr>
                              <w:rPr>
                                <w:rFonts w:cstheme="minorHAnsi"/>
                                <w:sz w:val="18"/>
                                <w:szCs w:val="18"/>
                              </w:rPr>
                            </w:pPr>
                            <w:r>
                              <w:rPr>
                                <w:sz w:val="18"/>
                                <w:szCs w:val="18"/>
                              </w:rPr>
                              <w:t>TSAR</w:t>
                            </w:r>
                            <w:r w:rsidR="00800D62" w:rsidRPr="00800D62">
                              <w:rPr>
                                <w:sz w:val="18"/>
                                <w:szCs w:val="18"/>
                              </w:rPr>
                              <w:t xml:space="preserve"> can be manually initiated as well</w:t>
                            </w:r>
                          </w:p>
                          <w:p w14:paraId="14D6C968" w14:textId="03DF025A" w:rsidR="00DF2628" w:rsidRPr="00800D62" w:rsidRDefault="00DF2628" w:rsidP="00DF2628">
                            <w:pPr>
                              <w:pStyle w:val="ListParagraph"/>
                              <w:numPr>
                                <w:ilvl w:val="0"/>
                                <w:numId w:val="5"/>
                              </w:numPr>
                              <w:rPr>
                                <w:rFonts w:cstheme="minorHAnsi"/>
                                <w:sz w:val="18"/>
                                <w:szCs w:val="18"/>
                              </w:rPr>
                            </w:pPr>
                            <w:r w:rsidRPr="00800D62">
                              <w:rPr>
                                <w:sz w:val="18"/>
                                <w:szCs w:val="18"/>
                              </w:rPr>
                              <w:t>Employee will select either ‘Current’ Pay Period or a</w:t>
                            </w:r>
                            <w:r w:rsidR="00C9283C">
                              <w:rPr>
                                <w:sz w:val="18"/>
                                <w:szCs w:val="18"/>
                              </w:rPr>
                              <w:t>n On Demand (</w:t>
                            </w:r>
                            <w:r w:rsidR="00800D62" w:rsidRPr="00800D62">
                              <w:rPr>
                                <w:sz w:val="18"/>
                                <w:szCs w:val="18"/>
                              </w:rPr>
                              <w:t>RETRO</w:t>
                            </w:r>
                            <w:r w:rsidRPr="00800D62">
                              <w:rPr>
                                <w:sz w:val="18"/>
                                <w:szCs w:val="18"/>
                              </w:rPr>
                              <w:t xml:space="preserve"> or </w:t>
                            </w:r>
                            <w:r w:rsidRPr="00C9283C">
                              <w:rPr>
                                <w:sz w:val="18"/>
                                <w:szCs w:val="18"/>
                              </w:rPr>
                              <w:t>future</w:t>
                            </w:r>
                            <w:r w:rsidR="00C9283C" w:rsidRPr="00C9283C">
                              <w:rPr>
                                <w:sz w:val="18"/>
                                <w:szCs w:val="18"/>
                              </w:rPr>
                              <w:t>)</w:t>
                            </w:r>
                            <w:r w:rsidRPr="00800D62">
                              <w:rPr>
                                <w:sz w:val="18"/>
                                <w:szCs w:val="18"/>
                              </w:rPr>
                              <w:t xml:space="preserve"> pay</w:t>
                            </w:r>
                            <w:r w:rsidR="005F17A0" w:rsidRPr="00800D62">
                              <w:rPr>
                                <w:sz w:val="18"/>
                                <w:szCs w:val="18"/>
                              </w:rPr>
                              <w:t xml:space="preserve"> </w:t>
                            </w:r>
                            <w:r w:rsidRPr="00800D62">
                              <w:rPr>
                                <w:sz w:val="18"/>
                                <w:szCs w:val="18"/>
                              </w:rPr>
                              <w:t>period</w:t>
                            </w:r>
                            <w:r w:rsidR="004A5E52" w:rsidRPr="00800D62">
                              <w:rPr>
                                <w:sz w:val="18"/>
                                <w:szCs w:val="18"/>
                              </w:rPr>
                              <w:t xml:space="preserve"> to start a new </w:t>
                            </w:r>
                            <w:r w:rsidR="006B4D03">
                              <w:rPr>
                                <w:sz w:val="18"/>
                                <w:szCs w:val="18"/>
                              </w:rPr>
                              <w:t>TSAR</w:t>
                            </w:r>
                          </w:p>
                          <w:p w14:paraId="0A212EC3" w14:textId="35C5B94D" w:rsidR="005F17A0" w:rsidRPr="00DF2628" w:rsidRDefault="005F17A0" w:rsidP="00DF2628">
                            <w:pPr>
                              <w:pStyle w:val="ListParagraph"/>
                              <w:numPr>
                                <w:ilvl w:val="0"/>
                                <w:numId w:val="5"/>
                              </w:numPr>
                              <w:rPr>
                                <w:rFonts w:cstheme="minorHAnsi"/>
                                <w:sz w:val="18"/>
                                <w:szCs w:val="18"/>
                              </w:rPr>
                            </w:pPr>
                            <w:r>
                              <w:rPr>
                                <w:sz w:val="18"/>
                                <w:szCs w:val="18"/>
                              </w:rPr>
                              <w:t xml:space="preserve">If Supervisor or TimeKeeper is initiating the </w:t>
                            </w:r>
                            <w:r w:rsidR="006B4D03">
                              <w:rPr>
                                <w:sz w:val="18"/>
                                <w:szCs w:val="18"/>
                              </w:rPr>
                              <w:t>TSAR</w:t>
                            </w:r>
                            <w:r>
                              <w:rPr>
                                <w:sz w:val="18"/>
                                <w:szCs w:val="18"/>
                              </w:rPr>
                              <w:t>, Employee selection will be required</w:t>
                            </w:r>
                            <w:r w:rsidR="001D25B7">
                              <w:rPr>
                                <w:sz w:val="18"/>
                                <w:szCs w:val="18"/>
                              </w:rPr>
                              <w:t>. The default user selection will be the Supervisor or TimeKeeper credentials.</w:t>
                            </w:r>
                          </w:p>
                          <w:p w14:paraId="3E76B0BE" w14:textId="0DD733E4" w:rsidR="00DF2628" w:rsidRPr="00DF2628" w:rsidRDefault="00DF2628" w:rsidP="00DF2628">
                            <w:pPr>
                              <w:pStyle w:val="ListParagraph"/>
                              <w:numPr>
                                <w:ilvl w:val="0"/>
                                <w:numId w:val="5"/>
                              </w:numPr>
                              <w:rPr>
                                <w:rFonts w:cstheme="minorHAnsi"/>
                                <w:sz w:val="18"/>
                                <w:szCs w:val="18"/>
                              </w:rPr>
                            </w:pPr>
                            <w:r w:rsidRPr="00DF2628">
                              <w:rPr>
                                <w:sz w:val="18"/>
                                <w:szCs w:val="18"/>
                              </w:rPr>
                              <w:t xml:space="preserve">Header data like EmployeeID, Employee Name, Supervisor </w:t>
                            </w:r>
                            <w:r w:rsidR="00800D62">
                              <w:rPr>
                                <w:sz w:val="18"/>
                                <w:szCs w:val="18"/>
                              </w:rPr>
                              <w:t>Name, Division and Pay Period are</w:t>
                            </w:r>
                            <w:r w:rsidRPr="00DF2628">
                              <w:rPr>
                                <w:sz w:val="18"/>
                                <w:szCs w:val="18"/>
                              </w:rPr>
                              <w:t xml:space="preserve"> auto-populated</w:t>
                            </w:r>
                            <w:r w:rsidR="004A5E52">
                              <w:rPr>
                                <w:sz w:val="18"/>
                                <w:szCs w:val="18"/>
                              </w:rPr>
                              <w:t xml:space="preserve"> using SAP data</w:t>
                            </w:r>
                          </w:p>
                          <w:p w14:paraId="0B374A40" w14:textId="7B376E45" w:rsidR="00DF2628" w:rsidRDefault="00FA3C0C" w:rsidP="00DF2628">
                            <w:pPr>
                              <w:pStyle w:val="ListParagraph"/>
                              <w:numPr>
                                <w:ilvl w:val="0"/>
                                <w:numId w:val="5"/>
                              </w:numPr>
                              <w:contextualSpacing w:val="0"/>
                              <w:rPr>
                                <w:rFonts w:cstheme="minorHAnsi"/>
                                <w:sz w:val="18"/>
                                <w:szCs w:val="18"/>
                              </w:rPr>
                            </w:pPr>
                            <w:r>
                              <w:rPr>
                                <w:rFonts w:cstheme="minorHAnsi"/>
                                <w:sz w:val="18"/>
                                <w:szCs w:val="18"/>
                              </w:rPr>
                              <w:t xml:space="preserve">Holidays will be pre-populated using the </w:t>
                            </w:r>
                            <w:r w:rsidR="00DF2628" w:rsidRPr="009A14A0">
                              <w:rPr>
                                <w:rFonts w:cstheme="minorHAnsi"/>
                                <w:sz w:val="18"/>
                                <w:szCs w:val="18"/>
                              </w:rPr>
                              <w:t>Holiday Calendar &amp; Employee Union</w:t>
                            </w:r>
                            <w:r w:rsidR="00DF2628">
                              <w:rPr>
                                <w:rFonts w:cstheme="minorHAnsi"/>
                                <w:sz w:val="18"/>
                                <w:szCs w:val="18"/>
                              </w:rPr>
                              <w:t xml:space="preserve"> Code</w:t>
                            </w:r>
                          </w:p>
                          <w:p w14:paraId="54D8C42E" w14:textId="0E19B6E6" w:rsidR="004A5E52" w:rsidRPr="00415AC5" w:rsidRDefault="004A5E52" w:rsidP="00DF2628">
                            <w:pPr>
                              <w:pStyle w:val="ListParagraph"/>
                              <w:numPr>
                                <w:ilvl w:val="0"/>
                                <w:numId w:val="5"/>
                              </w:numPr>
                              <w:contextualSpacing w:val="0"/>
                              <w:rPr>
                                <w:rFonts w:cstheme="minorHAnsi"/>
                                <w:sz w:val="18"/>
                                <w:szCs w:val="18"/>
                              </w:rPr>
                            </w:pPr>
                            <w:r w:rsidRPr="00415AC5">
                              <w:rPr>
                                <w:rFonts w:cstheme="minorHAnsi"/>
                                <w:sz w:val="18"/>
                                <w:szCs w:val="18"/>
                              </w:rPr>
                              <w:t xml:space="preserve">Future </w:t>
                            </w:r>
                            <w:proofErr w:type="spellStart"/>
                            <w:r w:rsidRPr="00415AC5">
                              <w:rPr>
                                <w:rFonts w:cstheme="minorHAnsi"/>
                                <w:sz w:val="18"/>
                                <w:szCs w:val="18"/>
                              </w:rPr>
                              <w:t>TimeSheets</w:t>
                            </w:r>
                            <w:proofErr w:type="spellEnd"/>
                            <w:r w:rsidRPr="00415AC5">
                              <w:rPr>
                                <w:rFonts w:cstheme="minorHAnsi"/>
                                <w:sz w:val="18"/>
                                <w:szCs w:val="18"/>
                              </w:rPr>
                              <w:t xml:space="preserve"> can be created </w:t>
                            </w:r>
                            <w:proofErr w:type="spellStart"/>
                            <w:r w:rsidRPr="00415AC5">
                              <w:rPr>
                                <w:rFonts w:cstheme="minorHAnsi"/>
                                <w:sz w:val="18"/>
                                <w:szCs w:val="18"/>
                              </w:rPr>
                              <w:t>upto</w:t>
                            </w:r>
                            <w:proofErr w:type="spellEnd"/>
                            <w:r w:rsidRPr="00415AC5">
                              <w:rPr>
                                <w:rFonts w:cstheme="minorHAnsi"/>
                                <w:sz w:val="18"/>
                                <w:szCs w:val="18"/>
                              </w:rPr>
                              <w:t xml:space="preserve"> 6</w:t>
                            </w:r>
                            <w:r w:rsidR="00C9283C" w:rsidRPr="00415AC5">
                              <w:rPr>
                                <w:rFonts w:cstheme="minorHAnsi"/>
                                <w:sz w:val="18"/>
                                <w:szCs w:val="18"/>
                              </w:rPr>
                              <w:t xml:space="preserve"> months </w:t>
                            </w:r>
                            <w:r w:rsidRPr="00415AC5">
                              <w:rPr>
                                <w:rFonts w:cstheme="minorHAnsi"/>
                                <w:sz w:val="18"/>
                                <w:szCs w:val="18"/>
                              </w:rPr>
                              <w:t>ahead</w:t>
                            </w:r>
                          </w:p>
                          <w:p w14:paraId="17AA68D9" w14:textId="488A3442" w:rsidR="00DF2628" w:rsidRDefault="00DF2628" w:rsidP="00DF2628">
                            <w:pPr>
                              <w:pStyle w:val="ListParagraph"/>
                              <w:numPr>
                                <w:ilvl w:val="0"/>
                                <w:numId w:val="5"/>
                              </w:numPr>
                              <w:contextualSpacing w:val="0"/>
                              <w:rPr>
                                <w:rFonts w:cstheme="minorHAnsi"/>
                                <w:sz w:val="18"/>
                                <w:szCs w:val="18"/>
                              </w:rPr>
                            </w:pPr>
                            <w:r w:rsidRPr="009128D3">
                              <w:rPr>
                                <w:rFonts w:cstheme="minorHAnsi"/>
                                <w:sz w:val="18"/>
                                <w:szCs w:val="18"/>
                              </w:rPr>
                              <w:t>Validatio</w:t>
                            </w:r>
                            <w:r>
                              <w:rPr>
                                <w:rFonts w:cstheme="minorHAnsi"/>
                                <w:sz w:val="18"/>
                                <w:szCs w:val="18"/>
                              </w:rPr>
                              <w:t xml:space="preserve">ns for Leave Request </w:t>
                            </w:r>
                            <w:r w:rsidR="00FA3C0C">
                              <w:rPr>
                                <w:rFonts w:cstheme="minorHAnsi"/>
                                <w:sz w:val="18"/>
                                <w:szCs w:val="18"/>
                              </w:rPr>
                              <w:t xml:space="preserve">and </w:t>
                            </w:r>
                            <w:proofErr w:type="spellStart"/>
                            <w:r w:rsidR="00FA3C0C">
                              <w:rPr>
                                <w:rFonts w:cstheme="minorHAnsi"/>
                                <w:sz w:val="18"/>
                                <w:szCs w:val="18"/>
                              </w:rPr>
                              <w:t>OverTime</w:t>
                            </w:r>
                            <w:proofErr w:type="spellEnd"/>
                            <w:r w:rsidR="00FA3C0C">
                              <w:rPr>
                                <w:rFonts w:cstheme="minorHAnsi"/>
                                <w:sz w:val="18"/>
                                <w:szCs w:val="18"/>
                              </w:rPr>
                              <w:t xml:space="preserve"> will be performed against the </w:t>
                            </w:r>
                            <w:r w:rsidR="005058AA">
                              <w:rPr>
                                <w:rFonts w:cstheme="minorHAnsi"/>
                                <w:sz w:val="18"/>
                                <w:szCs w:val="18"/>
                              </w:rPr>
                              <w:t>PEAR</w:t>
                            </w:r>
                            <w:r w:rsidR="00FA3C0C">
                              <w:rPr>
                                <w:rFonts w:cstheme="minorHAnsi"/>
                                <w:sz w:val="18"/>
                                <w:szCs w:val="18"/>
                              </w:rPr>
                              <w:t xml:space="preserve"> entries for the particular Pay Period &amp; Date</w:t>
                            </w:r>
                          </w:p>
                          <w:p w14:paraId="3E0DCC27" w14:textId="451C09F1" w:rsidR="00FA3C0C" w:rsidRDefault="00FA3C0C" w:rsidP="00DF2628">
                            <w:pPr>
                              <w:pStyle w:val="ListParagraph"/>
                              <w:numPr>
                                <w:ilvl w:val="0"/>
                                <w:numId w:val="5"/>
                              </w:numPr>
                              <w:contextualSpacing w:val="0"/>
                              <w:rPr>
                                <w:rFonts w:cstheme="minorHAnsi"/>
                                <w:sz w:val="18"/>
                                <w:szCs w:val="18"/>
                              </w:rPr>
                            </w:pPr>
                            <w:proofErr w:type="spellStart"/>
                            <w:r>
                              <w:rPr>
                                <w:rFonts w:cstheme="minorHAnsi"/>
                                <w:sz w:val="18"/>
                                <w:szCs w:val="18"/>
                              </w:rPr>
                              <w:t>TimeOff</w:t>
                            </w:r>
                            <w:proofErr w:type="spellEnd"/>
                            <w:r w:rsidR="00EB5AC3">
                              <w:rPr>
                                <w:rFonts w:cstheme="minorHAnsi"/>
                                <w:sz w:val="18"/>
                                <w:szCs w:val="18"/>
                              </w:rPr>
                              <w:t>/Comp Time</w:t>
                            </w:r>
                            <w:r>
                              <w:rPr>
                                <w:rFonts w:cstheme="minorHAnsi"/>
                                <w:sz w:val="18"/>
                                <w:szCs w:val="18"/>
                              </w:rPr>
                              <w:t xml:space="preserve"> will be validated against SAP available hours</w:t>
                            </w:r>
                          </w:p>
                          <w:p w14:paraId="1E663A1A" w14:textId="22C6DB77" w:rsidR="00FA3C0C" w:rsidRDefault="00BA4F3C" w:rsidP="00FA3C0C">
                            <w:pPr>
                              <w:pStyle w:val="ListParagraph"/>
                              <w:numPr>
                                <w:ilvl w:val="0"/>
                                <w:numId w:val="5"/>
                              </w:numPr>
                              <w:contextualSpacing w:val="0"/>
                              <w:rPr>
                                <w:rFonts w:cstheme="minorHAnsi"/>
                                <w:sz w:val="18"/>
                                <w:szCs w:val="18"/>
                              </w:rPr>
                            </w:pPr>
                            <w:r>
                              <w:rPr>
                                <w:rFonts w:cstheme="minorHAnsi"/>
                                <w:sz w:val="18"/>
                                <w:szCs w:val="18"/>
                              </w:rPr>
                              <w:t>WBS/SION</w:t>
                            </w:r>
                            <w:r w:rsidR="00FA3C0C">
                              <w:rPr>
                                <w:rFonts w:cstheme="minorHAnsi"/>
                                <w:sz w:val="18"/>
                                <w:szCs w:val="18"/>
                              </w:rPr>
                              <w:t xml:space="preserve"> will be validated against SAP </w:t>
                            </w:r>
                          </w:p>
                          <w:p w14:paraId="35C1D839" w14:textId="77777777" w:rsidR="00027106" w:rsidRDefault="00BE6FC6" w:rsidP="00BE6FC6">
                            <w:pPr>
                              <w:pStyle w:val="ListParagraph"/>
                              <w:numPr>
                                <w:ilvl w:val="0"/>
                                <w:numId w:val="5"/>
                              </w:numPr>
                              <w:contextualSpacing w:val="0"/>
                              <w:rPr>
                                <w:rFonts w:cstheme="minorHAnsi"/>
                                <w:sz w:val="18"/>
                                <w:szCs w:val="18"/>
                              </w:rPr>
                            </w:pPr>
                            <w:r>
                              <w:rPr>
                                <w:rFonts w:cstheme="minorHAnsi"/>
                                <w:sz w:val="18"/>
                                <w:szCs w:val="18"/>
                              </w:rPr>
                              <w:t xml:space="preserve">Error Notifications will be </w:t>
                            </w:r>
                            <w:r w:rsidR="00032F31">
                              <w:rPr>
                                <w:rFonts w:cstheme="minorHAnsi"/>
                                <w:sz w:val="18"/>
                                <w:szCs w:val="18"/>
                              </w:rPr>
                              <w:t>displayed</w:t>
                            </w:r>
                            <w:r>
                              <w:rPr>
                                <w:rFonts w:cstheme="minorHAnsi"/>
                                <w:sz w:val="18"/>
                                <w:szCs w:val="18"/>
                              </w:rPr>
                              <w:t xml:space="preserve"> if WBS codes are inactive or l</w:t>
                            </w:r>
                            <w:r w:rsidRPr="00BE6FC6">
                              <w:rPr>
                                <w:rFonts w:cstheme="minorHAnsi"/>
                                <w:sz w:val="18"/>
                                <w:szCs w:val="18"/>
                              </w:rPr>
                              <w:t>ocked</w:t>
                            </w:r>
                            <w:r w:rsidR="00027106">
                              <w:rPr>
                                <w:rFonts w:cstheme="minorHAnsi"/>
                                <w:sz w:val="18"/>
                                <w:szCs w:val="18"/>
                              </w:rPr>
                              <w:t xml:space="preserve">. </w:t>
                            </w:r>
                          </w:p>
                          <w:p w14:paraId="2AF9BD44" w14:textId="6890C624" w:rsidR="00BE6FC6" w:rsidRDefault="00027106" w:rsidP="00BE6FC6">
                            <w:pPr>
                              <w:pStyle w:val="ListParagraph"/>
                              <w:numPr>
                                <w:ilvl w:val="0"/>
                                <w:numId w:val="5"/>
                              </w:numPr>
                              <w:contextualSpacing w:val="0"/>
                              <w:rPr>
                                <w:rFonts w:cstheme="minorHAnsi"/>
                                <w:sz w:val="18"/>
                                <w:szCs w:val="18"/>
                              </w:rPr>
                            </w:pPr>
                            <w:r>
                              <w:rPr>
                                <w:rFonts w:cstheme="minorHAnsi"/>
                                <w:sz w:val="18"/>
                                <w:szCs w:val="18"/>
                              </w:rPr>
                              <w:t>Error Notifications/Validations could be pop-ups or on-screen messages.</w:t>
                            </w:r>
                          </w:p>
                          <w:p w14:paraId="68524FD9" w14:textId="77777777" w:rsidR="001271C5" w:rsidRDefault="00DF2628" w:rsidP="00DF2628">
                            <w:pPr>
                              <w:pStyle w:val="ListParagraph"/>
                              <w:numPr>
                                <w:ilvl w:val="0"/>
                                <w:numId w:val="5"/>
                              </w:numPr>
                              <w:contextualSpacing w:val="0"/>
                              <w:rPr>
                                <w:rFonts w:cstheme="minorHAnsi"/>
                                <w:sz w:val="18"/>
                                <w:szCs w:val="18"/>
                              </w:rPr>
                            </w:pPr>
                            <w:r>
                              <w:rPr>
                                <w:rFonts w:cstheme="minorHAnsi"/>
                                <w:sz w:val="18"/>
                                <w:szCs w:val="18"/>
                              </w:rPr>
                              <w:t>Request Items can be edited, deleted or a new item can be added</w:t>
                            </w:r>
                          </w:p>
                          <w:p w14:paraId="4DAF9129" w14:textId="77777777" w:rsidR="001271C5" w:rsidRDefault="001271C5" w:rsidP="00DF2628">
                            <w:pPr>
                              <w:pStyle w:val="ListParagraph"/>
                              <w:numPr>
                                <w:ilvl w:val="0"/>
                                <w:numId w:val="5"/>
                              </w:numPr>
                              <w:contextualSpacing w:val="0"/>
                              <w:rPr>
                                <w:rFonts w:cstheme="minorHAnsi"/>
                                <w:sz w:val="18"/>
                                <w:szCs w:val="18"/>
                              </w:rPr>
                            </w:pPr>
                            <w:r>
                              <w:rPr>
                                <w:rFonts w:cstheme="minorHAnsi"/>
                                <w:sz w:val="18"/>
                                <w:szCs w:val="18"/>
                              </w:rPr>
                              <w:t>User can enter Notes for each hours entry on the TimeSheet</w:t>
                            </w:r>
                          </w:p>
                          <w:p w14:paraId="50674EE7" w14:textId="4E99D3E0" w:rsidR="00C95EBC" w:rsidRDefault="00570672" w:rsidP="00C95EBC">
                            <w:pPr>
                              <w:pStyle w:val="ListParagraph"/>
                              <w:numPr>
                                <w:ilvl w:val="0"/>
                                <w:numId w:val="5"/>
                              </w:numPr>
                              <w:rPr>
                                <w:rFonts w:cstheme="minorHAnsi"/>
                                <w:sz w:val="18"/>
                                <w:szCs w:val="18"/>
                              </w:rPr>
                            </w:pPr>
                            <w:r>
                              <w:rPr>
                                <w:rFonts w:cstheme="minorHAnsi"/>
                                <w:sz w:val="18"/>
                                <w:szCs w:val="18"/>
                              </w:rPr>
                              <w:t>Employee’s eTime Profile</w:t>
                            </w:r>
                            <w:r w:rsidR="007862A3">
                              <w:rPr>
                                <w:rFonts w:cstheme="minorHAnsi"/>
                                <w:sz w:val="18"/>
                                <w:szCs w:val="18"/>
                              </w:rPr>
                              <w:t xml:space="preserve"> </w:t>
                            </w:r>
                            <w:r w:rsidR="00C95EBC">
                              <w:rPr>
                                <w:rFonts w:cstheme="minorHAnsi"/>
                                <w:sz w:val="18"/>
                                <w:szCs w:val="18"/>
                              </w:rPr>
                              <w:t>will be used to determine the items displayed for Description/Pay Codes/Internal Order/WBS elements on the new TimeSheet</w:t>
                            </w:r>
                          </w:p>
                          <w:p w14:paraId="16317636" w14:textId="77777777" w:rsidR="007862A3" w:rsidRDefault="00C95EBC" w:rsidP="00C95EBC">
                            <w:pPr>
                              <w:pStyle w:val="ListParagraph"/>
                              <w:numPr>
                                <w:ilvl w:val="0"/>
                                <w:numId w:val="5"/>
                              </w:numPr>
                              <w:contextualSpacing w:val="0"/>
                              <w:rPr>
                                <w:rFonts w:cstheme="minorHAnsi"/>
                                <w:sz w:val="18"/>
                                <w:szCs w:val="18"/>
                              </w:rPr>
                            </w:pPr>
                            <w:r w:rsidRPr="007B1CC4">
                              <w:rPr>
                                <w:rFonts w:cstheme="minorHAnsi"/>
                                <w:sz w:val="18"/>
                                <w:szCs w:val="18"/>
                              </w:rPr>
                              <w:t xml:space="preserve">Timesheet </w:t>
                            </w:r>
                            <w:r>
                              <w:rPr>
                                <w:rFonts w:cstheme="minorHAnsi"/>
                                <w:sz w:val="18"/>
                                <w:szCs w:val="18"/>
                              </w:rPr>
                              <w:t xml:space="preserve">will be </w:t>
                            </w:r>
                            <w:r w:rsidRPr="007B1CC4">
                              <w:rPr>
                                <w:rFonts w:cstheme="minorHAnsi"/>
                                <w:sz w:val="18"/>
                                <w:szCs w:val="18"/>
                              </w:rPr>
                              <w:t>archive</w:t>
                            </w:r>
                            <w:r w:rsidR="00570672">
                              <w:rPr>
                                <w:rFonts w:cstheme="minorHAnsi"/>
                                <w:sz w:val="18"/>
                                <w:szCs w:val="18"/>
                              </w:rPr>
                              <w:t>d</w:t>
                            </w:r>
                            <w:r>
                              <w:rPr>
                                <w:rFonts w:cstheme="minorHAnsi"/>
                                <w:sz w:val="18"/>
                                <w:szCs w:val="18"/>
                              </w:rPr>
                              <w:t xml:space="preserve"> and saved as a</w:t>
                            </w:r>
                            <w:r w:rsidRPr="007B1CC4">
                              <w:rPr>
                                <w:rFonts w:cstheme="minorHAnsi"/>
                                <w:sz w:val="18"/>
                                <w:szCs w:val="18"/>
                              </w:rPr>
                              <w:t xml:space="preserve"> stamped PDF</w:t>
                            </w:r>
                            <w:r>
                              <w:rPr>
                                <w:rFonts w:cstheme="minorHAnsi"/>
                                <w:sz w:val="18"/>
                                <w:szCs w:val="18"/>
                              </w:rPr>
                              <w:t xml:space="preserve"> in SharePoint Library</w:t>
                            </w:r>
                          </w:p>
                          <w:p w14:paraId="186F57D4" w14:textId="5F8B2315" w:rsidR="004265EF" w:rsidRDefault="004265EF" w:rsidP="007862A3">
                            <w:pPr>
                              <w:pStyle w:val="ListParagraph"/>
                              <w:numPr>
                                <w:ilvl w:val="0"/>
                                <w:numId w:val="5"/>
                              </w:numPr>
                              <w:contextualSpacing w:val="0"/>
                              <w:rPr>
                                <w:rFonts w:cstheme="minorHAnsi"/>
                                <w:sz w:val="18"/>
                                <w:szCs w:val="18"/>
                              </w:rPr>
                            </w:pPr>
                            <w:r>
                              <w:rPr>
                                <w:rFonts w:cstheme="minorHAnsi"/>
                                <w:sz w:val="18"/>
                                <w:szCs w:val="18"/>
                              </w:rPr>
                              <w:t>Attachments can be added to support the TSAR</w:t>
                            </w:r>
                          </w:p>
                          <w:p w14:paraId="715C2F80" w14:textId="79D65E56" w:rsidR="00CB3019" w:rsidRDefault="004265EF" w:rsidP="007862A3">
                            <w:pPr>
                              <w:pStyle w:val="ListParagraph"/>
                              <w:numPr>
                                <w:ilvl w:val="0"/>
                                <w:numId w:val="5"/>
                              </w:numPr>
                              <w:contextualSpacing w:val="0"/>
                              <w:rPr>
                                <w:rFonts w:cstheme="minorHAnsi"/>
                                <w:sz w:val="18"/>
                                <w:szCs w:val="18"/>
                              </w:rPr>
                            </w:pPr>
                            <w:r>
                              <w:rPr>
                                <w:rFonts w:cstheme="minorHAnsi"/>
                                <w:sz w:val="18"/>
                                <w:szCs w:val="18"/>
                              </w:rPr>
                              <w:t xml:space="preserve">If a </w:t>
                            </w:r>
                            <w:r w:rsidR="006A39FF">
                              <w:rPr>
                                <w:rFonts w:cstheme="minorHAnsi"/>
                                <w:sz w:val="18"/>
                                <w:szCs w:val="18"/>
                              </w:rPr>
                              <w:t>Pay Approval Exception Request</w:t>
                            </w:r>
                            <w:r>
                              <w:rPr>
                                <w:rFonts w:cstheme="minorHAnsi"/>
                                <w:sz w:val="18"/>
                                <w:szCs w:val="18"/>
                              </w:rPr>
                              <w:t xml:space="preserve"> exists for the employee, for the same time period, it will show as an attachment on the TSAR</w:t>
                            </w:r>
                          </w:p>
                          <w:p w14:paraId="1DED4274" w14:textId="77777777" w:rsidR="009745B8" w:rsidRDefault="00801CF6" w:rsidP="00801CF6">
                            <w:pPr>
                              <w:pStyle w:val="ListParagraph"/>
                              <w:numPr>
                                <w:ilvl w:val="0"/>
                                <w:numId w:val="5"/>
                              </w:numPr>
                              <w:contextualSpacing w:val="0"/>
                              <w:rPr>
                                <w:rFonts w:cstheme="minorHAnsi"/>
                                <w:sz w:val="18"/>
                                <w:szCs w:val="18"/>
                              </w:rPr>
                            </w:pPr>
                            <w:r>
                              <w:rPr>
                                <w:rFonts w:cstheme="minorHAnsi"/>
                                <w:sz w:val="18"/>
                                <w:szCs w:val="18"/>
                              </w:rPr>
                              <w:t xml:space="preserve">WBS/SION </w:t>
                            </w:r>
                            <w:r w:rsidR="00CB3019">
                              <w:rPr>
                                <w:rFonts w:cstheme="minorHAnsi"/>
                                <w:sz w:val="18"/>
                                <w:szCs w:val="18"/>
                              </w:rPr>
                              <w:t xml:space="preserve">Warning Message / Validation will occur if the Project Hours exceed Work Hours (Example: Project Hours &gt; 80 – </w:t>
                            </w:r>
                            <w:r w:rsidR="005058AA">
                              <w:rPr>
                                <w:rFonts w:cstheme="minorHAnsi"/>
                                <w:sz w:val="18"/>
                                <w:szCs w:val="18"/>
                              </w:rPr>
                              <w:t>PEAR</w:t>
                            </w:r>
                            <w:r w:rsidR="00CB3019">
                              <w:rPr>
                                <w:rFonts w:cstheme="minorHAnsi"/>
                                <w:sz w:val="18"/>
                                <w:szCs w:val="18"/>
                              </w:rPr>
                              <w:t xml:space="preserve"> hours). The user will be allowed to continue, but after they are notified.</w:t>
                            </w:r>
                          </w:p>
                          <w:p w14:paraId="35C86B9C" w14:textId="245BC934" w:rsidR="006E1398" w:rsidRPr="00C95EBC" w:rsidRDefault="009745B8" w:rsidP="007F0484">
                            <w:pPr>
                              <w:pStyle w:val="ListParagraph"/>
                              <w:numPr>
                                <w:ilvl w:val="0"/>
                                <w:numId w:val="5"/>
                              </w:numPr>
                              <w:contextualSpacing w:val="0"/>
                              <w:rPr>
                                <w:rFonts w:cstheme="minorHAnsi"/>
                                <w:sz w:val="18"/>
                                <w:szCs w:val="18"/>
                              </w:rPr>
                            </w:pPr>
                            <w:r>
                              <w:rPr>
                                <w:rFonts w:cstheme="minorHAnsi"/>
                                <w:sz w:val="18"/>
                                <w:szCs w:val="18"/>
                              </w:rPr>
                              <w:t xml:space="preserve">If a Work Out of Class </w:t>
                            </w:r>
                            <w:r w:rsidR="007A5933">
                              <w:rPr>
                                <w:rFonts w:cstheme="minorHAnsi"/>
                                <w:sz w:val="18"/>
                                <w:szCs w:val="18"/>
                              </w:rPr>
                              <w:t>approval</w:t>
                            </w:r>
                            <w:r>
                              <w:rPr>
                                <w:rFonts w:cstheme="minorHAnsi"/>
                                <w:sz w:val="18"/>
                                <w:szCs w:val="18"/>
                              </w:rPr>
                              <w:t xml:space="preserve"> </w:t>
                            </w:r>
                            <w:r w:rsidR="007A5933">
                              <w:rPr>
                                <w:rFonts w:cstheme="minorHAnsi"/>
                                <w:sz w:val="18"/>
                                <w:szCs w:val="18"/>
                              </w:rPr>
                              <w:t xml:space="preserve">exists </w:t>
                            </w:r>
                            <w:r>
                              <w:rPr>
                                <w:rFonts w:cstheme="minorHAnsi"/>
                                <w:sz w:val="18"/>
                                <w:szCs w:val="18"/>
                              </w:rPr>
                              <w:t>for the employee for the current time period, a check</w:t>
                            </w:r>
                            <w:r w:rsidR="007F0484">
                              <w:rPr>
                                <w:rFonts w:cstheme="minorHAnsi"/>
                                <w:sz w:val="18"/>
                                <w:szCs w:val="18"/>
                              </w:rPr>
                              <w:t>box</w:t>
                            </w:r>
                            <w:r>
                              <w:rPr>
                                <w:rFonts w:cstheme="minorHAnsi"/>
                                <w:sz w:val="18"/>
                                <w:szCs w:val="18"/>
                              </w:rPr>
                              <w:t xml:space="preserve"> will be </w:t>
                            </w:r>
                            <w:r w:rsidR="007F0484">
                              <w:rPr>
                                <w:rFonts w:cstheme="minorHAnsi"/>
                                <w:sz w:val="18"/>
                                <w:szCs w:val="18"/>
                              </w:rPr>
                              <w:t>shown</w:t>
                            </w:r>
                            <w:r>
                              <w:rPr>
                                <w:rFonts w:cstheme="minorHAnsi"/>
                                <w:sz w:val="18"/>
                                <w:szCs w:val="18"/>
                              </w:rPr>
                              <w:t xml:space="preserve"> mandating a Work Out of Class Payroll Form</w:t>
                            </w:r>
                            <w:r w:rsidR="00B07C54">
                              <w:rPr>
                                <w:rFonts w:cstheme="minorHAnsi"/>
                                <w:sz w:val="18"/>
                                <w:szCs w:val="18"/>
                              </w:rPr>
                              <w:t xml:space="preserve"> attachment</w:t>
                            </w:r>
                            <w:r>
                              <w:rPr>
                                <w:rFonts w:cstheme="minorHAnsi"/>
                                <w:sz w:val="18"/>
                                <w:szCs w:val="18"/>
                              </w:rPr>
                              <w:t xml:space="preserve"> to the timesheet</w:t>
                            </w:r>
                          </w:p>
                        </w:sdtContent>
                      </w:sdt>
                    </w:sdtContent>
                  </w:sdt>
                </w:tc>
              </w:sdtContent>
            </w:sdt>
          </w:tr>
          <w:tr w:rsidR="006E1398" w:rsidRPr="006F132A" w14:paraId="5BBF5D82" w14:textId="77777777" w:rsidTr="00691A90">
            <w:tc>
              <w:tcPr>
                <w:tcW w:w="1800" w:type="dxa"/>
                <w:shd w:val="clear" w:color="auto" w:fill="E6E6E6"/>
              </w:tcPr>
              <w:p w14:paraId="5D941005" w14:textId="6360A6B6" w:rsidR="006E1398" w:rsidRPr="0058099D" w:rsidRDefault="006E1398" w:rsidP="00691A90">
                <w:pPr>
                  <w:pStyle w:val="TableHeading"/>
                </w:pPr>
                <w:r>
                  <w:t>Workflow Process/</w:t>
                </w:r>
                <w:r>
                  <w:br/>
                  <w:t>Security</w:t>
                </w:r>
              </w:p>
            </w:tc>
            <w:sdt>
              <w:sdtPr>
                <w:rPr>
                  <w:rFonts w:eastAsia="Arial Narrow" w:cs="Arial Narrow"/>
                  <w:sz w:val="18"/>
                  <w:szCs w:val="18"/>
                  <w:lang w:eastAsia="ja-JP"/>
                </w:rPr>
                <w:alias w:val="Security Roles"/>
                <w:tag w:val="9.sonoma_story.sonoma_testingsecurityroles"/>
                <w:id w:val="-192387042"/>
                <w:placeholder>
                  <w:docPart w:val="7797C1D0CED547808A26C1C22CCD57EA"/>
                </w:placeholder>
              </w:sdtPr>
              <w:sdtContent>
                <w:tc>
                  <w:tcPr>
                    <w:tcW w:w="8337" w:type="dxa"/>
                    <w:gridSpan w:val="3"/>
                  </w:tcPr>
                  <w:p w14:paraId="66462F92" w14:textId="1E538328" w:rsidR="0015715C" w:rsidRPr="0015715C" w:rsidRDefault="0015715C" w:rsidP="0015715C">
                    <w:pPr>
                      <w:pStyle w:val="ListParagraph"/>
                      <w:numPr>
                        <w:ilvl w:val="0"/>
                        <w:numId w:val="5"/>
                      </w:numPr>
                      <w:rPr>
                        <w:sz w:val="18"/>
                        <w:szCs w:val="18"/>
                      </w:rPr>
                    </w:pPr>
                    <w:r w:rsidRPr="0015715C">
                      <w:rPr>
                        <w:sz w:val="18"/>
                        <w:szCs w:val="18"/>
                      </w:rPr>
                      <w:t xml:space="preserve">There will be an automated process to initiate timesheets for </w:t>
                    </w:r>
                    <w:r>
                      <w:rPr>
                        <w:sz w:val="18"/>
                        <w:szCs w:val="18"/>
                      </w:rPr>
                      <w:t>each</w:t>
                    </w:r>
                    <w:r w:rsidRPr="0015715C">
                      <w:rPr>
                        <w:sz w:val="18"/>
                        <w:szCs w:val="18"/>
                      </w:rPr>
                      <w:t xml:space="preserve"> employee</w:t>
                    </w:r>
                    <w:r>
                      <w:rPr>
                        <w:sz w:val="18"/>
                        <w:szCs w:val="18"/>
                      </w:rPr>
                      <w:t xml:space="preserve"> every Pay Period</w:t>
                    </w:r>
                  </w:p>
                  <w:p w14:paraId="14377A4B" w14:textId="088AB4C6" w:rsidR="006E1398" w:rsidRPr="00691A90" w:rsidRDefault="006E1398" w:rsidP="0015715C">
                    <w:pPr>
                      <w:pStyle w:val="ListParagraph"/>
                      <w:numPr>
                        <w:ilvl w:val="0"/>
                        <w:numId w:val="5"/>
                      </w:numPr>
                      <w:rPr>
                        <w:sz w:val="18"/>
                        <w:szCs w:val="18"/>
                      </w:rPr>
                    </w:pPr>
                    <w:r w:rsidRPr="0015715C">
                      <w:rPr>
                        <w:rFonts w:cstheme="minorHAnsi"/>
                        <w:sz w:val="18"/>
                        <w:szCs w:val="18"/>
                      </w:rPr>
                      <w:t>Employee</w:t>
                    </w:r>
                    <w:r w:rsidR="0015715C">
                      <w:rPr>
                        <w:rFonts w:cstheme="minorHAnsi"/>
                        <w:sz w:val="18"/>
                        <w:szCs w:val="18"/>
                      </w:rPr>
                      <w:t>s</w:t>
                    </w:r>
                    <w:r w:rsidR="00155159">
                      <w:rPr>
                        <w:rFonts w:cstheme="minorHAnsi"/>
                        <w:sz w:val="18"/>
                        <w:szCs w:val="18"/>
                      </w:rPr>
                      <w:t>/Supervisors/</w:t>
                    </w:r>
                    <w:proofErr w:type="spellStart"/>
                    <w:r w:rsidR="00155159">
                      <w:rPr>
                        <w:rFonts w:cstheme="minorHAnsi"/>
                        <w:sz w:val="18"/>
                        <w:szCs w:val="18"/>
                      </w:rPr>
                      <w:t>TimeKeepers</w:t>
                    </w:r>
                    <w:proofErr w:type="spellEnd"/>
                    <w:r w:rsidRPr="0015715C">
                      <w:rPr>
                        <w:rFonts w:cstheme="minorHAnsi"/>
                        <w:sz w:val="18"/>
                        <w:szCs w:val="18"/>
                      </w:rPr>
                      <w:t xml:space="preserve"> can</w:t>
                    </w:r>
                    <w:r w:rsidR="0015715C">
                      <w:rPr>
                        <w:rFonts w:cstheme="minorHAnsi"/>
                        <w:sz w:val="18"/>
                        <w:szCs w:val="18"/>
                      </w:rPr>
                      <w:t xml:space="preserve"> manually</w:t>
                    </w:r>
                    <w:r w:rsidRPr="0015715C">
                      <w:rPr>
                        <w:rFonts w:cstheme="minorHAnsi"/>
                        <w:sz w:val="18"/>
                        <w:szCs w:val="18"/>
                      </w:rPr>
                      <w:t xml:space="preserve"> initiate a</w:t>
                    </w:r>
                    <w:r w:rsidR="00691A90">
                      <w:rPr>
                        <w:rFonts w:cstheme="minorHAnsi"/>
                        <w:sz w:val="18"/>
                        <w:szCs w:val="18"/>
                      </w:rPr>
                      <w:t>n</w:t>
                    </w:r>
                    <w:r w:rsidRPr="0015715C">
                      <w:rPr>
                        <w:rFonts w:cstheme="minorHAnsi"/>
                        <w:sz w:val="18"/>
                        <w:szCs w:val="18"/>
                      </w:rPr>
                      <w:t xml:space="preserve"> </w:t>
                    </w:r>
                    <w:proofErr w:type="spellStart"/>
                    <w:r w:rsidRPr="0015715C">
                      <w:rPr>
                        <w:rFonts w:cstheme="minorHAnsi"/>
                        <w:sz w:val="18"/>
                        <w:szCs w:val="18"/>
                      </w:rPr>
                      <w:t>eTimeSheet</w:t>
                    </w:r>
                    <w:proofErr w:type="spellEnd"/>
                    <w:r w:rsidRPr="0015715C">
                      <w:rPr>
                        <w:rFonts w:cstheme="minorHAnsi"/>
                        <w:sz w:val="18"/>
                        <w:szCs w:val="18"/>
                      </w:rPr>
                      <w:t xml:space="preserve"> request</w:t>
                    </w:r>
                    <w:r w:rsidR="0015715C">
                      <w:rPr>
                        <w:rFonts w:cstheme="minorHAnsi"/>
                        <w:sz w:val="18"/>
                        <w:szCs w:val="18"/>
                      </w:rPr>
                      <w:t xml:space="preserve"> for current/past/</w:t>
                    </w:r>
                    <w:r w:rsidR="0015715C" w:rsidRPr="0078015F">
                      <w:rPr>
                        <w:rFonts w:cstheme="minorHAnsi"/>
                        <w:sz w:val="18"/>
                        <w:szCs w:val="18"/>
                      </w:rPr>
                      <w:t>future</w:t>
                    </w:r>
                    <w:r w:rsidR="0015715C">
                      <w:rPr>
                        <w:rFonts w:cstheme="minorHAnsi"/>
                        <w:sz w:val="18"/>
                        <w:szCs w:val="18"/>
                      </w:rPr>
                      <w:t xml:space="preserve"> Pay Periods</w:t>
                    </w:r>
                    <w:r w:rsidR="00691A90">
                      <w:rPr>
                        <w:rFonts w:cstheme="minorHAnsi"/>
                        <w:sz w:val="18"/>
                        <w:szCs w:val="18"/>
                      </w:rPr>
                      <w:t xml:space="preserve"> </w:t>
                    </w:r>
                  </w:p>
                  <w:p w14:paraId="2981FD3A" w14:textId="119F699E" w:rsidR="00691A90" w:rsidRPr="009040D3" w:rsidRDefault="00691A90" w:rsidP="0015715C">
                    <w:pPr>
                      <w:pStyle w:val="ListParagraph"/>
                      <w:numPr>
                        <w:ilvl w:val="0"/>
                        <w:numId w:val="5"/>
                      </w:numPr>
                      <w:rPr>
                        <w:sz w:val="18"/>
                        <w:szCs w:val="18"/>
                      </w:rPr>
                    </w:pPr>
                    <w:r w:rsidRPr="009040D3">
                      <w:rPr>
                        <w:rFonts w:cstheme="minorHAnsi"/>
                        <w:sz w:val="18"/>
                        <w:szCs w:val="18"/>
                      </w:rPr>
                      <w:t xml:space="preserve">TimeKeeper can manually initiate an </w:t>
                    </w:r>
                    <w:proofErr w:type="spellStart"/>
                    <w:r w:rsidRPr="009040D3">
                      <w:rPr>
                        <w:rFonts w:cstheme="minorHAnsi"/>
                        <w:sz w:val="18"/>
                        <w:szCs w:val="18"/>
                      </w:rPr>
                      <w:t>eTimeSheet</w:t>
                    </w:r>
                    <w:proofErr w:type="spellEnd"/>
                    <w:r w:rsidRPr="009040D3">
                      <w:rPr>
                        <w:rFonts w:cstheme="minorHAnsi"/>
                        <w:sz w:val="18"/>
                        <w:szCs w:val="18"/>
                      </w:rPr>
                      <w:t xml:space="preserve"> request for all employees with a Supervisor associated with the TK</w:t>
                    </w:r>
                  </w:p>
                  <w:p w14:paraId="29DF500B" w14:textId="7B6D9309" w:rsidR="00155159" w:rsidRPr="009040D3" w:rsidRDefault="00155159" w:rsidP="00155159">
                    <w:pPr>
                      <w:pStyle w:val="ListParagraph"/>
                      <w:numPr>
                        <w:ilvl w:val="0"/>
                        <w:numId w:val="5"/>
                      </w:numPr>
                      <w:rPr>
                        <w:sz w:val="18"/>
                        <w:szCs w:val="18"/>
                      </w:rPr>
                    </w:pPr>
                    <w:r w:rsidRPr="009040D3">
                      <w:rPr>
                        <w:rFonts w:cstheme="minorHAnsi"/>
                        <w:sz w:val="18"/>
                        <w:szCs w:val="18"/>
                      </w:rPr>
                      <w:t xml:space="preserve">Supervisor can manually initiate an </w:t>
                    </w:r>
                    <w:proofErr w:type="spellStart"/>
                    <w:r w:rsidRPr="009040D3">
                      <w:rPr>
                        <w:rFonts w:cstheme="minorHAnsi"/>
                        <w:sz w:val="18"/>
                        <w:szCs w:val="18"/>
                      </w:rPr>
                      <w:t>eTimeSheet</w:t>
                    </w:r>
                    <w:proofErr w:type="spellEnd"/>
                    <w:r w:rsidRPr="009040D3">
                      <w:rPr>
                        <w:rFonts w:cstheme="minorHAnsi"/>
                        <w:sz w:val="18"/>
                        <w:szCs w:val="18"/>
                      </w:rPr>
                      <w:t xml:space="preserve"> request for all employees reporting to them</w:t>
                    </w:r>
                  </w:p>
                  <w:p w14:paraId="2BA37E62" w14:textId="20FBB8E8" w:rsidR="00691A90" w:rsidRPr="009040D3" w:rsidRDefault="00691A90" w:rsidP="0015715C">
                    <w:pPr>
                      <w:pStyle w:val="ListParagraph"/>
                      <w:numPr>
                        <w:ilvl w:val="0"/>
                        <w:numId w:val="5"/>
                      </w:numPr>
                      <w:rPr>
                        <w:sz w:val="18"/>
                        <w:szCs w:val="18"/>
                      </w:rPr>
                    </w:pPr>
                    <w:r w:rsidRPr="009040D3">
                      <w:rPr>
                        <w:rFonts w:cstheme="minorHAnsi"/>
                        <w:sz w:val="18"/>
                        <w:szCs w:val="18"/>
                      </w:rPr>
                      <w:t xml:space="preserve">Employee/s will receive a </w:t>
                    </w:r>
                    <w:proofErr w:type="spellStart"/>
                    <w:r w:rsidRPr="009040D3">
                      <w:rPr>
                        <w:rFonts w:cstheme="minorHAnsi"/>
                        <w:sz w:val="18"/>
                        <w:szCs w:val="18"/>
                      </w:rPr>
                      <w:t>WorkItem</w:t>
                    </w:r>
                    <w:proofErr w:type="spellEnd"/>
                    <w:r w:rsidRPr="009040D3">
                      <w:rPr>
                        <w:rFonts w:cstheme="minorHAnsi"/>
                        <w:sz w:val="18"/>
                        <w:szCs w:val="18"/>
                      </w:rPr>
                      <w:t xml:space="preserve"> to action. They will fill in their timesheet in the form and submit the request.</w:t>
                    </w:r>
                  </w:p>
                  <w:p w14:paraId="70A2B22A" w14:textId="77777777" w:rsidR="0015715C" w:rsidRPr="009040D3" w:rsidRDefault="006E1398" w:rsidP="00691A90">
                    <w:pPr>
                      <w:pStyle w:val="ListParagraph"/>
                      <w:numPr>
                        <w:ilvl w:val="0"/>
                        <w:numId w:val="5"/>
                      </w:numPr>
                      <w:contextualSpacing w:val="0"/>
                      <w:rPr>
                        <w:sz w:val="18"/>
                        <w:szCs w:val="18"/>
                      </w:rPr>
                    </w:pPr>
                    <w:r w:rsidRPr="009040D3">
                      <w:rPr>
                        <w:sz w:val="18"/>
                        <w:szCs w:val="18"/>
                      </w:rPr>
                      <w:t xml:space="preserve">Once </w:t>
                    </w:r>
                    <w:r w:rsidRPr="009040D3">
                      <w:rPr>
                        <w:rFonts w:cstheme="minorHAnsi"/>
                        <w:sz w:val="18"/>
                        <w:szCs w:val="18"/>
                      </w:rPr>
                      <w:t xml:space="preserve">Employee </w:t>
                    </w:r>
                    <w:r w:rsidRPr="009040D3">
                      <w:rPr>
                        <w:sz w:val="18"/>
                        <w:szCs w:val="18"/>
                      </w:rPr>
                      <w:t>submits a Request, it gets routed to Supervisor for Review</w:t>
                    </w:r>
                  </w:p>
                  <w:p w14:paraId="13EC9F61" w14:textId="2B64D9AE" w:rsidR="009040D3" w:rsidRPr="009040D3" w:rsidRDefault="009040D3" w:rsidP="009040D3">
                    <w:pPr>
                      <w:pStyle w:val="ListParagraph"/>
                      <w:numPr>
                        <w:ilvl w:val="0"/>
                        <w:numId w:val="5"/>
                      </w:numPr>
                      <w:contextualSpacing w:val="0"/>
                    </w:pPr>
                    <w:r w:rsidRPr="009040D3">
                      <w:rPr>
                        <w:sz w:val="18"/>
                        <w:szCs w:val="18"/>
                      </w:rPr>
                      <w:t xml:space="preserve">If Employee does not action the </w:t>
                    </w:r>
                    <w:r w:rsidR="006B4D03">
                      <w:rPr>
                        <w:sz w:val="18"/>
                        <w:szCs w:val="18"/>
                      </w:rPr>
                      <w:t>TSAR</w:t>
                    </w:r>
                    <w:r w:rsidRPr="009040D3">
                      <w:rPr>
                        <w:sz w:val="18"/>
                        <w:szCs w:val="18"/>
                      </w:rPr>
                      <w:t xml:space="preserve"> for</w:t>
                    </w:r>
                    <w:r w:rsidR="002F7285">
                      <w:rPr>
                        <w:sz w:val="18"/>
                        <w:szCs w:val="18"/>
                      </w:rPr>
                      <w:t xml:space="preserve"> a pre-</w:t>
                    </w:r>
                    <w:proofErr w:type="spellStart"/>
                    <w:r w:rsidR="002F7285">
                      <w:rPr>
                        <w:sz w:val="18"/>
                        <w:szCs w:val="18"/>
                      </w:rPr>
                      <w:t>configured</w:t>
                    </w:r>
                    <w:r w:rsidRPr="009040D3">
                      <w:rPr>
                        <w:sz w:val="18"/>
                        <w:szCs w:val="18"/>
                      </w:rPr>
                      <w:t>no</w:t>
                    </w:r>
                    <w:proofErr w:type="spellEnd"/>
                    <w:r w:rsidRPr="009040D3">
                      <w:rPr>
                        <w:sz w:val="18"/>
                        <w:szCs w:val="18"/>
                      </w:rPr>
                      <w:t xml:space="preserve">. of days, the </w:t>
                    </w:r>
                    <w:r w:rsidR="006B4D03">
                      <w:rPr>
                        <w:sz w:val="18"/>
                        <w:szCs w:val="18"/>
                      </w:rPr>
                      <w:t>TSAR</w:t>
                    </w:r>
                    <w:r w:rsidRPr="009040D3">
                      <w:rPr>
                        <w:sz w:val="18"/>
                        <w:szCs w:val="18"/>
                      </w:rPr>
                      <w:t xml:space="preserve"> expires and the </w:t>
                    </w:r>
                    <w:proofErr w:type="spellStart"/>
                    <w:r w:rsidRPr="009040D3">
                      <w:rPr>
                        <w:sz w:val="18"/>
                        <w:szCs w:val="18"/>
                      </w:rPr>
                      <w:t>worklist</w:t>
                    </w:r>
                    <w:proofErr w:type="spellEnd"/>
                    <w:r w:rsidRPr="009040D3">
                      <w:rPr>
                        <w:sz w:val="18"/>
                        <w:szCs w:val="18"/>
                      </w:rPr>
                      <w:t xml:space="preserve"> item gets assigned to </w:t>
                    </w:r>
                    <w:r w:rsidR="000E0E4C">
                      <w:rPr>
                        <w:sz w:val="18"/>
                        <w:szCs w:val="18"/>
                      </w:rPr>
                      <w:t>Supervisor</w:t>
                    </w:r>
                  </w:p>
                  <w:p w14:paraId="64D06402" w14:textId="695A6128" w:rsidR="009040D3" w:rsidRPr="009040D3" w:rsidRDefault="009040D3" w:rsidP="009040D3">
                    <w:pPr>
                      <w:pStyle w:val="ListParagraph"/>
                      <w:numPr>
                        <w:ilvl w:val="0"/>
                        <w:numId w:val="5"/>
                      </w:numPr>
                      <w:contextualSpacing w:val="0"/>
                    </w:pPr>
                    <w:r>
                      <w:rPr>
                        <w:sz w:val="18"/>
                        <w:szCs w:val="18"/>
                      </w:rPr>
                      <w:t xml:space="preserve">Supervisor Reviews the </w:t>
                    </w:r>
                    <w:r w:rsidR="006B4D03">
                      <w:rPr>
                        <w:sz w:val="18"/>
                        <w:szCs w:val="18"/>
                      </w:rPr>
                      <w:t>TSAR</w:t>
                    </w:r>
                    <w:r>
                      <w:rPr>
                        <w:sz w:val="18"/>
                        <w:szCs w:val="18"/>
                      </w:rPr>
                      <w:t xml:space="preserve">. Supervisor can Approve or Request for </w:t>
                    </w:r>
                    <w:proofErr w:type="spellStart"/>
                    <w:r>
                      <w:rPr>
                        <w:sz w:val="18"/>
                        <w:szCs w:val="18"/>
                      </w:rPr>
                      <w:t>Revsion</w:t>
                    </w:r>
                    <w:proofErr w:type="spellEnd"/>
                  </w:p>
                  <w:p w14:paraId="7F3C94DC" w14:textId="56FFAA5F" w:rsidR="009040D3" w:rsidRPr="000A7DA5" w:rsidRDefault="009040D3" w:rsidP="009040D3">
                    <w:pPr>
                      <w:pStyle w:val="ListParagraph"/>
                      <w:numPr>
                        <w:ilvl w:val="0"/>
                        <w:numId w:val="5"/>
                      </w:numPr>
                      <w:contextualSpacing w:val="0"/>
                      <w:rPr>
                        <w:sz w:val="18"/>
                        <w:szCs w:val="18"/>
                      </w:rPr>
                    </w:pPr>
                    <w:r w:rsidRPr="009040D3">
                      <w:rPr>
                        <w:sz w:val="18"/>
                        <w:szCs w:val="18"/>
                      </w:rPr>
                      <w:t xml:space="preserve">If </w:t>
                    </w:r>
                    <w:r>
                      <w:rPr>
                        <w:sz w:val="18"/>
                        <w:szCs w:val="18"/>
                      </w:rPr>
                      <w:t xml:space="preserve">Supervisor </w:t>
                    </w:r>
                    <w:r w:rsidRPr="009040D3">
                      <w:rPr>
                        <w:sz w:val="18"/>
                        <w:szCs w:val="18"/>
                      </w:rPr>
                      <w:t xml:space="preserve">does not action the </w:t>
                    </w:r>
                    <w:r w:rsidR="006B4D03">
                      <w:rPr>
                        <w:sz w:val="18"/>
                        <w:szCs w:val="18"/>
                      </w:rPr>
                      <w:t>TSAR</w:t>
                    </w:r>
                    <w:r w:rsidRPr="009040D3">
                      <w:rPr>
                        <w:sz w:val="18"/>
                        <w:szCs w:val="18"/>
                      </w:rPr>
                      <w:t xml:space="preserve"> for </w:t>
                    </w:r>
                    <w:r w:rsidR="002F7285">
                      <w:rPr>
                        <w:sz w:val="18"/>
                        <w:szCs w:val="18"/>
                      </w:rPr>
                      <w:t xml:space="preserve">a pre-configured </w:t>
                    </w:r>
                    <w:r w:rsidRPr="009040D3">
                      <w:rPr>
                        <w:sz w:val="18"/>
                        <w:szCs w:val="18"/>
                      </w:rPr>
                      <w:t xml:space="preserve">no. of days, the </w:t>
                    </w:r>
                    <w:r w:rsidR="006B4D03">
                      <w:rPr>
                        <w:sz w:val="18"/>
                        <w:szCs w:val="18"/>
                      </w:rPr>
                      <w:t>TSAR</w:t>
                    </w:r>
                    <w:r w:rsidRPr="009040D3">
                      <w:rPr>
                        <w:sz w:val="18"/>
                        <w:szCs w:val="18"/>
                      </w:rPr>
                      <w:t xml:space="preserve"> expires and the </w:t>
                    </w:r>
                    <w:proofErr w:type="spellStart"/>
                    <w:r w:rsidRPr="009040D3">
                      <w:rPr>
                        <w:sz w:val="18"/>
                        <w:szCs w:val="18"/>
                      </w:rPr>
                      <w:t>worklist</w:t>
                    </w:r>
                    <w:proofErr w:type="spellEnd"/>
                    <w:r w:rsidRPr="009040D3">
                      <w:rPr>
                        <w:sz w:val="18"/>
                        <w:szCs w:val="18"/>
                      </w:rPr>
                      <w:t xml:space="preserve"> item gets assigned to TimeKeeper</w:t>
                    </w:r>
                  </w:p>
                  <w:p w14:paraId="65D8FC0E" w14:textId="77777777" w:rsidR="00D01CBE" w:rsidRPr="000A7DA5" w:rsidRDefault="009040D3" w:rsidP="009040D3">
                    <w:pPr>
                      <w:pStyle w:val="ListParagraph"/>
                      <w:numPr>
                        <w:ilvl w:val="0"/>
                        <w:numId w:val="5"/>
                      </w:numPr>
                      <w:contextualSpacing w:val="0"/>
                      <w:rPr>
                        <w:sz w:val="18"/>
                        <w:szCs w:val="18"/>
                      </w:rPr>
                    </w:pPr>
                    <w:r w:rsidRPr="000A7DA5">
                      <w:rPr>
                        <w:sz w:val="18"/>
                        <w:szCs w:val="18"/>
                      </w:rPr>
                      <w:t xml:space="preserve">TimeKeeper </w:t>
                    </w:r>
                    <w:proofErr w:type="spellStart"/>
                    <w:r w:rsidRPr="000A7DA5">
                      <w:rPr>
                        <w:sz w:val="18"/>
                        <w:szCs w:val="18"/>
                      </w:rPr>
                      <w:t>worklist</w:t>
                    </w:r>
                    <w:proofErr w:type="spellEnd"/>
                    <w:r w:rsidRPr="000A7DA5">
                      <w:rPr>
                        <w:sz w:val="18"/>
                        <w:szCs w:val="18"/>
                      </w:rPr>
                      <w:t xml:space="preserve"> item is assigned to a group of timekeepers associated with the Supervisor</w:t>
                    </w:r>
                  </w:p>
                  <w:p w14:paraId="55AEF35D" w14:textId="77777777" w:rsidR="00D01CBE" w:rsidRPr="000A7DA5" w:rsidRDefault="00D01CBE" w:rsidP="009040D3">
                    <w:pPr>
                      <w:pStyle w:val="ListParagraph"/>
                      <w:numPr>
                        <w:ilvl w:val="0"/>
                        <w:numId w:val="5"/>
                      </w:numPr>
                      <w:contextualSpacing w:val="0"/>
                      <w:rPr>
                        <w:sz w:val="18"/>
                        <w:szCs w:val="18"/>
                      </w:rPr>
                    </w:pPr>
                    <w:r w:rsidRPr="000A7DA5">
                      <w:rPr>
                        <w:sz w:val="18"/>
                        <w:szCs w:val="18"/>
                      </w:rPr>
                      <w:t xml:space="preserve">TimeKeeper picks employees for whom they have been assigned </w:t>
                    </w:r>
                    <w:proofErr w:type="spellStart"/>
                    <w:r w:rsidRPr="000A7DA5">
                      <w:rPr>
                        <w:sz w:val="18"/>
                        <w:szCs w:val="18"/>
                      </w:rPr>
                      <w:t>TimeKeeping</w:t>
                    </w:r>
                    <w:proofErr w:type="spellEnd"/>
                  </w:p>
                  <w:p w14:paraId="49580B35" w14:textId="77777777" w:rsidR="000A7DA5" w:rsidRPr="000A7DA5" w:rsidRDefault="000A7DA5" w:rsidP="009040D3">
                    <w:pPr>
                      <w:pStyle w:val="ListParagraph"/>
                      <w:numPr>
                        <w:ilvl w:val="0"/>
                        <w:numId w:val="5"/>
                      </w:numPr>
                      <w:contextualSpacing w:val="0"/>
                    </w:pPr>
                    <w:r w:rsidRPr="000A7DA5">
                      <w:rPr>
                        <w:sz w:val="18"/>
                        <w:szCs w:val="18"/>
                      </w:rPr>
                      <w:t xml:space="preserve">This role requires only 1 approval to complete the </w:t>
                    </w:r>
                    <w:proofErr w:type="spellStart"/>
                    <w:r w:rsidRPr="000A7DA5">
                      <w:rPr>
                        <w:sz w:val="18"/>
                        <w:szCs w:val="18"/>
                      </w:rPr>
                      <w:t>worklist</w:t>
                    </w:r>
                    <w:proofErr w:type="spellEnd"/>
                    <w:r w:rsidRPr="000A7DA5">
                      <w:rPr>
                        <w:sz w:val="18"/>
                        <w:szCs w:val="18"/>
                      </w:rPr>
                      <w:t xml:space="preserve"> item action</w:t>
                    </w:r>
                  </w:p>
                  <w:p w14:paraId="1710EC09" w14:textId="77777777" w:rsidR="000A7DA5" w:rsidRPr="000A7DA5" w:rsidRDefault="000A7DA5" w:rsidP="009040D3">
                    <w:pPr>
                      <w:pStyle w:val="ListParagraph"/>
                      <w:numPr>
                        <w:ilvl w:val="0"/>
                        <w:numId w:val="5"/>
                      </w:numPr>
                      <w:contextualSpacing w:val="0"/>
                    </w:pPr>
                    <w:r>
                      <w:rPr>
                        <w:sz w:val="18"/>
                        <w:szCs w:val="18"/>
                      </w:rPr>
                      <w:t>If Supervisor has approved, the item can be updated into SAP</w:t>
                    </w:r>
                  </w:p>
                  <w:p w14:paraId="5EFFC48A" w14:textId="77777777" w:rsidR="000A7DA5" w:rsidRPr="000A7DA5" w:rsidRDefault="000A7DA5" w:rsidP="009040D3">
                    <w:pPr>
                      <w:pStyle w:val="ListParagraph"/>
                      <w:numPr>
                        <w:ilvl w:val="0"/>
                        <w:numId w:val="5"/>
                      </w:numPr>
                      <w:contextualSpacing w:val="0"/>
                    </w:pPr>
                    <w:r>
                      <w:rPr>
                        <w:sz w:val="18"/>
                        <w:szCs w:val="18"/>
                      </w:rPr>
                      <w:t>The workflow does not complete unless the Employee has completed the ‘Employee Submit’ action</w:t>
                    </w:r>
                  </w:p>
                  <w:p w14:paraId="54CA7A89" w14:textId="77777777" w:rsidR="00494683" w:rsidRPr="00E1498A" w:rsidRDefault="00BD3E79" w:rsidP="00BD3E79">
                    <w:pPr>
                      <w:pStyle w:val="ListParagraph"/>
                      <w:numPr>
                        <w:ilvl w:val="0"/>
                        <w:numId w:val="5"/>
                      </w:numPr>
                      <w:contextualSpacing w:val="0"/>
                    </w:pPr>
                    <w:r>
                      <w:rPr>
                        <w:sz w:val="18"/>
                        <w:szCs w:val="18"/>
                      </w:rPr>
                      <w:t xml:space="preserve">Supervisor or TimeKeeper can request Employee for Revision of the </w:t>
                    </w:r>
                    <w:r w:rsidR="006B4D03">
                      <w:rPr>
                        <w:sz w:val="18"/>
                        <w:szCs w:val="18"/>
                      </w:rPr>
                      <w:t>TSAR</w:t>
                    </w:r>
                  </w:p>
                  <w:p w14:paraId="49E5675C" w14:textId="27C86A4B" w:rsidR="00DA71BA" w:rsidRPr="00494683" w:rsidRDefault="00DA71BA" w:rsidP="00BD3E79">
                    <w:pPr>
                      <w:pStyle w:val="ListParagraph"/>
                      <w:numPr>
                        <w:ilvl w:val="0"/>
                        <w:numId w:val="5"/>
                      </w:numPr>
                      <w:contextualSpacing w:val="0"/>
                    </w:pPr>
                    <w:r>
                      <w:rPr>
                        <w:sz w:val="18"/>
                        <w:szCs w:val="18"/>
                      </w:rPr>
                      <w:t>If any of the PayCodes are of FMLA type, the request will also need Risk Management Approval</w:t>
                    </w:r>
                  </w:p>
                  <w:p w14:paraId="5DDEB50C" w14:textId="02437D98" w:rsidR="00DA71BA" w:rsidRPr="00DA71BA" w:rsidRDefault="00DA71BA" w:rsidP="00E1498A">
                    <w:pPr>
                      <w:pStyle w:val="ListParagraph"/>
                      <w:numPr>
                        <w:ilvl w:val="0"/>
                        <w:numId w:val="5"/>
                      </w:numPr>
                      <w:contextualSpacing w:val="0"/>
                    </w:pPr>
                    <w:r>
                      <w:rPr>
                        <w:sz w:val="18"/>
                        <w:szCs w:val="18"/>
                      </w:rPr>
                      <w:t>If any of the PayCodes are of WOOC or Lead</w:t>
                    </w:r>
                    <w:r w:rsidR="00DE094C">
                      <w:rPr>
                        <w:sz w:val="18"/>
                        <w:szCs w:val="18"/>
                      </w:rPr>
                      <w:t>/Training</w:t>
                    </w:r>
                    <w:r>
                      <w:rPr>
                        <w:sz w:val="18"/>
                        <w:szCs w:val="18"/>
                      </w:rPr>
                      <w:t xml:space="preserve"> Pay type, the request will also need Payroll Approval</w:t>
                    </w:r>
                  </w:p>
                  <w:p w14:paraId="2F5B46FE" w14:textId="5FCB1DB5" w:rsidR="006E1398" w:rsidRDefault="00494683" w:rsidP="002F7285">
                    <w:pPr>
                      <w:pStyle w:val="TableNormal1"/>
                      <w:numPr>
                        <w:ilvl w:val="0"/>
                        <w:numId w:val="5"/>
                      </w:numPr>
                    </w:pPr>
                    <w:r>
                      <w:rPr>
                        <w:rFonts w:cstheme="minorHAnsi"/>
                      </w:rPr>
                      <w:t xml:space="preserve">Escalation: </w:t>
                    </w:r>
                    <w:r w:rsidRPr="004A63F2">
                      <w:rPr>
                        <w:rFonts w:cstheme="minorHAnsi"/>
                      </w:rPr>
                      <w:t xml:space="preserve">If pending for </w:t>
                    </w:r>
                    <w:r>
                      <w:t>Employee Review</w:t>
                    </w:r>
                    <w:r w:rsidRPr="004A63F2">
                      <w:rPr>
                        <w:rFonts w:cstheme="minorHAnsi"/>
                      </w:rPr>
                      <w:t xml:space="preserve">, send </w:t>
                    </w:r>
                    <w:r>
                      <w:rPr>
                        <w:rFonts w:cstheme="minorHAnsi"/>
                      </w:rPr>
                      <w:t xml:space="preserve">a reminder </w:t>
                    </w:r>
                    <w:r w:rsidRPr="004A63F2">
                      <w:rPr>
                        <w:rFonts w:cstheme="minorHAnsi"/>
                      </w:rPr>
                      <w:t xml:space="preserve">notification to </w:t>
                    </w:r>
                    <w:r>
                      <w:t>Employee</w:t>
                    </w:r>
                    <w:r w:rsidRPr="00831142">
                      <w:t xml:space="preserve"> </w:t>
                    </w:r>
                    <w:r w:rsidR="002F7285">
                      <w:t xml:space="preserve">at a designated </w:t>
                    </w:r>
                    <w:r w:rsidR="002F7285">
                      <w:lastRenderedPageBreak/>
                      <w:t>interval</w:t>
                    </w:r>
                  </w:p>
                </w:tc>
              </w:sdtContent>
            </w:sdt>
          </w:tr>
          <w:tr w:rsidR="006E1398" w:rsidRPr="006F132A" w14:paraId="6FAEA51D" w14:textId="77777777" w:rsidTr="00691A90">
            <w:tc>
              <w:tcPr>
                <w:tcW w:w="1800" w:type="dxa"/>
                <w:shd w:val="clear" w:color="auto" w:fill="E6E6E6"/>
              </w:tcPr>
              <w:p w14:paraId="577318E5" w14:textId="1523DA19" w:rsidR="006E1398" w:rsidRPr="0058099D" w:rsidRDefault="006E1398" w:rsidP="00691A90">
                <w:pPr>
                  <w:pStyle w:val="TableHeading"/>
                </w:pPr>
                <w:r w:rsidRPr="0058099D">
                  <w:lastRenderedPageBreak/>
                  <w:t>Technical Details</w:t>
                </w:r>
              </w:p>
            </w:tc>
            <w:tc>
              <w:tcPr>
                <w:tcW w:w="8337" w:type="dxa"/>
                <w:gridSpan w:val="3"/>
              </w:tcPr>
              <w:p w14:paraId="758EECC5" w14:textId="77777777" w:rsidR="006E1398" w:rsidRDefault="006E1398" w:rsidP="00691A90">
                <w:pPr>
                  <w:pStyle w:val="TableNormal1"/>
                  <w:numPr>
                    <w:ilvl w:val="0"/>
                    <w:numId w:val="5"/>
                  </w:numPr>
                </w:pPr>
                <w:r>
                  <w:t>PayPeriod/ Year in the header is needed to generate a request</w:t>
                </w:r>
              </w:p>
              <w:p w14:paraId="2A25AED8" w14:textId="77777777" w:rsidR="006E1398" w:rsidRDefault="006E1398" w:rsidP="002D7966">
                <w:pPr>
                  <w:pStyle w:val="TableNormal1"/>
                  <w:numPr>
                    <w:ilvl w:val="0"/>
                    <w:numId w:val="5"/>
                  </w:numPr>
                </w:pPr>
                <w:r>
                  <w:t>Employee Name, Division, ID, Pay</w:t>
                </w:r>
                <w:r w:rsidR="00C95EBC">
                  <w:t xml:space="preserve"> </w:t>
                </w:r>
                <w:r>
                  <w:t>Period fields will be auto-populated with values from the SAP</w:t>
                </w:r>
              </w:p>
              <w:p w14:paraId="3F0F8229" w14:textId="77777777" w:rsidR="007E34A7" w:rsidRDefault="007E34A7" w:rsidP="002D7966">
                <w:pPr>
                  <w:pStyle w:val="TableNormal1"/>
                  <w:numPr>
                    <w:ilvl w:val="0"/>
                    <w:numId w:val="5"/>
                  </w:numPr>
                </w:pPr>
                <w:r>
                  <w:t xml:space="preserve">Future timeline TSAR’s cannot be submitted by TimeKeeper, until the timeline becomes current </w:t>
                </w:r>
              </w:p>
              <w:p w14:paraId="665BA3F9" w14:textId="77777777" w:rsidR="007E34A7" w:rsidRPr="00415AC5" w:rsidRDefault="007E34A7" w:rsidP="007E34A7">
                <w:pPr>
                  <w:pStyle w:val="TableNormal1"/>
                  <w:numPr>
                    <w:ilvl w:val="0"/>
                    <w:numId w:val="5"/>
                  </w:numPr>
                </w:pPr>
                <w:r w:rsidRPr="00415AC5">
                  <w:t xml:space="preserve">Automatically initiated </w:t>
                </w:r>
                <w:proofErr w:type="spellStart"/>
                <w:r w:rsidRPr="00415AC5">
                  <w:t>TimeSheets</w:t>
                </w:r>
                <w:proofErr w:type="spellEnd"/>
                <w:r w:rsidRPr="00415AC5">
                  <w:t xml:space="preserve"> will not be created for an Employee, if a future TSAR exists for the employee</w:t>
                </w:r>
              </w:p>
              <w:p w14:paraId="17D9EF92" w14:textId="724834EE" w:rsidR="00F90049" w:rsidRPr="00415AC5" w:rsidRDefault="00F90049" w:rsidP="007E34A7">
                <w:pPr>
                  <w:pStyle w:val="TableNormal1"/>
                  <w:numPr>
                    <w:ilvl w:val="0"/>
                    <w:numId w:val="5"/>
                  </w:numPr>
                </w:pPr>
                <w:r w:rsidRPr="00415AC5">
                  <w:t>Notify about 2 timesheets need to be submitted for year end</w:t>
                </w:r>
              </w:p>
              <w:p w14:paraId="2B5B7BF1" w14:textId="0E3F909C" w:rsidR="007E34A7" w:rsidRPr="0058099D" w:rsidRDefault="007E34A7" w:rsidP="00564967">
                <w:pPr>
                  <w:pStyle w:val="TableNormal1"/>
                  <w:numPr>
                    <w:ilvl w:val="0"/>
                    <w:numId w:val="5"/>
                  </w:numPr>
                </w:pPr>
                <w:r w:rsidRPr="00415AC5">
                  <w:t xml:space="preserve">2 Timesheets </w:t>
                </w:r>
                <w:r w:rsidR="00564967">
                  <w:t>may</w:t>
                </w:r>
                <w:r w:rsidR="00564967" w:rsidRPr="00415AC5">
                  <w:t xml:space="preserve"> </w:t>
                </w:r>
                <w:r w:rsidRPr="00415AC5">
                  <w:t>need to be generated for the Year End. Need to discuss this some more</w:t>
                </w:r>
                <w:r w:rsidR="00F90049" w:rsidRPr="00415AC5">
                  <w:t xml:space="preserve"> – will need to check for </w:t>
                </w:r>
                <w:r w:rsidR="00415AC5" w:rsidRPr="00415AC5">
                  <w:t>feasibility based on system load capabilities</w:t>
                </w:r>
              </w:p>
            </w:tc>
          </w:tr>
          <w:tr w:rsidR="006E1398" w:rsidRPr="006F132A" w14:paraId="6EF47EF4" w14:textId="77777777" w:rsidTr="00691A90">
            <w:trPr>
              <w:trHeight w:val="421"/>
            </w:trPr>
            <w:tc>
              <w:tcPr>
                <w:tcW w:w="1800" w:type="dxa"/>
                <w:shd w:val="clear" w:color="auto" w:fill="E6E6E6"/>
              </w:tcPr>
              <w:p w14:paraId="1A013E33" w14:textId="77777777" w:rsidR="006E1398" w:rsidRPr="00CE28E6" w:rsidRDefault="006E1398" w:rsidP="00691A90">
                <w:pPr>
                  <w:pStyle w:val="TableHeading"/>
                </w:pPr>
                <w:r>
                  <w:t>Notifications</w:t>
                </w:r>
              </w:p>
            </w:tc>
            <w:tc>
              <w:tcPr>
                <w:tcW w:w="8337" w:type="dxa"/>
                <w:gridSpan w:val="3"/>
              </w:tcPr>
              <w:p w14:paraId="3CBBFD53" w14:textId="3CEC30A9" w:rsidR="006E1398" w:rsidRPr="009927CF" w:rsidRDefault="006E1398" w:rsidP="00691A90">
                <w:pPr>
                  <w:pStyle w:val="TableNormal1"/>
                  <w:numPr>
                    <w:ilvl w:val="0"/>
                    <w:numId w:val="5"/>
                  </w:numPr>
                  <w:rPr>
                    <w:color w:val="FF0000"/>
                  </w:rPr>
                </w:pPr>
                <w:r>
                  <w:rPr>
                    <w:color w:val="000000" w:themeColor="text1"/>
                  </w:rPr>
                  <w:t>A confirmation email is sent to Employee when a</w:t>
                </w:r>
                <w:r w:rsidR="002D7966">
                  <w:rPr>
                    <w:color w:val="000000" w:themeColor="text1"/>
                  </w:rPr>
                  <w:t>n</w:t>
                </w:r>
                <w:r>
                  <w:rPr>
                    <w:color w:val="000000" w:themeColor="text1"/>
                  </w:rPr>
                  <w:t xml:space="preserve"> </w:t>
                </w:r>
                <w:r>
                  <w:rPr>
                    <w:rFonts w:cstheme="minorHAnsi"/>
                  </w:rPr>
                  <w:t xml:space="preserve">Employee </w:t>
                </w:r>
                <w:r>
                  <w:rPr>
                    <w:color w:val="000000" w:themeColor="text1"/>
                  </w:rPr>
                  <w:t>Request is submitted</w:t>
                </w:r>
              </w:p>
              <w:p w14:paraId="053C6734" w14:textId="77777777" w:rsidR="006E1398" w:rsidRPr="007862A3" w:rsidRDefault="006E1398" w:rsidP="00691A90">
                <w:pPr>
                  <w:pStyle w:val="TableNormal1"/>
                  <w:numPr>
                    <w:ilvl w:val="0"/>
                    <w:numId w:val="5"/>
                  </w:numPr>
                  <w:rPr>
                    <w:color w:val="FF0000"/>
                  </w:rPr>
                </w:pPr>
                <w:r>
                  <w:rPr>
                    <w:color w:val="000000" w:themeColor="text1"/>
                  </w:rPr>
                  <w:t>Supervisor</w:t>
                </w:r>
                <w:r w:rsidRPr="003B2B62">
                  <w:rPr>
                    <w:color w:val="000000" w:themeColor="text1"/>
                  </w:rPr>
                  <w:t xml:space="preserve"> is notified when a</w:t>
                </w:r>
                <w:r w:rsidR="00FA338E">
                  <w:rPr>
                    <w:color w:val="000000" w:themeColor="text1"/>
                  </w:rPr>
                  <w:t>n</w:t>
                </w:r>
                <w:r w:rsidRPr="003B2B62">
                  <w:rPr>
                    <w:color w:val="000000" w:themeColor="text1"/>
                  </w:rPr>
                  <w:t xml:space="preserve"> </w:t>
                </w:r>
                <w:r>
                  <w:rPr>
                    <w:rFonts w:cstheme="minorHAnsi"/>
                  </w:rPr>
                  <w:t xml:space="preserve">Employee </w:t>
                </w:r>
                <w:r w:rsidRPr="003B2B62">
                  <w:rPr>
                    <w:color w:val="000000" w:themeColor="text1"/>
                  </w:rPr>
                  <w:t>Request is submitted</w:t>
                </w:r>
              </w:p>
              <w:p w14:paraId="2C84EF38" w14:textId="77777777" w:rsidR="007862A3" w:rsidRPr="00136767" w:rsidRDefault="007862A3" w:rsidP="00691A90">
                <w:pPr>
                  <w:pStyle w:val="TableNormal1"/>
                  <w:numPr>
                    <w:ilvl w:val="0"/>
                    <w:numId w:val="5"/>
                  </w:numPr>
                  <w:rPr>
                    <w:color w:val="FF0000"/>
                  </w:rPr>
                </w:pPr>
                <w:r>
                  <w:rPr>
                    <w:color w:val="000000" w:themeColor="text1"/>
                  </w:rPr>
                  <w:t>Employee and TimeKeeper are notified at every step once the flow reaches the TimeKeep</w:t>
                </w:r>
                <w:r w:rsidR="00C9283C">
                  <w:rPr>
                    <w:color w:val="000000" w:themeColor="text1"/>
                  </w:rPr>
                  <w:t>e</w:t>
                </w:r>
                <w:r>
                  <w:rPr>
                    <w:color w:val="000000" w:themeColor="text1"/>
                  </w:rPr>
                  <w:t>r</w:t>
                </w:r>
                <w:r w:rsidR="00564967">
                  <w:rPr>
                    <w:color w:val="000000" w:themeColor="text1"/>
                  </w:rPr>
                  <w:t>. Supervisor Notifications will be at key points which need to be firmed up.</w:t>
                </w:r>
              </w:p>
              <w:p w14:paraId="12F227FB" w14:textId="7CE76E7F" w:rsidR="00136767" w:rsidRPr="00B620CA" w:rsidRDefault="00136767" w:rsidP="00FB00C0">
                <w:pPr>
                  <w:pStyle w:val="TableNormal1"/>
                  <w:numPr>
                    <w:ilvl w:val="0"/>
                    <w:numId w:val="5"/>
                  </w:numPr>
                  <w:rPr>
                    <w:color w:val="FF0000"/>
                  </w:rPr>
                </w:pPr>
                <w:r>
                  <w:rPr>
                    <w:color w:val="000000" w:themeColor="text1"/>
                  </w:rPr>
                  <w:t xml:space="preserve">Budget Analyst Role will be notified if a change is made to an On Demand Timesheet which is beyond </w:t>
                </w:r>
                <w:r w:rsidR="00F363CC">
                  <w:rPr>
                    <w:color w:val="000000" w:themeColor="text1"/>
                  </w:rPr>
                  <w:t xml:space="preserve">past </w:t>
                </w:r>
                <w:r w:rsidRPr="00FB00C0">
                  <w:t>6 weeks</w:t>
                </w:r>
                <w:r w:rsidR="00FB00C0">
                  <w:t>. Details sent in the email notification</w:t>
                </w:r>
                <w:r w:rsidR="00FB00C0" w:rsidRPr="00FB00C0">
                  <w:t xml:space="preserve"> will include the following:</w:t>
                </w:r>
                <w:r w:rsidR="00FB00C0" w:rsidRPr="00FB00C0">
                  <w:br/>
                  <w:t xml:space="preserve">Employee Name and details, Pay Period for the change and a link to the reports section, where </w:t>
                </w:r>
                <w:r w:rsidR="00FB00C0">
                  <w:t>one</w:t>
                </w:r>
                <w:r w:rsidR="00FB00C0" w:rsidRPr="00FB00C0">
                  <w:t xml:space="preserve"> can filter the timesheet entry and view a read only copy of the changed timesheet</w:t>
                </w:r>
              </w:p>
            </w:tc>
          </w:tr>
          <w:tr w:rsidR="007618B2" w:rsidRPr="006F132A" w14:paraId="56406B7F" w14:textId="77777777" w:rsidTr="00691A90">
            <w:trPr>
              <w:trHeight w:val="421"/>
            </w:trPr>
            <w:tc>
              <w:tcPr>
                <w:tcW w:w="1800" w:type="dxa"/>
                <w:shd w:val="clear" w:color="auto" w:fill="E6E6E6"/>
              </w:tcPr>
              <w:p w14:paraId="623F4FBA" w14:textId="0068CFBE" w:rsidR="007618B2" w:rsidRDefault="007618B2" w:rsidP="00691A90">
                <w:pPr>
                  <w:pStyle w:val="TableHeading"/>
                </w:pPr>
                <w:r>
                  <w:t xml:space="preserve">SAP Interfaces </w:t>
                </w:r>
              </w:p>
            </w:tc>
            <w:tc>
              <w:tcPr>
                <w:tcW w:w="8337" w:type="dxa"/>
                <w:gridSpan w:val="3"/>
              </w:tcPr>
              <w:p w14:paraId="2005742F" w14:textId="77777777" w:rsidR="00FD34A0" w:rsidRPr="00C54091" w:rsidRDefault="007618B2" w:rsidP="00C14FFC">
                <w:pPr>
                  <w:pStyle w:val="TableNormal1"/>
                  <w:ind w:left="405"/>
                  <w:rPr>
                    <w:b/>
                    <w:color w:val="000000" w:themeColor="text1"/>
                  </w:rPr>
                </w:pPr>
                <w:r w:rsidRPr="00C54091">
                  <w:rPr>
                    <w:b/>
                    <w:color w:val="000000" w:themeColor="text1"/>
                  </w:rPr>
                  <w:t>Input to K2:</w:t>
                </w:r>
              </w:p>
              <w:p w14:paraId="336ADFB9" w14:textId="711FA2EC" w:rsidR="007862A3" w:rsidRDefault="007862A3" w:rsidP="00FD34A0">
                <w:pPr>
                  <w:pStyle w:val="TableNormal1"/>
                  <w:numPr>
                    <w:ilvl w:val="0"/>
                    <w:numId w:val="20"/>
                  </w:numPr>
                  <w:rPr>
                    <w:color w:val="000000" w:themeColor="text1"/>
                  </w:rPr>
                </w:pPr>
                <w:r w:rsidRPr="00FD34A0">
                  <w:rPr>
                    <w:color w:val="000000" w:themeColor="text1"/>
                  </w:rPr>
                  <w:t>User Profile  (</w:t>
                </w:r>
                <w:proofErr w:type="spellStart"/>
                <w:r w:rsidRPr="00FD34A0">
                  <w:rPr>
                    <w:color w:val="000000" w:themeColor="text1"/>
                  </w:rPr>
                  <w:t>EmpID</w:t>
                </w:r>
                <w:proofErr w:type="spellEnd"/>
                <w:r w:rsidRPr="00FD34A0">
                  <w:rPr>
                    <w:color w:val="000000" w:themeColor="text1"/>
                  </w:rPr>
                  <w:t>, Display Name, Division, Exempt Status, Union affiliation, Supervisor)</w:t>
                </w:r>
                <w:r w:rsidR="00FD34A0">
                  <w:rPr>
                    <w:color w:val="000000" w:themeColor="text1"/>
                  </w:rPr>
                  <w:br/>
                </w:r>
                <w:r w:rsidR="00FD34A0" w:rsidRPr="007862A3">
                  <w:rPr>
                    <w:color w:val="000000" w:themeColor="text1"/>
                  </w:rPr>
                  <w:t xml:space="preserve">- SAP will return a list of all non-ATU employees (All Employees for whom </w:t>
                </w:r>
                <w:proofErr w:type="spellStart"/>
                <w:r w:rsidR="00FD34A0" w:rsidRPr="007862A3">
                  <w:rPr>
                    <w:color w:val="000000" w:themeColor="text1"/>
                  </w:rPr>
                  <w:t>TimeSheets</w:t>
                </w:r>
                <w:proofErr w:type="spellEnd"/>
                <w:r w:rsidR="00FD34A0" w:rsidRPr="007862A3">
                  <w:rPr>
                    <w:color w:val="000000" w:themeColor="text1"/>
                  </w:rPr>
                  <w:t xml:space="preserve"> need to be</w:t>
                </w:r>
                <w:r w:rsidR="00FD34A0">
                  <w:rPr>
                    <w:color w:val="000000" w:themeColor="text1"/>
                  </w:rPr>
                  <w:t xml:space="preserve"> created) with this information</w:t>
                </w:r>
                <w:r w:rsidRPr="00FD34A0">
                  <w:rPr>
                    <w:color w:val="000000" w:themeColor="text1"/>
                  </w:rPr>
                  <w:t xml:space="preserve"> </w:t>
                </w:r>
              </w:p>
              <w:p w14:paraId="21CD8091" w14:textId="35157479" w:rsidR="00FD34A0" w:rsidRDefault="00FD34A0" w:rsidP="00FD34A0">
                <w:pPr>
                  <w:pStyle w:val="TableNormal1"/>
                  <w:numPr>
                    <w:ilvl w:val="0"/>
                    <w:numId w:val="20"/>
                  </w:numPr>
                  <w:rPr>
                    <w:color w:val="000000" w:themeColor="text1"/>
                  </w:rPr>
                </w:pPr>
                <w:r>
                  <w:rPr>
                    <w:color w:val="000000" w:themeColor="text1"/>
                  </w:rPr>
                  <w:t>List of Employees at Supervisor Level to identify Manager’s in the organization</w:t>
                </w:r>
              </w:p>
              <w:p w14:paraId="4E0F4DFB" w14:textId="4F2EC99B" w:rsidR="00FD34A0" w:rsidRDefault="00FD34A0" w:rsidP="00FD34A0">
                <w:pPr>
                  <w:pStyle w:val="TableNormal1"/>
                  <w:numPr>
                    <w:ilvl w:val="0"/>
                    <w:numId w:val="20"/>
                  </w:numPr>
                  <w:rPr>
                    <w:color w:val="000000" w:themeColor="text1"/>
                  </w:rPr>
                </w:pPr>
                <w:r>
                  <w:rPr>
                    <w:color w:val="000000" w:themeColor="text1"/>
                  </w:rPr>
                  <w:t>List of Employees identified as TimeKeeper associated with Supervisor’s in the organization</w:t>
                </w:r>
              </w:p>
              <w:p w14:paraId="2A7BE6D6" w14:textId="4B2220D7" w:rsidR="00FD34A0" w:rsidRDefault="00FD34A0" w:rsidP="00FD34A0">
                <w:pPr>
                  <w:pStyle w:val="TableNormal1"/>
                  <w:numPr>
                    <w:ilvl w:val="0"/>
                    <w:numId w:val="20"/>
                  </w:numPr>
                  <w:rPr>
                    <w:color w:val="000000" w:themeColor="text1"/>
                  </w:rPr>
                </w:pPr>
                <w:r w:rsidRPr="007862A3">
                  <w:rPr>
                    <w:color w:val="000000" w:themeColor="text1"/>
                  </w:rPr>
                  <w:t>Project Code</w:t>
                </w:r>
                <w:r w:rsidR="00CB3019">
                  <w:rPr>
                    <w:color w:val="000000" w:themeColor="text1"/>
                  </w:rPr>
                  <w:t xml:space="preserve"> </w:t>
                </w:r>
                <w:r w:rsidR="00BA4F3C">
                  <w:rPr>
                    <w:color w:val="000000" w:themeColor="text1"/>
                  </w:rPr>
                  <w:t>&amp; Labor WBS</w:t>
                </w:r>
                <w:r>
                  <w:rPr>
                    <w:color w:val="000000" w:themeColor="text1"/>
                  </w:rPr>
                  <w:br/>
                </w:r>
                <w:r w:rsidR="00BA4F3C">
                  <w:rPr>
                    <w:color w:val="000000" w:themeColor="text1"/>
                  </w:rPr>
                  <w:t>- SAP will return a list</w:t>
                </w:r>
              </w:p>
              <w:p w14:paraId="0EB87AF1" w14:textId="77777777" w:rsidR="00FD34A0" w:rsidRDefault="007862A3" w:rsidP="00FD34A0">
                <w:pPr>
                  <w:pStyle w:val="TableNormal1"/>
                  <w:numPr>
                    <w:ilvl w:val="0"/>
                    <w:numId w:val="20"/>
                  </w:numPr>
                  <w:rPr>
                    <w:color w:val="000000" w:themeColor="text1"/>
                  </w:rPr>
                </w:pPr>
                <w:r w:rsidRPr="00FD34A0">
                  <w:rPr>
                    <w:color w:val="000000" w:themeColor="text1"/>
                  </w:rPr>
                  <w:t xml:space="preserve">Leave Balance Actuals/ Vacation Time Available/ Comp Time Available per Employee </w:t>
                </w:r>
              </w:p>
              <w:p w14:paraId="503D4F7C" w14:textId="77777777" w:rsidR="009633D8" w:rsidRDefault="009633D8" w:rsidP="009633D8">
                <w:pPr>
                  <w:pStyle w:val="TableNormal1"/>
                  <w:ind w:left="765"/>
                  <w:rPr>
                    <w:color w:val="000000" w:themeColor="text1"/>
                  </w:rPr>
                </w:pPr>
                <w:r w:rsidRPr="00FD34A0">
                  <w:rPr>
                    <w:color w:val="000000" w:themeColor="text1"/>
                  </w:rPr>
                  <w:t xml:space="preserve">- K2 will give </w:t>
                </w:r>
                <w:proofErr w:type="spellStart"/>
                <w:r w:rsidRPr="00FD34A0">
                  <w:rPr>
                    <w:color w:val="000000" w:themeColor="text1"/>
                  </w:rPr>
                  <w:t>EmpID</w:t>
                </w:r>
                <w:proofErr w:type="spellEnd"/>
                <w:r w:rsidRPr="00FD34A0">
                  <w:rPr>
                    <w:color w:val="000000" w:themeColor="text1"/>
                  </w:rPr>
                  <w:t xml:space="preserve"> as parameter</w:t>
                </w:r>
              </w:p>
              <w:p w14:paraId="517F8F1A" w14:textId="5B1F1E5D" w:rsidR="009633D8" w:rsidRDefault="009633D8" w:rsidP="009633D8">
                <w:pPr>
                  <w:pStyle w:val="TableNormal1"/>
                  <w:ind w:left="765"/>
                  <w:rPr>
                    <w:color w:val="000000" w:themeColor="text1"/>
                  </w:rPr>
                </w:pPr>
                <w:r w:rsidRPr="007862A3">
                  <w:rPr>
                    <w:color w:val="000000" w:themeColor="text1"/>
                  </w:rPr>
                  <w:t>- SAP will return the balances</w:t>
                </w:r>
              </w:p>
              <w:p w14:paraId="2BC7D424" w14:textId="0117E2BB" w:rsidR="00456963" w:rsidRDefault="009633D8" w:rsidP="00456963">
                <w:pPr>
                  <w:pStyle w:val="TableNormal1"/>
                  <w:numPr>
                    <w:ilvl w:val="0"/>
                    <w:numId w:val="20"/>
                  </w:numPr>
                  <w:rPr>
                    <w:color w:val="000000" w:themeColor="text1"/>
                  </w:rPr>
                </w:pPr>
                <w:r>
                  <w:rPr>
                    <w:color w:val="000000" w:themeColor="text1"/>
                  </w:rPr>
                  <w:t xml:space="preserve">PayCodes, </w:t>
                </w:r>
                <w:r w:rsidR="00BA4F3C">
                  <w:rPr>
                    <w:color w:val="000000" w:themeColor="text1"/>
                  </w:rPr>
                  <w:t>Internal Order and Cost Centers</w:t>
                </w:r>
              </w:p>
              <w:p w14:paraId="23F20B41" w14:textId="2C223608" w:rsidR="00456963" w:rsidRPr="00456963" w:rsidRDefault="00456963" w:rsidP="00456963">
                <w:pPr>
                  <w:pStyle w:val="TableNormal1"/>
                  <w:numPr>
                    <w:ilvl w:val="0"/>
                    <w:numId w:val="20"/>
                  </w:numPr>
                  <w:rPr>
                    <w:color w:val="000000" w:themeColor="text1"/>
                  </w:rPr>
                </w:pPr>
                <w:r w:rsidRPr="00456963">
                  <w:rPr>
                    <w:color w:val="000000" w:themeColor="text1"/>
                  </w:rPr>
                  <w:t>Holiday Calendar per Union</w:t>
                </w:r>
              </w:p>
              <w:p w14:paraId="377F994A" w14:textId="36CB1BB2" w:rsidR="00456963" w:rsidRPr="00456963" w:rsidRDefault="00456963" w:rsidP="00456963">
                <w:pPr>
                  <w:pStyle w:val="TableNormal1"/>
                  <w:numPr>
                    <w:ilvl w:val="0"/>
                    <w:numId w:val="20"/>
                  </w:numPr>
                  <w:rPr>
                    <w:color w:val="000000" w:themeColor="text1"/>
                  </w:rPr>
                </w:pPr>
                <w:r>
                  <w:rPr>
                    <w:color w:val="000000" w:themeColor="text1"/>
                  </w:rPr>
                  <w:t>Pay Periods</w:t>
                </w:r>
                <w:r>
                  <w:rPr>
                    <w:color w:val="000000" w:themeColor="text1"/>
                  </w:rPr>
                  <w:br/>
                </w:r>
              </w:p>
              <w:p w14:paraId="18356793" w14:textId="17C8702D" w:rsidR="00FD34A0" w:rsidRPr="00C54091" w:rsidRDefault="008D1AF2" w:rsidP="00C14FFC">
                <w:pPr>
                  <w:pStyle w:val="TableNormal1"/>
                  <w:ind w:left="405"/>
                  <w:rPr>
                    <w:b/>
                    <w:color w:val="000000" w:themeColor="text1"/>
                  </w:rPr>
                </w:pPr>
                <w:r w:rsidRPr="00C54091">
                  <w:rPr>
                    <w:b/>
                    <w:color w:val="000000" w:themeColor="text1"/>
                  </w:rPr>
                  <w:t>Update to SAP from</w:t>
                </w:r>
                <w:r w:rsidR="007618B2" w:rsidRPr="00C54091">
                  <w:rPr>
                    <w:b/>
                    <w:color w:val="000000" w:themeColor="text1"/>
                  </w:rPr>
                  <w:t xml:space="preserve"> K2:</w:t>
                </w:r>
              </w:p>
              <w:p w14:paraId="2C8AF436" w14:textId="0BB2290B" w:rsidR="00FD34A0" w:rsidRPr="00FD34A0" w:rsidRDefault="00FD34A0" w:rsidP="00FD34A0">
                <w:pPr>
                  <w:pStyle w:val="TableNormal1"/>
                  <w:numPr>
                    <w:ilvl w:val="0"/>
                    <w:numId w:val="19"/>
                  </w:numPr>
                  <w:rPr>
                    <w:color w:val="000000" w:themeColor="text1"/>
                  </w:rPr>
                </w:pPr>
                <w:r w:rsidRPr="00FD34A0">
                  <w:rPr>
                    <w:rFonts w:ascii="Calibri" w:eastAsia="Times New Roman" w:hAnsi="Calibri" w:cs="Calibri"/>
                    <w:color w:val="000000"/>
                  </w:rPr>
                  <w:t>Timesheet Data entry by PayPeriod for each Day for each PayCode/CC/WBS/Internal Code entered (may be multiple calls are needed here)</w:t>
                </w:r>
              </w:p>
              <w:p w14:paraId="4F6D5728" w14:textId="77777777" w:rsidR="00FD34A0" w:rsidRDefault="00FD34A0" w:rsidP="00FD34A0">
                <w:pPr>
                  <w:pStyle w:val="ListParagraph"/>
                  <w:numPr>
                    <w:ilvl w:val="0"/>
                    <w:numId w:val="17"/>
                  </w:numPr>
                  <w:rPr>
                    <w:rFonts w:ascii="Calibri" w:eastAsia="Times New Roman" w:hAnsi="Calibri" w:cs="Calibri"/>
                    <w:color w:val="000000"/>
                    <w:sz w:val="18"/>
                    <w:szCs w:val="18"/>
                  </w:rPr>
                </w:pPr>
                <w:r w:rsidRPr="00FD34A0">
                  <w:rPr>
                    <w:rFonts w:ascii="Calibri" w:eastAsia="Times New Roman" w:hAnsi="Calibri" w:cs="Calibri"/>
                    <w:color w:val="000000"/>
                    <w:sz w:val="18"/>
                    <w:szCs w:val="18"/>
                  </w:rPr>
                  <w:t xml:space="preserve">K2 will input: </w:t>
                </w:r>
                <w:proofErr w:type="spellStart"/>
                <w:r w:rsidRPr="00FD34A0">
                  <w:rPr>
                    <w:rFonts w:ascii="Calibri" w:eastAsia="Times New Roman" w:hAnsi="Calibri" w:cs="Calibri"/>
                    <w:color w:val="000000"/>
                    <w:sz w:val="18"/>
                    <w:szCs w:val="18"/>
                  </w:rPr>
                  <w:t>EmpID</w:t>
                </w:r>
                <w:proofErr w:type="spellEnd"/>
                <w:r w:rsidRPr="00FD34A0">
                  <w:rPr>
                    <w:rFonts w:ascii="Calibri" w:eastAsia="Times New Roman" w:hAnsi="Calibri" w:cs="Calibri"/>
                    <w:color w:val="000000"/>
                    <w:sz w:val="18"/>
                    <w:szCs w:val="18"/>
                  </w:rPr>
                  <w:t>, Pay Period, Date, Codes (PayCode or WBS or Internal Order or Cost Center) for date, hours for the Code</w:t>
                </w:r>
              </w:p>
              <w:p w14:paraId="31E26B70" w14:textId="30B56BA7" w:rsidR="00FD34A0" w:rsidRPr="00FD34A0" w:rsidRDefault="00FD34A0" w:rsidP="00FD34A0">
                <w:pPr>
                  <w:pStyle w:val="ListParagraph"/>
                  <w:numPr>
                    <w:ilvl w:val="0"/>
                    <w:numId w:val="17"/>
                  </w:numPr>
                  <w:rPr>
                    <w:rFonts w:ascii="Calibri" w:eastAsia="Times New Roman" w:hAnsi="Calibri" w:cs="Calibri"/>
                    <w:color w:val="000000"/>
                    <w:sz w:val="18"/>
                    <w:szCs w:val="18"/>
                  </w:rPr>
                </w:pPr>
                <w:r w:rsidRPr="00FD34A0">
                  <w:rPr>
                    <w:rFonts w:ascii="Calibri" w:eastAsia="Times New Roman" w:hAnsi="Calibri" w:cs="Calibri"/>
                    <w:color w:val="000000"/>
                    <w:sz w:val="18"/>
                    <w:szCs w:val="18"/>
                  </w:rPr>
                  <w:t>SAP will validate this data. If Validation passes, data will be updated, otherwise a validation error will be returned to K2</w:t>
                </w:r>
              </w:p>
            </w:tc>
          </w:tr>
        </w:tbl>
        <w:p w14:paraId="52585979" w14:textId="37421FA0" w:rsidR="009D759C" w:rsidRPr="006E1398" w:rsidRDefault="00E70C13" w:rsidP="006E1398"/>
      </w:sdtContent>
    </w:sdt>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530"/>
        <w:gridCol w:w="1576"/>
        <w:gridCol w:w="1756"/>
        <w:gridCol w:w="5275"/>
      </w:tblGrid>
      <w:tr w:rsidR="00BE0FE2" w:rsidRPr="006F132A" w14:paraId="74959FBE" w14:textId="77777777" w:rsidTr="002826F4">
        <w:tc>
          <w:tcPr>
            <w:tcW w:w="1530" w:type="dxa"/>
            <w:shd w:val="clear" w:color="auto" w:fill="E6E6E6"/>
          </w:tcPr>
          <w:p w14:paraId="7ABF64ED" w14:textId="77777777" w:rsidR="00BE0FE2" w:rsidRPr="00CE28E6" w:rsidRDefault="00BE0FE2" w:rsidP="002826F4">
            <w:pPr>
              <w:pStyle w:val="TableHeading"/>
            </w:pPr>
            <w:r>
              <w:t>Feature</w:t>
            </w:r>
          </w:p>
        </w:tc>
        <w:bookmarkStart w:id="65" w:name="_Toc385944481" w:displacedByCustomXml="next"/>
        <w:sdt>
          <w:sdtPr>
            <w:rPr>
              <w:rStyle w:val="Heading3Char"/>
              <w:b/>
              <w:bCs/>
            </w:rPr>
            <w:alias w:val="Feature Name"/>
            <w:tag w:val="1.sonoma_story.sonoma_name"/>
            <w:id w:val="888529679"/>
            <w:placeholder>
              <w:docPart w:val="163C296BCCC14F0084F2B7A039034ED4"/>
            </w:placeholder>
          </w:sdtPr>
          <w:sdtEndPr>
            <w:rPr>
              <w:rStyle w:val="DefaultParagraphFont"/>
              <w:bCs w:val="0"/>
              <w:color w:val="D9D9D9" w:themeColor="background1" w:themeShade="D9"/>
              <w:sz w:val="14"/>
            </w:rPr>
          </w:sdtEndPr>
          <w:sdtContent>
            <w:sdt>
              <w:sdtPr>
                <w:rPr>
                  <w:rStyle w:val="Heading3Char"/>
                  <w:b/>
                  <w:bCs/>
                </w:rPr>
                <w:alias w:val="Feature Name"/>
                <w:tag w:val="9.sonoma_story.sonoma_name"/>
                <w:id w:val="411818121"/>
                <w:placeholder>
                  <w:docPart w:val="EAB649BFB97545BFAFB58A6C6F2A5509"/>
                </w:placeholder>
              </w:sdtPr>
              <w:sdtEndPr>
                <w:rPr>
                  <w:rStyle w:val="DefaultParagraphFont"/>
                  <w:b w:val="0"/>
                  <w:color w:val="D9D9D9" w:themeColor="background1" w:themeShade="D9"/>
                  <w:sz w:val="14"/>
                </w:rPr>
              </w:sdtEndPr>
              <w:sdtContent>
                <w:sdt>
                  <w:sdtPr>
                    <w:rPr>
                      <w:rStyle w:val="Heading3Char"/>
                      <w:b/>
                      <w:bCs/>
                    </w:rPr>
                    <w:alias w:val="Feature Name"/>
                    <w:tag w:val="9.sonoma_story.sonoma_name"/>
                    <w:id w:val="-792828876"/>
                    <w:placeholder>
                      <w:docPart w:val="09E5A3FBDA8F4F549C593C990558F9C3"/>
                    </w:placeholder>
                  </w:sdtPr>
                  <w:sdtEndPr>
                    <w:rPr>
                      <w:rStyle w:val="DefaultParagraphFont"/>
                      <w:b w:val="0"/>
                      <w:color w:val="D9D9D9" w:themeColor="background1" w:themeShade="D9"/>
                      <w:sz w:val="14"/>
                    </w:rPr>
                  </w:sdtEndPr>
                  <w:sdtContent>
                    <w:tc>
                      <w:tcPr>
                        <w:tcW w:w="8607" w:type="dxa"/>
                        <w:gridSpan w:val="3"/>
                      </w:tcPr>
                      <w:p w14:paraId="1B8FBEC1" w14:textId="631F973A" w:rsidR="00BE0FE2" w:rsidRPr="00A93311" w:rsidRDefault="00E24107" w:rsidP="00FD555F">
                        <w:pPr>
                          <w:pStyle w:val="Heading3"/>
                          <w:rPr>
                            <w:b/>
                            <w:bCs w:val="0"/>
                            <w:sz w:val="14"/>
                          </w:rPr>
                        </w:pPr>
                        <w:r>
                          <w:rPr>
                            <w:rStyle w:val="Heading3Char"/>
                            <w:b/>
                            <w:bCs/>
                          </w:rPr>
                          <w:t>3</w:t>
                        </w:r>
                        <w:r w:rsidR="00D20972">
                          <w:rPr>
                            <w:rStyle w:val="Heading3Char"/>
                            <w:b/>
                            <w:bCs/>
                          </w:rPr>
                          <w:t>.2</w:t>
                        </w:r>
                        <w:r w:rsidR="00D20972" w:rsidRPr="00D20972">
                          <w:rPr>
                            <w:rStyle w:val="Heading3Char"/>
                            <w:b/>
                            <w:bCs/>
                          </w:rPr>
                          <w:t xml:space="preserve"> </w:t>
                        </w:r>
                        <w:r w:rsidR="00F85AF2">
                          <w:rPr>
                            <w:rStyle w:val="Heading3Char"/>
                            <w:b/>
                            <w:bCs/>
                          </w:rPr>
                          <w:t>Supervisor</w:t>
                        </w:r>
                        <w:r w:rsidR="00BE0FE2">
                          <w:rPr>
                            <w:rStyle w:val="Heading3Char"/>
                            <w:b/>
                            <w:bCs/>
                          </w:rPr>
                          <w:t xml:space="preserve"> Review</w:t>
                        </w:r>
                        <w:r w:rsidR="00BE0FE2" w:rsidRPr="00A93311">
                          <w:rPr>
                            <w:rStyle w:val="Heading3Char"/>
                            <w:b/>
                            <w:bCs/>
                          </w:rPr>
                          <w:t xml:space="preserve"> </w:t>
                        </w:r>
                        <w:r w:rsidR="00BE0FE2">
                          <w:rPr>
                            <w:rStyle w:val="Heading3Char"/>
                            <w:b/>
                            <w:bCs/>
                          </w:rPr>
                          <w:t xml:space="preserve">– </w:t>
                        </w:r>
                        <w:proofErr w:type="spellStart"/>
                        <w:r w:rsidR="00F85AF2">
                          <w:rPr>
                            <w:rStyle w:val="Heading3Char"/>
                            <w:b/>
                            <w:bCs/>
                          </w:rPr>
                          <w:t>e</w:t>
                        </w:r>
                        <w:r w:rsidR="00A109E1">
                          <w:rPr>
                            <w:rStyle w:val="Heading3Char"/>
                            <w:b/>
                            <w:bCs/>
                          </w:rPr>
                          <w:t>TimeSheet</w:t>
                        </w:r>
                        <w:proofErr w:type="spellEnd"/>
                        <w:r w:rsidR="00BE0FE2">
                          <w:rPr>
                            <w:rStyle w:val="Heading3Char"/>
                            <w:b/>
                            <w:bCs/>
                          </w:rPr>
                          <w:t xml:space="preserve"> </w:t>
                        </w:r>
                        <w:r w:rsidR="00FD555F">
                          <w:rPr>
                            <w:rStyle w:val="Heading3Char"/>
                            <w:b/>
                            <w:bCs/>
                          </w:rPr>
                          <w:t>Review</w:t>
                        </w:r>
                      </w:p>
                    </w:tc>
                  </w:sdtContent>
                </w:sdt>
              </w:sdtContent>
            </w:sdt>
          </w:sdtContent>
        </w:sdt>
        <w:bookmarkEnd w:id="65" w:displacedByCustomXml="prev"/>
      </w:tr>
      <w:tr w:rsidR="00EC663A" w:rsidRPr="006F132A" w14:paraId="3D3263F2" w14:textId="77777777" w:rsidTr="00EC663A">
        <w:tc>
          <w:tcPr>
            <w:tcW w:w="1530" w:type="dxa"/>
            <w:shd w:val="clear" w:color="auto" w:fill="E6E6E6"/>
          </w:tcPr>
          <w:p w14:paraId="16249204" w14:textId="77777777" w:rsidR="00EC663A" w:rsidRPr="00DA20C9" w:rsidRDefault="00EC663A" w:rsidP="00691A90">
            <w:pPr>
              <w:pStyle w:val="TableHeading"/>
            </w:pPr>
            <w:r w:rsidRPr="00CE28E6">
              <w:t>Priority</w:t>
            </w:r>
          </w:p>
        </w:tc>
        <w:sdt>
          <w:sdtPr>
            <w:rPr>
              <w:b/>
              <w:bCs/>
            </w:rPr>
            <w:alias w:val="Priority"/>
            <w:tag w:val="1.sonoma_story.sonoma_priority"/>
            <w:id w:val="-1655061870"/>
            <w:placeholder>
              <w:docPart w:val="3EE70FB5737247F88D9D8C307AC9331A"/>
            </w:placeholder>
            <w:dropDownList>
              <w:listItem w:displayText="01 - Critical" w:value="1"/>
              <w:listItem w:displayText="02 - Major" w:value="2"/>
              <w:listItem w:displayText="03 - Minor" w:value="3"/>
              <w:listItem w:displayText="04 - Nice To Have" w:value="4"/>
            </w:dropDownList>
          </w:sdtPr>
          <w:sdtContent>
            <w:tc>
              <w:tcPr>
                <w:tcW w:w="1576" w:type="dxa"/>
              </w:tcPr>
              <w:p w14:paraId="14025EF3" w14:textId="6AA13B3D" w:rsidR="00EC663A" w:rsidRPr="00A93311" w:rsidRDefault="003A3B2B" w:rsidP="00691A90">
                <w:pPr>
                  <w:pStyle w:val="TableNormal1"/>
                  <w:rPr>
                    <w:b/>
                    <w:bCs/>
                  </w:rPr>
                </w:pPr>
                <w:r>
                  <w:rPr>
                    <w:b/>
                    <w:bCs/>
                  </w:rPr>
                  <w:t>01 - Critical</w:t>
                </w:r>
              </w:p>
            </w:tc>
          </w:sdtContent>
        </w:sdt>
        <w:tc>
          <w:tcPr>
            <w:tcW w:w="1756" w:type="dxa"/>
            <w:shd w:val="clear" w:color="auto" w:fill="E6E6E6"/>
          </w:tcPr>
          <w:p w14:paraId="3A014C4C" w14:textId="77777777" w:rsidR="00EC663A" w:rsidRPr="00893078" w:rsidRDefault="00EC663A" w:rsidP="00691A90">
            <w:pPr>
              <w:pStyle w:val="TableNormal1"/>
              <w:rPr>
                <w:b/>
                <w:bCs/>
              </w:rPr>
            </w:pPr>
            <w:r w:rsidRPr="00893078">
              <w:rPr>
                <w:b/>
                <w:bCs/>
              </w:rPr>
              <w:t>Est. Effort</w:t>
            </w:r>
          </w:p>
        </w:tc>
        <w:tc>
          <w:tcPr>
            <w:tcW w:w="5275" w:type="dxa"/>
          </w:tcPr>
          <w:p w14:paraId="5ED8C60A" w14:textId="77777777" w:rsidR="00EC663A" w:rsidRPr="00282BB6" w:rsidRDefault="00E70C13" w:rsidP="00691A90">
            <w:pPr>
              <w:pStyle w:val="TableNormal1"/>
            </w:pPr>
            <w:sdt>
              <w:sdtPr>
                <w:alias w:val="Est Hours Low"/>
                <w:tag w:val="1.sonoma_story.sonoma_esthourslow"/>
                <w:id w:val="-1241633920"/>
                <w:placeholder>
                  <w:docPart w:val="DFDEC2F457E04E5CB9BB6342CB09602D"/>
                </w:placeholder>
                <w:showingPlcHdr/>
              </w:sdtPr>
              <w:sdtContent>
                <w:r w:rsidR="00EC663A" w:rsidRPr="00282BB6">
                  <w:rPr>
                    <w:rStyle w:val="PlaceholderText"/>
                    <w:color w:val="D9D9D9" w:themeColor="background1" w:themeShade="D9"/>
                  </w:rPr>
                  <w:t>Click here to enter text.</w:t>
                </w:r>
              </w:sdtContent>
            </w:sdt>
            <w:r w:rsidR="00EC663A" w:rsidRPr="00282BB6">
              <w:t xml:space="preserve">  Hours</w:t>
            </w:r>
          </w:p>
        </w:tc>
      </w:tr>
      <w:tr w:rsidR="00BE0FE2" w:rsidRPr="006F132A" w14:paraId="72104C28" w14:textId="77777777" w:rsidTr="002826F4">
        <w:tc>
          <w:tcPr>
            <w:tcW w:w="1530" w:type="dxa"/>
            <w:shd w:val="clear" w:color="auto" w:fill="E6E6E6"/>
          </w:tcPr>
          <w:p w14:paraId="001B57F3" w14:textId="77777777" w:rsidR="00BE0FE2" w:rsidRDefault="00BE0FE2" w:rsidP="002826F4">
            <w:pPr>
              <w:pStyle w:val="TableHeading"/>
            </w:pPr>
            <w:r>
              <w:t>Description</w:t>
            </w:r>
          </w:p>
        </w:tc>
        <w:sdt>
          <w:sdtPr>
            <w:alias w:val="Description"/>
            <w:tag w:val="1.sonoma_story.sonoma_description"/>
            <w:id w:val="883988233"/>
            <w:placeholder>
              <w:docPart w:val="6EB0946E97D549AE8FC0CE6408519D03"/>
            </w:placeholder>
          </w:sdtPr>
          <w:sdtContent>
            <w:tc>
              <w:tcPr>
                <w:tcW w:w="8607" w:type="dxa"/>
                <w:gridSpan w:val="3"/>
              </w:tcPr>
              <w:p w14:paraId="3409ABCB" w14:textId="0AD95C51" w:rsidR="00BE0FE2" w:rsidRPr="00D330F9" w:rsidRDefault="00C56EA8" w:rsidP="00C56EA8">
                <w:pPr>
                  <w:pStyle w:val="TableNormal1"/>
                </w:pPr>
                <w:proofErr w:type="spellStart"/>
                <w:r>
                  <w:t>e</w:t>
                </w:r>
                <w:r w:rsidR="00A109E1">
                  <w:t>TimeSheet</w:t>
                </w:r>
                <w:proofErr w:type="spellEnd"/>
                <w:r w:rsidR="00BE0FE2">
                  <w:t xml:space="preserve"> request at </w:t>
                </w:r>
                <w:r>
                  <w:t>Supervisor</w:t>
                </w:r>
                <w:r w:rsidR="00BE0FE2">
                  <w:t xml:space="preserve"> level for approval</w:t>
                </w:r>
              </w:p>
            </w:tc>
          </w:sdtContent>
        </w:sdt>
      </w:tr>
      <w:tr w:rsidR="00BE0FE2" w:rsidRPr="006F132A" w14:paraId="2F39E8E3" w14:textId="77777777" w:rsidTr="002826F4">
        <w:tc>
          <w:tcPr>
            <w:tcW w:w="1530" w:type="dxa"/>
            <w:shd w:val="clear" w:color="auto" w:fill="E6E6E6"/>
          </w:tcPr>
          <w:p w14:paraId="4E5B8BAB" w14:textId="1F30FC05" w:rsidR="00BE0FE2" w:rsidRPr="00CE28E6" w:rsidRDefault="000E69FA" w:rsidP="002826F4">
            <w:pPr>
              <w:pStyle w:val="TableHeading"/>
            </w:pPr>
            <w:r>
              <w:t>User Interface</w:t>
            </w:r>
          </w:p>
        </w:tc>
        <w:sdt>
          <w:sdtPr>
            <w:rPr>
              <w:rFonts w:eastAsia="Times" w:cs="Times New Roman"/>
              <w:sz w:val="20"/>
              <w:szCs w:val="20"/>
              <w:lang w:eastAsia="en-US"/>
            </w:rPr>
            <w:alias w:val="Requirement"/>
            <w:tag w:val="1.sonoma_story.sonoma_functionalspecs"/>
            <w:id w:val="1084798837"/>
            <w:placeholder>
              <w:docPart w:val="1B159BFD688A4F22870237348A48EB2F"/>
            </w:placeholder>
          </w:sdtPr>
          <w:sdtEndPr>
            <w:rPr>
              <w:rFonts w:eastAsia="Arial Narrow" w:cs="Arial Narrow"/>
              <w:sz w:val="18"/>
              <w:szCs w:val="18"/>
              <w:lang w:eastAsia="ja-JP"/>
            </w:rPr>
          </w:sdtEndPr>
          <w:sdtContent>
            <w:tc>
              <w:tcPr>
                <w:tcW w:w="8607" w:type="dxa"/>
                <w:gridSpan w:val="3"/>
              </w:tcPr>
              <w:sdt>
                <w:sdtPr>
                  <w:rPr>
                    <w:rFonts w:eastAsia="Times" w:cs="Times New Roman"/>
                    <w:sz w:val="20"/>
                    <w:szCs w:val="20"/>
                    <w:lang w:eastAsia="en-US"/>
                  </w:rPr>
                  <w:alias w:val="Description"/>
                  <w:tag w:val="9.sonoma_story.sonoma_description"/>
                  <w:id w:val="2042782564"/>
                  <w:placeholder>
                    <w:docPart w:val="B17A3D67F15244DD88BFA3BD045D4EF9"/>
                  </w:placeholder>
                </w:sdtPr>
                <w:sdtEndPr>
                  <w:rPr>
                    <w:rFonts w:eastAsia="Arial Narrow" w:cs="Arial Narrow"/>
                    <w:sz w:val="18"/>
                    <w:szCs w:val="18"/>
                    <w:lang w:eastAsia="ja-JP"/>
                  </w:rPr>
                </w:sdtEndPr>
                <w:sdtContent>
                  <w:sdt>
                    <w:sdtPr>
                      <w:rPr>
                        <w:rFonts w:eastAsia="Times" w:cs="Times New Roman"/>
                        <w:sz w:val="20"/>
                        <w:szCs w:val="20"/>
                        <w:lang w:eastAsia="en-US"/>
                      </w:rPr>
                      <w:alias w:val="Description"/>
                      <w:tag w:val="9.sonoma_story.sonoma_description"/>
                      <w:id w:val="29234647"/>
                      <w:placeholder>
                        <w:docPart w:val="87D614DAB2A94145AF978A3276AF3826"/>
                      </w:placeholder>
                    </w:sdtPr>
                    <w:sdtEndPr>
                      <w:rPr>
                        <w:rFonts w:eastAsia="Arial Narrow" w:cs="Arial Narrow"/>
                        <w:sz w:val="18"/>
                        <w:szCs w:val="18"/>
                        <w:lang w:eastAsia="ja-JP"/>
                      </w:rPr>
                    </w:sdtEndPr>
                    <w:sdtContent>
                      <w:p w14:paraId="558D77CD" w14:textId="283F04E8" w:rsidR="00BE0FE2" w:rsidRPr="00841825" w:rsidRDefault="00947BDF" w:rsidP="00841825">
                        <w:pPr>
                          <w:pStyle w:val="TableNormal1"/>
                          <w:numPr>
                            <w:ilvl w:val="0"/>
                            <w:numId w:val="5"/>
                          </w:numPr>
                          <w:spacing w:line="240" w:lineRule="auto"/>
                        </w:pPr>
                        <w:r>
                          <w:t>Similar to 3.1</w:t>
                        </w:r>
                      </w:p>
                    </w:sdtContent>
                  </w:sdt>
                </w:sdtContent>
              </w:sdt>
            </w:tc>
          </w:sdtContent>
        </w:sdt>
      </w:tr>
      <w:tr w:rsidR="006D0256" w:rsidRPr="006F132A" w14:paraId="14478CDC" w14:textId="77777777" w:rsidTr="002826F4">
        <w:tc>
          <w:tcPr>
            <w:tcW w:w="1530" w:type="dxa"/>
            <w:shd w:val="clear" w:color="auto" w:fill="E6E6E6"/>
          </w:tcPr>
          <w:p w14:paraId="4FB7DA91" w14:textId="1F709089" w:rsidR="006D0256" w:rsidRPr="0058099D" w:rsidRDefault="006D0256" w:rsidP="002826F4">
            <w:pPr>
              <w:pStyle w:val="TableHeading"/>
            </w:pPr>
            <w:r>
              <w:lastRenderedPageBreak/>
              <w:t>Workflow Process/Security</w:t>
            </w:r>
          </w:p>
        </w:tc>
        <w:sdt>
          <w:sdtPr>
            <w:rPr>
              <w:rFonts w:eastAsia="Arial Narrow" w:cs="Arial Narrow"/>
              <w:sz w:val="18"/>
              <w:szCs w:val="18"/>
              <w:lang w:eastAsia="ja-JP"/>
            </w:rPr>
            <w:alias w:val="Security Roles"/>
            <w:tag w:val="9.sonoma_story.sonoma_testingsecurityroles"/>
            <w:id w:val="1179932916"/>
            <w:placeholder>
              <w:docPart w:val="46B2F8F710304EEE8133B34B983D4B5D"/>
            </w:placeholder>
          </w:sdtPr>
          <w:sdtContent>
            <w:tc>
              <w:tcPr>
                <w:tcW w:w="8607" w:type="dxa"/>
                <w:gridSpan w:val="3"/>
              </w:tcPr>
              <w:p w14:paraId="3D12F14D" w14:textId="0BB3F335" w:rsidR="000E0E4C" w:rsidRPr="009040D3" w:rsidRDefault="000E0E4C" w:rsidP="000E0E4C">
                <w:pPr>
                  <w:pStyle w:val="ListParagraph"/>
                  <w:numPr>
                    <w:ilvl w:val="0"/>
                    <w:numId w:val="5"/>
                  </w:numPr>
                  <w:contextualSpacing w:val="0"/>
                </w:pPr>
                <w:r>
                  <w:rPr>
                    <w:sz w:val="18"/>
                    <w:szCs w:val="18"/>
                  </w:rPr>
                  <w:t xml:space="preserve">Supervisor Reviews the TSAR. Supervisor can Approve or Request for </w:t>
                </w:r>
                <w:proofErr w:type="spellStart"/>
                <w:r>
                  <w:rPr>
                    <w:sz w:val="18"/>
                    <w:szCs w:val="18"/>
                  </w:rPr>
                  <w:t>Revsion</w:t>
                </w:r>
                <w:proofErr w:type="spellEnd"/>
              </w:p>
              <w:p w14:paraId="1ABFFE60" w14:textId="59C21621" w:rsidR="000E0E4C" w:rsidRDefault="000E0E4C" w:rsidP="000E0E4C">
                <w:pPr>
                  <w:pStyle w:val="ListParagraph"/>
                  <w:numPr>
                    <w:ilvl w:val="0"/>
                    <w:numId w:val="5"/>
                  </w:numPr>
                  <w:contextualSpacing w:val="0"/>
                  <w:rPr>
                    <w:sz w:val="18"/>
                    <w:szCs w:val="18"/>
                  </w:rPr>
                </w:pPr>
                <w:r w:rsidRPr="009040D3">
                  <w:rPr>
                    <w:sz w:val="18"/>
                    <w:szCs w:val="18"/>
                  </w:rPr>
                  <w:t xml:space="preserve">If </w:t>
                </w:r>
                <w:r>
                  <w:rPr>
                    <w:sz w:val="18"/>
                    <w:szCs w:val="18"/>
                  </w:rPr>
                  <w:t xml:space="preserve">Supervisor </w:t>
                </w:r>
                <w:r w:rsidRPr="009040D3">
                  <w:rPr>
                    <w:sz w:val="18"/>
                    <w:szCs w:val="18"/>
                  </w:rPr>
                  <w:t xml:space="preserve">does not action the </w:t>
                </w:r>
                <w:r>
                  <w:rPr>
                    <w:sz w:val="18"/>
                    <w:szCs w:val="18"/>
                  </w:rPr>
                  <w:t>TSAR</w:t>
                </w:r>
                <w:r w:rsidRPr="009040D3">
                  <w:rPr>
                    <w:sz w:val="18"/>
                    <w:szCs w:val="18"/>
                  </w:rPr>
                  <w:t xml:space="preserve"> for n no. of days, the </w:t>
                </w:r>
                <w:r>
                  <w:rPr>
                    <w:sz w:val="18"/>
                    <w:szCs w:val="18"/>
                  </w:rPr>
                  <w:t>TSAR</w:t>
                </w:r>
                <w:r w:rsidRPr="009040D3">
                  <w:rPr>
                    <w:sz w:val="18"/>
                    <w:szCs w:val="18"/>
                  </w:rPr>
                  <w:t xml:space="preserve"> expires and the </w:t>
                </w:r>
                <w:proofErr w:type="spellStart"/>
                <w:r w:rsidRPr="009040D3">
                  <w:rPr>
                    <w:sz w:val="18"/>
                    <w:szCs w:val="18"/>
                  </w:rPr>
                  <w:t>worklist</w:t>
                </w:r>
                <w:proofErr w:type="spellEnd"/>
                <w:r w:rsidRPr="009040D3">
                  <w:rPr>
                    <w:sz w:val="18"/>
                    <w:szCs w:val="18"/>
                  </w:rPr>
                  <w:t xml:space="preserve"> item gets assigned to TimeKeeper</w:t>
                </w:r>
              </w:p>
              <w:p w14:paraId="3B872AB5" w14:textId="77777777" w:rsidR="000E0E4C" w:rsidRPr="003B2B62" w:rsidRDefault="000E0E4C" w:rsidP="000E0E4C">
                <w:pPr>
                  <w:pStyle w:val="ListParagraph"/>
                  <w:numPr>
                    <w:ilvl w:val="0"/>
                    <w:numId w:val="5"/>
                  </w:numPr>
                </w:pPr>
                <w:r w:rsidRPr="00947BDF">
                  <w:rPr>
                    <w:sz w:val="18"/>
                    <w:szCs w:val="18"/>
                  </w:rPr>
                  <w:t>Supervisor can route request back to Employee to Revise using the ‘Revise’ option</w:t>
                </w:r>
              </w:p>
              <w:p w14:paraId="6325811E" w14:textId="77777777" w:rsidR="002D7966" w:rsidRPr="002D7966" w:rsidRDefault="000E0E4C" w:rsidP="000E0E4C">
                <w:pPr>
                  <w:pStyle w:val="ListParagraph"/>
                  <w:numPr>
                    <w:ilvl w:val="0"/>
                    <w:numId w:val="5"/>
                  </w:numPr>
                  <w:contextualSpacing w:val="0"/>
                </w:pPr>
                <w:r w:rsidRPr="003B2B62">
                  <w:rPr>
                    <w:sz w:val="18"/>
                    <w:szCs w:val="18"/>
                  </w:rPr>
                  <w:t xml:space="preserve">If  </w:t>
                </w:r>
                <w:r>
                  <w:rPr>
                    <w:sz w:val="18"/>
                    <w:szCs w:val="18"/>
                  </w:rPr>
                  <w:t>Supervisor</w:t>
                </w:r>
                <w:r w:rsidRPr="003B2B62">
                  <w:rPr>
                    <w:sz w:val="18"/>
                    <w:szCs w:val="18"/>
                  </w:rPr>
                  <w:t xml:space="preserve"> approves</w:t>
                </w:r>
                <w:r>
                  <w:rPr>
                    <w:sz w:val="18"/>
                    <w:szCs w:val="18"/>
                  </w:rPr>
                  <w:t>,</w:t>
                </w:r>
                <w:r w:rsidRPr="003B2B62">
                  <w:rPr>
                    <w:sz w:val="18"/>
                    <w:szCs w:val="18"/>
                  </w:rPr>
                  <w:t xml:space="preserve"> the request is routed to </w:t>
                </w:r>
                <w:r>
                  <w:rPr>
                    <w:sz w:val="18"/>
                    <w:szCs w:val="18"/>
                  </w:rPr>
                  <w:t>TimeKeeper</w:t>
                </w:r>
                <w:r w:rsidRPr="003B2B62">
                  <w:rPr>
                    <w:sz w:val="18"/>
                    <w:szCs w:val="18"/>
                  </w:rPr>
                  <w:t xml:space="preserve"> for review</w:t>
                </w:r>
              </w:p>
              <w:p w14:paraId="43B598A4" w14:textId="77777777" w:rsidR="002D7966" w:rsidRPr="009040D3" w:rsidRDefault="002D7966" w:rsidP="002D7966">
                <w:pPr>
                  <w:pStyle w:val="ListParagraph"/>
                  <w:numPr>
                    <w:ilvl w:val="0"/>
                    <w:numId w:val="5"/>
                  </w:numPr>
                  <w:rPr>
                    <w:sz w:val="18"/>
                    <w:szCs w:val="18"/>
                  </w:rPr>
                </w:pPr>
                <w:r w:rsidRPr="009040D3">
                  <w:rPr>
                    <w:rFonts w:cstheme="minorHAnsi"/>
                    <w:sz w:val="18"/>
                    <w:szCs w:val="18"/>
                  </w:rPr>
                  <w:t xml:space="preserve">Supervisor can manually initiate an </w:t>
                </w:r>
                <w:proofErr w:type="spellStart"/>
                <w:r w:rsidRPr="009040D3">
                  <w:rPr>
                    <w:rFonts w:cstheme="minorHAnsi"/>
                    <w:sz w:val="18"/>
                    <w:szCs w:val="18"/>
                  </w:rPr>
                  <w:t>eTimeSheet</w:t>
                </w:r>
                <w:proofErr w:type="spellEnd"/>
                <w:r w:rsidRPr="009040D3">
                  <w:rPr>
                    <w:rFonts w:cstheme="minorHAnsi"/>
                    <w:sz w:val="18"/>
                    <w:szCs w:val="18"/>
                  </w:rPr>
                  <w:t xml:space="preserve"> request for all employees reporting to them</w:t>
                </w:r>
              </w:p>
              <w:p w14:paraId="5B48D606" w14:textId="7F048888" w:rsidR="006D0256" w:rsidRPr="000E0E4C" w:rsidRDefault="00494683" w:rsidP="00494683">
                <w:pPr>
                  <w:pStyle w:val="TableNormal1"/>
                  <w:numPr>
                    <w:ilvl w:val="0"/>
                    <w:numId w:val="5"/>
                  </w:numPr>
                </w:pPr>
                <w:r>
                  <w:rPr>
                    <w:rFonts w:cstheme="minorHAnsi"/>
                  </w:rPr>
                  <w:t xml:space="preserve">Escalation: </w:t>
                </w:r>
                <w:r w:rsidRPr="004A63F2">
                  <w:rPr>
                    <w:rFonts w:cstheme="minorHAnsi"/>
                  </w:rPr>
                  <w:t xml:space="preserve">If pending for </w:t>
                </w:r>
                <w:r>
                  <w:t>Supervisor</w:t>
                </w:r>
                <w:r w:rsidRPr="004A63F2">
                  <w:rPr>
                    <w:rFonts w:cstheme="minorHAnsi"/>
                  </w:rPr>
                  <w:t xml:space="preserve">, send </w:t>
                </w:r>
                <w:r>
                  <w:rPr>
                    <w:rFonts w:cstheme="minorHAnsi"/>
                  </w:rPr>
                  <w:t xml:space="preserve">a reminder </w:t>
                </w:r>
                <w:r w:rsidRPr="004A63F2">
                  <w:rPr>
                    <w:rFonts w:cstheme="minorHAnsi"/>
                  </w:rPr>
                  <w:t xml:space="preserve">notification to </w:t>
                </w:r>
                <w:r>
                  <w:t>Supervisor</w:t>
                </w:r>
                <w:r w:rsidRPr="00831142">
                  <w:t xml:space="preserve"> </w:t>
                </w:r>
                <w:r>
                  <w:t xml:space="preserve">every </w:t>
                </w:r>
                <w:r w:rsidR="000654F2">
                  <w:rPr>
                    <w:rFonts w:cstheme="minorHAnsi"/>
                  </w:rPr>
                  <w:t>8</w:t>
                </w:r>
                <w:r w:rsidRPr="004A63F2">
                  <w:rPr>
                    <w:rFonts w:cstheme="minorHAnsi"/>
                  </w:rPr>
                  <w:t xml:space="preserve"> </w:t>
                </w:r>
                <w:r>
                  <w:rPr>
                    <w:rFonts w:cstheme="minorHAnsi"/>
                  </w:rPr>
                  <w:t>hours</w:t>
                </w:r>
              </w:p>
            </w:tc>
          </w:sdtContent>
        </w:sdt>
      </w:tr>
      <w:tr w:rsidR="006D0256" w:rsidRPr="006F132A" w14:paraId="148FAA76" w14:textId="77777777" w:rsidTr="002826F4">
        <w:tc>
          <w:tcPr>
            <w:tcW w:w="1530" w:type="dxa"/>
            <w:shd w:val="clear" w:color="auto" w:fill="E6E6E6"/>
          </w:tcPr>
          <w:p w14:paraId="5BA81824" w14:textId="0CB5471A" w:rsidR="006D0256" w:rsidRPr="0058099D" w:rsidRDefault="006D0256" w:rsidP="002826F4">
            <w:pPr>
              <w:pStyle w:val="TableHeading"/>
            </w:pPr>
            <w:r w:rsidRPr="0058099D">
              <w:t>Technical Details</w:t>
            </w:r>
          </w:p>
        </w:tc>
        <w:tc>
          <w:tcPr>
            <w:tcW w:w="8607" w:type="dxa"/>
            <w:gridSpan w:val="3"/>
          </w:tcPr>
          <w:p w14:paraId="27020BE9" w14:textId="41E1A304" w:rsidR="002D7966" w:rsidRPr="0058099D" w:rsidRDefault="002D7966" w:rsidP="002D7966">
            <w:pPr>
              <w:pStyle w:val="TableNormal1"/>
              <w:numPr>
                <w:ilvl w:val="0"/>
                <w:numId w:val="5"/>
              </w:numPr>
            </w:pPr>
            <w:r>
              <w:t>Employee Name, Division, ID, Pay Period fields will be auto-populated with values from the SAP</w:t>
            </w:r>
          </w:p>
        </w:tc>
      </w:tr>
      <w:tr w:rsidR="006D0256" w:rsidRPr="006F132A" w14:paraId="52CB0CA5" w14:textId="77777777" w:rsidTr="002826F4">
        <w:trPr>
          <w:trHeight w:val="421"/>
        </w:trPr>
        <w:tc>
          <w:tcPr>
            <w:tcW w:w="1530" w:type="dxa"/>
            <w:shd w:val="clear" w:color="auto" w:fill="E6E6E6"/>
          </w:tcPr>
          <w:p w14:paraId="129ADE44" w14:textId="0D812A60" w:rsidR="006D0256" w:rsidRPr="00CE28E6" w:rsidRDefault="006D0256" w:rsidP="002826F4">
            <w:pPr>
              <w:pStyle w:val="TableHeading"/>
            </w:pPr>
            <w:r>
              <w:t>Notifications</w:t>
            </w:r>
          </w:p>
        </w:tc>
        <w:sdt>
          <w:sdtPr>
            <w:rPr>
              <w:rFonts w:eastAsia="Times" w:cs="Times New Roman"/>
              <w:sz w:val="20"/>
              <w:szCs w:val="20"/>
              <w:lang w:eastAsia="en-US"/>
            </w:rPr>
            <w:alias w:val="Questions"/>
            <w:tag w:val="9.sonoma_story.sonoma_questions"/>
            <w:id w:val="445127757"/>
            <w:placeholder>
              <w:docPart w:val="89DA293077204CC582B484111100FEAA"/>
            </w:placeholder>
          </w:sdtPr>
          <w:sdtEndPr>
            <w:rPr>
              <w:rFonts w:eastAsia="Arial Narrow" w:cs="Arial Narrow"/>
              <w:sz w:val="18"/>
              <w:szCs w:val="18"/>
              <w:lang w:eastAsia="ja-JP"/>
            </w:rPr>
          </w:sdtEndPr>
          <w:sdtContent>
            <w:tc>
              <w:tcPr>
                <w:tcW w:w="8607" w:type="dxa"/>
                <w:gridSpan w:val="3"/>
              </w:tcPr>
              <w:p w14:paraId="056E6343" w14:textId="31DD90E2" w:rsidR="006D0256" w:rsidRPr="00831142" w:rsidRDefault="00090971" w:rsidP="007E60BF">
                <w:pPr>
                  <w:pStyle w:val="TableNormal1"/>
                  <w:numPr>
                    <w:ilvl w:val="0"/>
                    <w:numId w:val="5"/>
                  </w:numPr>
                </w:pPr>
                <w:r>
                  <w:t>Supervisor</w:t>
                </w:r>
                <w:r w:rsidR="006D0256" w:rsidRPr="00831142">
                  <w:t xml:space="preserve"> Incoming Notification</w:t>
                </w:r>
                <w:r w:rsidR="006D0256">
                  <w:t xml:space="preserve"> will include </w:t>
                </w:r>
                <w:r>
                  <w:rPr>
                    <w:rFonts w:cstheme="minorHAnsi"/>
                  </w:rPr>
                  <w:t>Employee</w:t>
                </w:r>
                <w:r w:rsidR="006D0256">
                  <w:rPr>
                    <w:rFonts w:cstheme="minorHAnsi"/>
                  </w:rPr>
                  <w:t xml:space="preserve"> Name, </w:t>
                </w:r>
                <w:r>
                  <w:rPr>
                    <w:rFonts w:cstheme="minorHAnsi"/>
                  </w:rPr>
                  <w:t>PayPeriod</w:t>
                </w:r>
                <w:r w:rsidR="006D0256">
                  <w:rPr>
                    <w:rFonts w:cstheme="minorHAnsi"/>
                  </w:rPr>
                  <w:t xml:space="preserve"> and few other header level details</w:t>
                </w:r>
              </w:p>
              <w:p w14:paraId="6AF1A16F" w14:textId="65D91A15" w:rsidR="006D0256" w:rsidRPr="00494683" w:rsidRDefault="006D0256" w:rsidP="0060572F">
                <w:pPr>
                  <w:pStyle w:val="TableNormal1"/>
                  <w:numPr>
                    <w:ilvl w:val="0"/>
                    <w:numId w:val="5"/>
                  </w:numPr>
                </w:pPr>
                <w:r>
                  <w:t>The notification will also include the source of the request (</w:t>
                </w:r>
                <w:r w:rsidR="00090971">
                  <w:t>Employee</w:t>
                </w:r>
                <w:r>
                  <w:t xml:space="preserve"> Req</w:t>
                </w:r>
                <w:r w:rsidR="00090971">
                  <w:t>uest or Revise</w:t>
                </w:r>
                <w:r>
                  <w:t>)</w:t>
                </w:r>
              </w:p>
            </w:tc>
          </w:sdtContent>
        </w:sdt>
      </w:tr>
    </w:tbl>
    <w:p w14:paraId="52B0F061" w14:textId="4B0EA089" w:rsidR="00BE0FE2" w:rsidRPr="00CE28E6" w:rsidRDefault="00BE0FE2" w:rsidP="00BE0FE2">
      <w:pPr>
        <w:pStyle w:val="Heading2"/>
      </w:pPr>
    </w:p>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530"/>
        <w:gridCol w:w="1576"/>
        <w:gridCol w:w="1756"/>
        <w:gridCol w:w="5275"/>
      </w:tblGrid>
      <w:tr w:rsidR="00726075" w:rsidRPr="006F132A" w14:paraId="43179519" w14:textId="77777777" w:rsidTr="002826F4">
        <w:tc>
          <w:tcPr>
            <w:tcW w:w="1530" w:type="dxa"/>
            <w:shd w:val="clear" w:color="auto" w:fill="E6E6E6"/>
          </w:tcPr>
          <w:p w14:paraId="59541587" w14:textId="5268F865" w:rsidR="00726075" w:rsidRPr="00CE28E6" w:rsidRDefault="001D32EC" w:rsidP="002826F4">
            <w:pPr>
              <w:pStyle w:val="TableHeading"/>
            </w:pPr>
            <w:r>
              <w:br w:type="page"/>
            </w:r>
            <w:r w:rsidR="00726075">
              <w:t>Feature</w:t>
            </w:r>
          </w:p>
        </w:tc>
        <w:bookmarkStart w:id="66" w:name="_Toc385944482" w:displacedByCustomXml="next"/>
        <w:sdt>
          <w:sdtPr>
            <w:rPr>
              <w:rStyle w:val="Heading3Char"/>
              <w:b/>
              <w:bCs/>
            </w:rPr>
            <w:alias w:val="Feature Name"/>
            <w:tag w:val="1.sonoma_story.sonoma_name"/>
            <w:id w:val="1777604638"/>
            <w:placeholder>
              <w:docPart w:val="FF374C5705BE456E8CB46A6FBF20C785"/>
            </w:placeholder>
          </w:sdtPr>
          <w:sdtEndPr>
            <w:rPr>
              <w:rStyle w:val="DefaultParagraphFont"/>
              <w:bCs w:val="0"/>
              <w:color w:val="D9D9D9" w:themeColor="background1" w:themeShade="D9"/>
              <w:sz w:val="14"/>
            </w:rPr>
          </w:sdtEndPr>
          <w:sdtContent>
            <w:sdt>
              <w:sdtPr>
                <w:rPr>
                  <w:rStyle w:val="Heading3Char"/>
                  <w:b/>
                  <w:bCs/>
                </w:rPr>
                <w:alias w:val="Feature Name"/>
                <w:tag w:val="9.sonoma_story.sonoma_name"/>
                <w:id w:val="-2138182654"/>
                <w:placeholder>
                  <w:docPart w:val="A0DE58504F2A4A9DA28D2A6F6AF45B50"/>
                </w:placeholder>
              </w:sdtPr>
              <w:sdtEndPr>
                <w:rPr>
                  <w:rStyle w:val="DefaultParagraphFont"/>
                  <w:b w:val="0"/>
                  <w:color w:val="D9D9D9" w:themeColor="background1" w:themeShade="D9"/>
                  <w:sz w:val="14"/>
                </w:rPr>
              </w:sdtEndPr>
              <w:sdtContent>
                <w:sdt>
                  <w:sdtPr>
                    <w:rPr>
                      <w:rStyle w:val="Heading3Char"/>
                      <w:b/>
                      <w:bCs/>
                    </w:rPr>
                    <w:alias w:val="Feature Name"/>
                    <w:tag w:val="9.sonoma_story.sonoma_name"/>
                    <w:id w:val="1979873219"/>
                    <w:placeholder>
                      <w:docPart w:val="62B1C29D4E33477FB9320B3B9739291A"/>
                    </w:placeholder>
                  </w:sdtPr>
                  <w:sdtEndPr>
                    <w:rPr>
                      <w:rStyle w:val="DefaultParagraphFont"/>
                      <w:b w:val="0"/>
                      <w:color w:val="D9D9D9" w:themeColor="background1" w:themeShade="D9"/>
                      <w:sz w:val="14"/>
                    </w:rPr>
                  </w:sdtEndPr>
                  <w:sdtContent>
                    <w:tc>
                      <w:tcPr>
                        <w:tcW w:w="8607" w:type="dxa"/>
                        <w:gridSpan w:val="3"/>
                      </w:tcPr>
                      <w:p w14:paraId="09CAC5EC" w14:textId="39D9896A" w:rsidR="00726075" w:rsidRPr="00A93311" w:rsidRDefault="00E24107" w:rsidP="004457C2">
                        <w:pPr>
                          <w:pStyle w:val="Heading3"/>
                          <w:rPr>
                            <w:b/>
                            <w:bCs w:val="0"/>
                            <w:sz w:val="14"/>
                          </w:rPr>
                        </w:pPr>
                        <w:r>
                          <w:rPr>
                            <w:rStyle w:val="Heading3Char"/>
                            <w:b/>
                            <w:bCs/>
                          </w:rPr>
                          <w:t>3</w:t>
                        </w:r>
                        <w:r w:rsidR="00D20972">
                          <w:rPr>
                            <w:rStyle w:val="Heading3Char"/>
                            <w:b/>
                            <w:bCs/>
                          </w:rPr>
                          <w:t>.3</w:t>
                        </w:r>
                        <w:r w:rsidR="00D20972" w:rsidRPr="00D20972">
                          <w:rPr>
                            <w:rStyle w:val="Heading3Char"/>
                            <w:b/>
                            <w:bCs/>
                          </w:rPr>
                          <w:t xml:space="preserve"> </w:t>
                        </w:r>
                        <w:r w:rsidR="00F85AF2">
                          <w:rPr>
                            <w:rStyle w:val="Heading3Char"/>
                            <w:b/>
                            <w:bCs/>
                          </w:rPr>
                          <w:t>TimeKeeper</w:t>
                        </w:r>
                        <w:r w:rsidR="00726075">
                          <w:rPr>
                            <w:rStyle w:val="Heading3Char"/>
                            <w:b/>
                            <w:bCs/>
                          </w:rPr>
                          <w:t xml:space="preserve"> Review</w:t>
                        </w:r>
                        <w:r w:rsidR="00726075" w:rsidRPr="00A93311">
                          <w:rPr>
                            <w:rStyle w:val="Heading3Char"/>
                            <w:b/>
                            <w:bCs/>
                          </w:rPr>
                          <w:t xml:space="preserve"> </w:t>
                        </w:r>
                        <w:r w:rsidR="00726075">
                          <w:rPr>
                            <w:rStyle w:val="Heading3Char"/>
                            <w:b/>
                            <w:bCs/>
                          </w:rPr>
                          <w:t xml:space="preserve">– </w:t>
                        </w:r>
                        <w:proofErr w:type="spellStart"/>
                        <w:r w:rsidR="00F85AF2">
                          <w:rPr>
                            <w:rStyle w:val="Heading3Char"/>
                            <w:b/>
                            <w:bCs/>
                          </w:rPr>
                          <w:t>e</w:t>
                        </w:r>
                        <w:r w:rsidR="00A109E1">
                          <w:rPr>
                            <w:rStyle w:val="Heading3Char"/>
                            <w:b/>
                            <w:bCs/>
                          </w:rPr>
                          <w:t>TimeSheet</w:t>
                        </w:r>
                        <w:proofErr w:type="spellEnd"/>
                        <w:r w:rsidR="00726075">
                          <w:rPr>
                            <w:rStyle w:val="Heading3Char"/>
                            <w:b/>
                            <w:bCs/>
                          </w:rPr>
                          <w:t xml:space="preserve"> </w:t>
                        </w:r>
                        <w:r w:rsidR="004457C2">
                          <w:rPr>
                            <w:rStyle w:val="Heading3Char"/>
                            <w:b/>
                            <w:bCs/>
                          </w:rPr>
                          <w:t>Verification</w:t>
                        </w:r>
                      </w:p>
                    </w:tc>
                  </w:sdtContent>
                </w:sdt>
              </w:sdtContent>
            </w:sdt>
          </w:sdtContent>
        </w:sdt>
        <w:bookmarkEnd w:id="66" w:displacedByCustomXml="prev"/>
      </w:tr>
      <w:tr w:rsidR="00EC663A" w:rsidRPr="006F132A" w14:paraId="5BE552A7" w14:textId="77777777" w:rsidTr="00EC663A">
        <w:tc>
          <w:tcPr>
            <w:tcW w:w="1530" w:type="dxa"/>
            <w:shd w:val="clear" w:color="auto" w:fill="E6E6E6"/>
          </w:tcPr>
          <w:p w14:paraId="42B49152" w14:textId="77777777" w:rsidR="00EC663A" w:rsidRPr="00DA20C9" w:rsidRDefault="00EC663A" w:rsidP="00691A90">
            <w:pPr>
              <w:pStyle w:val="TableHeading"/>
            </w:pPr>
            <w:r w:rsidRPr="00CE28E6">
              <w:t>Priority</w:t>
            </w:r>
          </w:p>
        </w:tc>
        <w:sdt>
          <w:sdtPr>
            <w:rPr>
              <w:b/>
              <w:bCs/>
            </w:rPr>
            <w:alias w:val="Priority"/>
            <w:tag w:val="1.sonoma_story.sonoma_priority"/>
            <w:id w:val="-809326070"/>
            <w:placeholder>
              <w:docPart w:val="6E61E24CFD8942F0AB78CA41D83F7422"/>
            </w:placeholder>
            <w:dropDownList>
              <w:listItem w:displayText="01 - Critical" w:value="1"/>
              <w:listItem w:displayText="02 - Major" w:value="2"/>
              <w:listItem w:displayText="03 - Minor" w:value="3"/>
              <w:listItem w:displayText="04 - Nice To Have" w:value="4"/>
            </w:dropDownList>
          </w:sdtPr>
          <w:sdtContent>
            <w:tc>
              <w:tcPr>
                <w:tcW w:w="1576" w:type="dxa"/>
              </w:tcPr>
              <w:p w14:paraId="2437C34B" w14:textId="001D3A0D" w:rsidR="00EC663A" w:rsidRPr="00A93311" w:rsidRDefault="003A3B2B" w:rsidP="00691A90">
                <w:pPr>
                  <w:pStyle w:val="TableNormal1"/>
                  <w:rPr>
                    <w:b/>
                    <w:bCs/>
                  </w:rPr>
                </w:pPr>
                <w:r>
                  <w:rPr>
                    <w:b/>
                    <w:bCs/>
                  </w:rPr>
                  <w:t>01 - Critical</w:t>
                </w:r>
              </w:p>
            </w:tc>
          </w:sdtContent>
        </w:sdt>
        <w:tc>
          <w:tcPr>
            <w:tcW w:w="1756" w:type="dxa"/>
            <w:shd w:val="clear" w:color="auto" w:fill="E6E6E6"/>
          </w:tcPr>
          <w:p w14:paraId="0A4BD92F" w14:textId="77777777" w:rsidR="00EC663A" w:rsidRPr="00893078" w:rsidRDefault="00EC663A" w:rsidP="00691A90">
            <w:pPr>
              <w:pStyle w:val="TableNormal1"/>
              <w:rPr>
                <w:b/>
                <w:bCs/>
              </w:rPr>
            </w:pPr>
            <w:r w:rsidRPr="00893078">
              <w:rPr>
                <w:b/>
                <w:bCs/>
              </w:rPr>
              <w:t>Est. Effort</w:t>
            </w:r>
          </w:p>
        </w:tc>
        <w:tc>
          <w:tcPr>
            <w:tcW w:w="5275" w:type="dxa"/>
          </w:tcPr>
          <w:p w14:paraId="1AD797C0" w14:textId="77777777" w:rsidR="00EC663A" w:rsidRPr="00282BB6" w:rsidRDefault="00E70C13" w:rsidP="00691A90">
            <w:pPr>
              <w:pStyle w:val="TableNormal1"/>
            </w:pPr>
            <w:sdt>
              <w:sdtPr>
                <w:alias w:val="Est Hours Low"/>
                <w:tag w:val="1.sonoma_story.sonoma_esthourslow"/>
                <w:id w:val="-1254437528"/>
                <w:placeholder>
                  <w:docPart w:val="03BDF7C0599C4170B081BFF676558C49"/>
                </w:placeholder>
                <w:showingPlcHdr/>
              </w:sdtPr>
              <w:sdtContent>
                <w:r w:rsidR="00EC663A" w:rsidRPr="00282BB6">
                  <w:rPr>
                    <w:rStyle w:val="PlaceholderText"/>
                    <w:color w:val="D9D9D9" w:themeColor="background1" w:themeShade="D9"/>
                  </w:rPr>
                  <w:t>Click here to enter text.</w:t>
                </w:r>
              </w:sdtContent>
            </w:sdt>
            <w:r w:rsidR="00EC663A" w:rsidRPr="00282BB6">
              <w:t xml:space="preserve">  Hours</w:t>
            </w:r>
          </w:p>
        </w:tc>
      </w:tr>
      <w:tr w:rsidR="00726075" w:rsidRPr="006F132A" w14:paraId="580A41C4" w14:textId="77777777" w:rsidTr="002826F4">
        <w:tc>
          <w:tcPr>
            <w:tcW w:w="1530" w:type="dxa"/>
            <w:shd w:val="clear" w:color="auto" w:fill="E6E6E6"/>
          </w:tcPr>
          <w:p w14:paraId="17CC647E" w14:textId="77777777" w:rsidR="00726075" w:rsidRDefault="00726075" w:rsidP="002826F4">
            <w:pPr>
              <w:pStyle w:val="TableHeading"/>
            </w:pPr>
            <w:r>
              <w:t>Description</w:t>
            </w:r>
          </w:p>
        </w:tc>
        <w:sdt>
          <w:sdtPr>
            <w:alias w:val="Description"/>
            <w:tag w:val="1.sonoma_story.sonoma_description"/>
            <w:id w:val="1738273941"/>
            <w:placeholder>
              <w:docPart w:val="C3E3234084804693BE164F3B96F30552"/>
            </w:placeholder>
          </w:sdtPr>
          <w:sdtContent>
            <w:tc>
              <w:tcPr>
                <w:tcW w:w="8607" w:type="dxa"/>
                <w:gridSpan w:val="3"/>
              </w:tcPr>
              <w:p w14:paraId="1737F04C" w14:textId="3EFB75ED" w:rsidR="00726075" w:rsidRPr="00D330F9" w:rsidRDefault="00363711" w:rsidP="008323F6">
                <w:pPr>
                  <w:pStyle w:val="TableNormal1"/>
                </w:pPr>
                <w:proofErr w:type="spellStart"/>
                <w:r>
                  <w:t>e</w:t>
                </w:r>
                <w:r w:rsidR="00A109E1">
                  <w:t>TimeSheet</w:t>
                </w:r>
                <w:proofErr w:type="spellEnd"/>
                <w:r>
                  <w:t xml:space="preserve"> R</w:t>
                </w:r>
                <w:r w:rsidR="00726075">
                  <w:t xml:space="preserve">equest at </w:t>
                </w:r>
                <w:r w:rsidR="008323F6">
                  <w:t>TimeKeeper</w:t>
                </w:r>
                <w:r w:rsidR="00726075">
                  <w:t xml:space="preserve"> level for approval</w:t>
                </w:r>
              </w:p>
            </w:tc>
          </w:sdtContent>
        </w:sdt>
      </w:tr>
      <w:tr w:rsidR="00726075" w:rsidRPr="006F132A" w14:paraId="453B7C95" w14:textId="77777777" w:rsidTr="002826F4">
        <w:tc>
          <w:tcPr>
            <w:tcW w:w="1530" w:type="dxa"/>
            <w:shd w:val="clear" w:color="auto" w:fill="E6E6E6"/>
          </w:tcPr>
          <w:p w14:paraId="3DAE3DE3" w14:textId="2CB7736C" w:rsidR="00726075" w:rsidRPr="00CE28E6" w:rsidRDefault="0038706F" w:rsidP="002826F4">
            <w:pPr>
              <w:pStyle w:val="TableHeading"/>
            </w:pPr>
            <w:r>
              <w:t>User Interface</w:t>
            </w:r>
          </w:p>
        </w:tc>
        <w:sdt>
          <w:sdtPr>
            <w:rPr>
              <w:rFonts w:eastAsia="Times" w:cs="Times New Roman"/>
              <w:sz w:val="20"/>
              <w:szCs w:val="20"/>
              <w:lang w:eastAsia="en-US"/>
            </w:rPr>
            <w:alias w:val="Requirement"/>
            <w:tag w:val="1.sonoma_story.sonoma_functionalspecs"/>
            <w:id w:val="403415416"/>
            <w:placeholder>
              <w:docPart w:val="B252277EB3114D84AE5F0EBB61262963"/>
            </w:placeholder>
          </w:sdtPr>
          <w:sdtEndPr>
            <w:rPr>
              <w:rFonts w:eastAsia="Arial Narrow" w:cs="Arial Narrow"/>
              <w:sz w:val="18"/>
              <w:szCs w:val="18"/>
              <w:lang w:eastAsia="ja-JP"/>
            </w:rPr>
          </w:sdtEndPr>
          <w:sdtContent>
            <w:tc>
              <w:tcPr>
                <w:tcW w:w="8607" w:type="dxa"/>
                <w:gridSpan w:val="3"/>
              </w:tcPr>
              <w:sdt>
                <w:sdtPr>
                  <w:rPr>
                    <w:rFonts w:eastAsia="Times" w:cs="Times New Roman"/>
                    <w:sz w:val="20"/>
                    <w:szCs w:val="20"/>
                    <w:lang w:eastAsia="en-US"/>
                  </w:rPr>
                  <w:alias w:val="Description"/>
                  <w:tag w:val="9.sonoma_story.sonoma_description"/>
                  <w:id w:val="-487325916"/>
                  <w:placeholder>
                    <w:docPart w:val="8E36C99B6E3B4486BEB21E74D1CB1AF7"/>
                  </w:placeholder>
                </w:sdtPr>
                <w:sdtEndPr>
                  <w:rPr>
                    <w:rFonts w:eastAsia="Arial Narrow" w:cs="Arial Narrow"/>
                    <w:sz w:val="18"/>
                    <w:szCs w:val="18"/>
                    <w:lang w:eastAsia="ja-JP"/>
                  </w:rPr>
                </w:sdtEndPr>
                <w:sdtContent>
                  <w:sdt>
                    <w:sdtPr>
                      <w:rPr>
                        <w:rFonts w:eastAsia="Times" w:cs="Times New Roman"/>
                        <w:sz w:val="20"/>
                        <w:szCs w:val="20"/>
                        <w:lang w:eastAsia="en-US"/>
                      </w:rPr>
                      <w:alias w:val="Description"/>
                      <w:tag w:val="9.sonoma_story.sonoma_description"/>
                      <w:id w:val="-2130304887"/>
                      <w:placeholder>
                        <w:docPart w:val="3D85EEFA06464D98807EFDB7F0D837AE"/>
                      </w:placeholder>
                    </w:sdtPr>
                    <w:sdtEndPr>
                      <w:rPr>
                        <w:rFonts w:eastAsia="Arial Narrow" w:cs="Arial Narrow"/>
                        <w:sz w:val="18"/>
                        <w:szCs w:val="18"/>
                        <w:lang w:eastAsia="ja-JP"/>
                      </w:rPr>
                    </w:sdtEndPr>
                    <w:sdtContent>
                      <w:p w14:paraId="3113CCD1" w14:textId="77777777" w:rsidR="00DF1C9C" w:rsidRDefault="00947BDF" w:rsidP="00947BDF">
                        <w:pPr>
                          <w:pStyle w:val="TableNormal1"/>
                          <w:numPr>
                            <w:ilvl w:val="0"/>
                            <w:numId w:val="5"/>
                          </w:numPr>
                        </w:pPr>
                        <w:r>
                          <w:t>Similar to section 3.1</w:t>
                        </w:r>
                      </w:p>
                      <w:p w14:paraId="28723DBB" w14:textId="34D583BD" w:rsidR="00E956CF" w:rsidRDefault="00DF1C9C" w:rsidP="00FD555F">
                        <w:pPr>
                          <w:pStyle w:val="TableNormal1"/>
                          <w:numPr>
                            <w:ilvl w:val="0"/>
                            <w:numId w:val="5"/>
                          </w:numPr>
                        </w:pPr>
                        <w:r>
                          <w:t>TimeKeeper can see requests from all employees reporting to their associated Supervisor. They will approve requests for Employees who are assigned to them</w:t>
                        </w:r>
                      </w:p>
                      <w:p w14:paraId="603AA792" w14:textId="7E2BCC6A" w:rsidR="00726075" w:rsidRPr="0038706F" w:rsidRDefault="00E956CF" w:rsidP="00947BDF">
                        <w:pPr>
                          <w:pStyle w:val="TableNormal1"/>
                          <w:numPr>
                            <w:ilvl w:val="0"/>
                            <w:numId w:val="5"/>
                          </w:numPr>
                        </w:pPr>
                        <w:r>
                          <w:t>After TimeKeeper approval, if there is no Supervisor Approval, the request gets routed to a Supervisor</w:t>
                        </w:r>
                        <w:r w:rsidR="00FD555F">
                          <w:t>,</w:t>
                        </w:r>
                        <w:r>
                          <w:t xml:space="preserve"> 1 level above the existing Supervisor</w:t>
                        </w:r>
                      </w:p>
                    </w:sdtContent>
                  </w:sdt>
                </w:sdtContent>
              </w:sdt>
            </w:tc>
          </w:sdtContent>
        </w:sdt>
      </w:tr>
      <w:tr w:rsidR="002F337E" w:rsidRPr="006F132A" w14:paraId="33816456" w14:textId="77777777" w:rsidTr="002826F4">
        <w:tc>
          <w:tcPr>
            <w:tcW w:w="1530" w:type="dxa"/>
            <w:shd w:val="clear" w:color="auto" w:fill="E6E6E6"/>
          </w:tcPr>
          <w:p w14:paraId="50DD26BD" w14:textId="380ACF46" w:rsidR="002F337E" w:rsidRPr="0058099D" w:rsidRDefault="002F337E" w:rsidP="002826F4">
            <w:pPr>
              <w:pStyle w:val="TableHeading"/>
            </w:pPr>
            <w:r>
              <w:t>Workflow Process/Security</w:t>
            </w:r>
          </w:p>
        </w:tc>
        <w:sdt>
          <w:sdtPr>
            <w:rPr>
              <w:rFonts w:eastAsia="Arial Narrow" w:cs="Arial Narrow"/>
              <w:sz w:val="18"/>
              <w:szCs w:val="18"/>
              <w:lang w:eastAsia="ja-JP"/>
            </w:rPr>
            <w:alias w:val="Security Roles"/>
            <w:tag w:val="9.sonoma_story.sonoma_testingsecurityroles"/>
            <w:id w:val="2043630701"/>
            <w:placeholder>
              <w:docPart w:val="7F4D18262DDB4BDCB693458B5C3AEC06"/>
            </w:placeholder>
          </w:sdtPr>
          <w:sdtContent>
            <w:tc>
              <w:tcPr>
                <w:tcW w:w="8607" w:type="dxa"/>
                <w:gridSpan w:val="3"/>
              </w:tcPr>
              <w:p w14:paraId="11BE80AE" w14:textId="30F4F6D2" w:rsidR="002F337E" w:rsidRPr="00951615" w:rsidRDefault="008323F6" w:rsidP="00140734">
                <w:pPr>
                  <w:pStyle w:val="ListParagraph"/>
                  <w:numPr>
                    <w:ilvl w:val="0"/>
                    <w:numId w:val="5"/>
                  </w:numPr>
                  <w:rPr>
                    <w:sz w:val="18"/>
                    <w:szCs w:val="18"/>
                  </w:rPr>
                </w:pPr>
                <w:r w:rsidRPr="00951615">
                  <w:rPr>
                    <w:sz w:val="18"/>
                    <w:szCs w:val="18"/>
                  </w:rPr>
                  <w:t xml:space="preserve">TimeKeeper </w:t>
                </w:r>
                <w:r w:rsidR="002F337E" w:rsidRPr="00951615">
                  <w:rPr>
                    <w:sz w:val="18"/>
                    <w:szCs w:val="18"/>
                  </w:rPr>
                  <w:t xml:space="preserve">routes request to </w:t>
                </w:r>
                <w:r w:rsidRPr="00951615">
                  <w:rPr>
                    <w:sz w:val="18"/>
                    <w:szCs w:val="18"/>
                  </w:rPr>
                  <w:t>Employee</w:t>
                </w:r>
                <w:r w:rsidR="002F337E" w:rsidRPr="00951615">
                  <w:rPr>
                    <w:sz w:val="18"/>
                    <w:szCs w:val="18"/>
                  </w:rPr>
                  <w:t xml:space="preserve"> </w:t>
                </w:r>
                <w:r w:rsidR="00FD555F">
                  <w:rPr>
                    <w:sz w:val="18"/>
                    <w:szCs w:val="18"/>
                  </w:rPr>
                  <w:t>and asks for</w:t>
                </w:r>
                <w:r w:rsidRPr="00951615">
                  <w:rPr>
                    <w:sz w:val="18"/>
                    <w:szCs w:val="18"/>
                  </w:rPr>
                  <w:t xml:space="preserve"> revision</w:t>
                </w:r>
              </w:p>
              <w:p w14:paraId="6BEECD6D" w14:textId="77777777" w:rsidR="009F0A1F" w:rsidRPr="00951615" w:rsidRDefault="008323F6" w:rsidP="008323F6">
                <w:pPr>
                  <w:pStyle w:val="TableNormal1"/>
                  <w:numPr>
                    <w:ilvl w:val="0"/>
                    <w:numId w:val="5"/>
                  </w:numPr>
                </w:pPr>
                <w:r w:rsidRPr="00951615">
                  <w:t>TimeKeeper completes the request and data is updated to SAP</w:t>
                </w:r>
              </w:p>
              <w:p w14:paraId="4F240284" w14:textId="4A3E8EC7" w:rsidR="002F337E" w:rsidRDefault="009F0A1F" w:rsidP="008323F6">
                <w:pPr>
                  <w:pStyle w:val="TableNormal1"/>
                  <w:numPr>
                    <w:ilvl w:val="0"/>
                    <w:numId w:val="5"/>
                  </w:numPr>
                </w:pPr>
                <w:r w:rsidRPr="00951615">
                  <w:t>TimeKeeper send to Supervisor, if Supervisor Approval not present</w:t>
                </w:r>
              </w:p>
            </w:tc>
          </w:sdtContent>
        </w:sdt>
      </w:tr>
      <w:tr w:rsidR="00726075" w:rsidRPr="006F132A" w14:paraId="6502DBEC" w14:textId="77777777" w:rsidTr="002826F4">
        <w:tc>
          <w:tcPr>
            <w:tcW w:w="1530" w:type="dxa"/>
            <w:shd w:val="clear" w:color="auto" w:fill="E6E6E6"/>
          </w:tcPr>
          <w:p w14:paraId="1627333A" w14:textId="77777777" w:rsidR="00726075" w:rsidRPr="0058099D" w:rsidRDefault="00726075" w:rsidP="002826F4">
            <w:pPr>
              <w:pStyle w:val="TableHeading"/>
            </w:pPr>
            <w:r w:rsidRPr="0058099D">
              <w:t>Technical Details</w:t>
            </w:r>
          </w:p>
        </w:tc>
        <w:tc>
          <w:tcPr>
            <w:tcW w:w="8607" w:type="dxa"/>
            <w:gridSpan w:val="3"/>
          </w:tcPr>
          <w:p w14:paraId="374F238A" w14:textId="77777777" w:rsidR="00726075" w:rsidRDefault="00947BDF" w:rsidP="002826F4">
            <w:pPr>
              <w:pStyle w:val="TableNormal1"/>
              <w:numPr>
                <w:ilvl w:val="0"/>
                <w:numId w:val="5"/>
              </w:numPr>
            </w:pPr>
            <w:r>
              <w:t xml:space="preserve">Employee Name, Division, ID, </w:t>
            </w:r>
            <w:proofErr w:type="spellStart"/>
            <w:r>
              <w:t>PayPeriods</w:t>
            </w:r>
            <w:proofErr w:type="spellEnd"/>
            <w:r>
              <w:t xml:space="preserve"> fields will be auto-populated with values from the Employee Request submission.</w:t>
            </w:r>
          </w:p>
          <w:p w14:paraId="5927C023" w14:textId="7213372D" w:rsidR="00947BDF" w:rsidRPr="0058099D" w:rsidRDefault="00947BDF" w:rsidP="002826F4">
            <w:pPr>
              <w:pStyle w:val="TableNormal1"/>
              <w:numPr>
                <w:ilvl w:val="0"/>
                <w:numId w:val="5"/>
              </w:numPr>
            </w:pPr>
            <w:r>
              <w:t>TimeKeeper assignment will be to a group. Any 1 approval will complete the request</w:t>
            </w:r>
          </w:p>
        </w:tc>
      </w:tr>
      <w:tr w:rsidR="00726075" w:rsidRPr="006F132A" w14:paraId="65608D3A" w14:textId="77777777" w:rsidTr="002826F4">
        <w:trPr>
          <w:trHeight w:val="421"/>
        </w:trPr>
        <w:tc>
          <w:tcPr>
            <w:tcW w:w="1530" w:type="dxa"/>
            <w:shd w:val="clear" w:color="auto" w:fill="E6E6E6"/>
          </w:tcPr>
          <w:p w14:paraId="7384E580" w14:textId="45340B48" w:rsidR="00726075" w:rsidRPr="002337A0" w:rsidRDefault="004A63F2" w:rsidP="002826F4">
            <w:pPr>
              <w:pStyle w:val="TableHeading"/>
            </w:pPr>
            <w:r w:rsidRPr="002337A0">
              <w:t>Notifications</w:t>
            </w:r>
          </w:p>
        </w:tc>
        <w:sdt>
          <w:sdtPr>
            <w:rPr>
              <w:sz w:val="18"/>
              <w:szCs w:val="18"/>
            </w:rPr>
            <w:alias w:val="Questions"/>
            <w:tag w:val="9.sonoma_story.sonoma_questions"/>
            <w:id w:val="627898523"/>
            <w:placeholder>
              <w:docPart w:val="515B95CD20CA4F3E94AD64C83AC5D11B"/>
            </w:placeholder>
          </w:sdtPr>
          <w:sdtContent>
            <w:tc>
              <w:tcPr>
                <w:tcW w:w="8607" w:type="dxa"/>
                <w:gridSpan w:val="3"/>
              </w:tcPr>
              <w:p w14:paraId="696D66B9" w14:textId="6C2A15BD" w:rsidR="002337A0" w:rsidRPr="002337A0" w:rsidRDefault="002337A0" w:rsidP="002337A0">
                <w:pPr>
                  <w:pStyle w:val="ListParagraph"/>
                  <w:numPr>
                    <w:ilvl w:val="0"/>
                    <w:numId w:val="5"/>
                  </w:numPr>
                  <w:rPr>
                    <w:sz w:val="18"/>
                    <w:szCs w:val="18"/>
                  </w:rPr>
                </w:pPr>
                <w:r>
                  <w:rPr>
                    <w:sz w:val="18"/>
                    <w:szCs w:val="18"/>
                  </w:rPr>
                  <w:t>TimeKeeper</w:t>
                </w:r>
                <w:r w:rsidRPr="002337A0">
                  <w:rPr>
                    <w:sz w:val="18"/>
                    <w:szCs w:val="18"/>
                  </w:rPr>
                  <w:t xml:space="preserve"> Incoming Notification will include </w:t>
                </w:r>
                <w:r w:rsidRPr="002337A0">
                  <w:rPr>
                    <w:rFonts w:cstheme="minorHAnsi"/>
                    <w:sz w:val="18"/>
                    <w:szCs w:val="18"/>
                  </w:rPr>
                  <w:t>Employee Name, PayPeriod and few other header level details</w:t>
                </w:r>
              </w:p>
              <w:p w14:paraId="4C654DA5" w14:textId="2DBFD019" w:rsidR="00726075" w:rsidRPr="002337A0" w:rsidRDefault="002337A0" w:rsidP="002337A0">
                <w:pPr>
                  <w:pStyle w:val="ListParagraph"/>
                  <w:numPr>
                    <w:ilvl w:val="0"/>
                    <w:numId w:val="5"/>
                  </w:numPr>
                  <w:contextualSpacing w:val="0"/>
                  <w:rPr>
                    <w:rFonts w:cstheme="minorHAnsi"/>
                    <w:sz w:val="18"/>
                    <w:szCs w:val="18"/>
                  </w:rPr>
                </w:pPr>
                <w:r w:rsidRPr="002337A0">
                  <w:rPr>
                    <w:sz w:val="18"/>
                    <w:szCs w:val="18"/>
                  </w:rPr>
                  <w:t>The notification will also include the source of the request (Employee Request or Revise)</w:t>
                </w:r>
              </w:p>
            </w:tc>
          </w:sdtContent>
        </w:sdt>
      </w:tr>
      <w:bookmarkEnd w:id="56"/>
    </w:tbl>
    <w:p w14:paraId="7E7E9441" w14:textId="7453D09E" w:rsidR="00566476" w:rsidRDefault="00566476" w:rsidP="004A3C17">
      <w:pPr>
        <w:pStyle w:val="Heading2"/>
        <w:rPr>
          <w:rFonts w:eastAsia="Times"/>
          <w:b w:val="0"/>
          <w:bCs w:val="0"/>
          <w:color w:val="auto"/>
          <w:sz w:val="20"/>
          <w:szCs w:val="20"/>
        </w:rPr>
      </w:pPr>
    </w:p>
    <w:p w14:paraId="4E77228D" w14:textId="77777777" w:rsidR="00566476" w:rsidRDefault="00566476">
      <w:r>
        <w:rPr>
          <w:b/>
          <w:bCs/>
        </w:rPr>
        <w:br w:type="page"/>
      </w:r>
    </w:p>
    <w:bookmarkStart w:id="67" w:name="_Toc385944483" w:displacedByCustomXml="next"/>
    <w:sdt>
      <w:sdtPr>
        <w:rPr>
          <w:rFonts w:eastAsia="Times"/>
          <w:b w:val="0"/>
          <w:bCs w:val="0"/>
          <w:color w:val="auto"/>
          <w:sz w:val="20"/>
          <w:szCs w:val="20"/>
        </w:rPr>
        <w:alias w:val="Theme"/>
        <w:tag w:val="5.sonoma_story.sonoma_theme"/>
        <w:id w:val="1724562017"/>
        <w:placeholder>
          <w:docPart w:val="5CFCCA5BBFA547B1BF8DA2A2689A7D26"/>
        </w:placeholder>
      </w:sdtPr>
      <w:sdtContent>
        <w:p w14:paraId="147C41B4" w14:textId="77777777" w:rsidR="00254C15" w:rsidRDefault="00645875" w:rsidP="004A3C17">
          <w:pPr>
            <w:pStyle w:val="Heading2"/>
          </w:pPr>
          <w:r>
            <w:t>4</w:t>
          </w:r>
          <w:r w:rsidR="00AB3678">
            <w:t xml:space="preserve"> - Reporting / Dashboard</w:t>
          </w:r>
          <w:r w:rsidR="008D0650">
            <w:t>/ Admin</w:t>
          </w:r>
          <w:bookmarkEnd w:id="67"/>
        </w:p>
        <w:p w14:paraId="2B69A9CE" w14:textId="77777777" w:rsidR="00254C15" w:rsidRDefault="00254C15" w:rsidP="00254C15"/>
        <w:p w14:paraId="151651AE" w14:textId="77777777" w:rsidR="00254C15" w:rsidRDefault="00254C15" w:rsidP="00254C15">
          <w:r>
            <w:rPr>
              <w:noProof/>
            </w:rPr>
            <w:drawing>
              <wp:inline distT="0" distB="0" distL="0" distR="0" wp14:anchorId="3E291008" wp14:editId="39880F50">
                <wp:extent cx="5943600" cy="863600"/>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863600"/>
                        </a:xfrm>
                        <a:prstGeom prst="rect">
                          <a:avLst/>
                        </a:prstGeom>
                        <a:ln>
                          <a:solidFill>
                            <a:schemeClr val="accent1"/>
                          </a:solidFill>
                        </a:ln>
                      </pic:spPr>
                    </pic:pic>
                  </a:graphicData>
                </a:graphic>
              </wp:inline>
            </w:drawing>
          </w:r>
        </w:p>
        <w:p w14:paraId="3407552D" w14:textId="77777777" w:rsidR="00254C15" w:rsidRDefault="00254C15" w:rsidP="00254C15"/>
        <w:p w14:paraId="63ADE699" w14:textId="77777777" w:rsidR="00B11BA6" w:rsidRDefault="00254C15" w:rsidP="00254C15">
          <w:r>
            <w:rPr>
              <w:noProof/>
            </w:rPr>
            <w:drawing>
              <wp:inline distT="0" distB="0" distL="0" distR="0" wp14:anchorId="3FA4D6CB" wp14:editId="7466C9B6">
                <wp:extent cx="5943600" cy="1275715"/>
                <wp:effectExtent l="19050" t="19050" r="1905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275715"/>
                        </a:xfrm>
                        <a:prstGeom prst="rect">
                          <a:avLst/>
                        </a:prstGeom>
                        <a:ln>
                          <a:solidFill>
                            <a:schemeClr val="accent1"/>
                          </a:solidFill>
                        </a:ln>
                      </pic:spPr>
                    </pic:pic>
                  </a:graphicData>
                </a:graphic>
              </wp:inline>
            </w:drawing>
          </w:r>
        </w:p>
        <w:p w14:paraId="11AB0E7C" w14:textId="21746934" w:rsidR="00AB3678" w:rsidRPr="00254C15" w:rsidRDefault="00E70C13" w:rsidP="00254C15"/>
      </w:sdtContent>
    </w:sdt>
    <w:p w14:paraId="05F0213C" w14:textId="5BE1C3F7" w:rsidR="0077067B" w:rsidRDefault="0077067B"/>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530"/>
        <w:gridCol w:w="1576"/>
        <w:gridCol w:w="1756"/>
        <w:gridCol w:w="5275"/>
      </w:tblGrid>
      <w:tr w:rsidR="00AB3678" w:rsidRPr="00DE5AAB" w14:paraId="366E3E63" w14:textId="77777777" w:rsidTr="00CF1836">
        <w:tc>
          <w:tcPr>
            <w:tcW w:w="1530" w:type="dxa"/>
            <w:shd w:val="clear" w:color="auto" w:fill="E6E6E6"/>
          </w:tcPr>
          <w:p w14:paraId="04FACAE4" w14:textId="77777777" w:rsidR="00AB3678" w:rsidRPr="00CE28E6" w:rsidRDefault="00AB3678" w:rsidP="00CF1836">
            <w:pPr>
              <w:pStyle w:val="TableHeading"/>
            </w:pPr>
            <w:r>
              <w:t>Feature</w:t>
            </w:r>
          </w:p>
        </w:tc>
        <w:bookmarkStart w:id="68" w:name="_Toc385944484" w:displacedByCustomXml="next"/>
        <w:sdt>
          <w:sdtPr>
            <w:rPr>
              <w:rStyle w:val="Heading3Char"/>
            </w:rPr>
            <w:alias w:val="Feature Name"/>
            <w:tag w:val="9.sonoma_story.sonoma_name"/>
            <w:id w:val="-1213956947"/>
            <w:placeholder>
              <w:docPart w:val="5B35540DA197497798ECA22FEBA1CB21"/>
            </w:placeholder>
          </w:sdtPr>
          <w:sdtEndPr>
            <w:rPr>
              <w:rStyle w:val="DefaultParagraphFont"/>
              <w:bCs/>
              <w:color w:val="D9D9D9" w:themeColor="background1" w:themeShade="D9"/>
              <w:sz w:val="14"/>
            </w:rPr>
          </w:sdtEndPr>
          <w:sdtContent>
            <w:tc>
              <w:tcPr>
                <w:tcW w:w="8607" w:type="dxa"/>
                <w:gridSpan w:val="3"/>
              </w:tcPr>
              <w:p w14:paraId="24464267" w14:textId="77529EFC" w:rsidR="00AB3678" w:rsidRPr="00DE5AAB" w:rsidRDefault="00645875" w:rsidP="00CF1836">
                <w:pPr>
                  <w:pStyle w:val="Heading3"/>
                  <w:rPr>
                    <w:bCs w:val="0"/>
                  </w:rPr>
                </w:pPr>
                <w:r>
                  <w:rPr>
                    <w:rStyle w:val="Heading3Char"/>
                    <w:b/>
                    <w:bCs/>
                  </w:rPr>
                  <w:t>4.1</w:t>
                </w:r>
                <w:r w:rsidR="00D20972" w:rsidRPr="00D20972">
                  <w:rPr>
                    <w:rStyle w:val="Heading3Char"/>
                    <w:b/>
                    <w:bCs/>
                  </w:rPr>
                  <w:t xml:space="preserve"> </w:t>
                </w:r>
                <w:r w:rsidR="0052452C">
                  <w:rPr>
                    <w:rStyle w:val="Heading3Char"/>
                    <w:b/>
                    <w:bCs/>
                  </w:rPr>
                  <w:t xml:space="preserve">eTime </w:t>
                </w:r>
                <w:r w:rsidR="00AB3678" w:rsidRPr="00A93311">
                  <w:rPr>
                    <w:rStyle w:val="Heading3Char"/>
                    <w:b/>
                    <w:bCs/>
                  </w:rPr>
                  <w:t>Report</w:t>
                </w:r>
              </w:p>
            </w:tc>
          </w:sdtContent>
        </w:sdt>
        <w:bookmarkEnd w:id="68" w:displacedByCustomXml="prev"/>
      </w:tr>
      <w:tr w:rsidR="00EC663A" w:rsidRPr="006F132A" w14:paraId="0D8F1BB7" w14:textId="77777777" w:rsidTr="00EC663A">
        <w:tc>
          <w:tcPr>
            <w:tcW w:w="1530" w:type="dxa"/>
            <w:shd w:val="clear" w:color="auto" w:fill="E6E6E6"/>
          </w:tcPr>
          <w:p w14:paraId="026E9222" w14:textId="77777777" w:rsidR="00EC663A" w:rsidRPr="00DA20C9" w:rsidRDefault="00EC663A" w:rsidP="00691A90">
            <w:pPr>
              <w:pStyle w:val="TableHeading"/>
            </w:pPr>
            <w:r w:rsidRPr="00CE28E6">
              <w:t>Priority</w:t>
            </w:r>
          </w:p>
        </w:tc>
        <w:sdt>
          <w:sdtPr>
            <w:rPr>
              <w:b/>
              <w:bCs/>
            </w:rPr>
            <w:alias w:val="Priority"/>
            <w:tag w:val="1.sonoma_story.sonoma_priority"/>
            <w:id w:val="2130517033"/>
            <w:placeholder>
              <w:docPart w:val="0B924B60DB9346299E3474078B1EF5A6"/>
            </w:placeholder>
            <w:dropDownList>
              <w:listItem w:displayText="01 - Critical" w:value="1"/>
              <w:listItem w:displayText="02 - Major" w:value="2"/>
              <w:listItem w:displayText="03 - Minor" w:value="3"/>
              <w:listItem w:displayText="04 - Nice To Have" w:value="4"/>
            </w:dropDownList>
          </w:sdtPr>
          <w:sdtContent>
            <w:tc>
              <w:tcPr>
                <w:tcW w:w="1576" w:type="dxa"/>
              </w:tcPr>
              <w:p w14:paraId="66E8C21E" w14:textId="3090406D" w:rsidR="00EC663A" w:rsidRPr="00A93311" w:rsidRDefault="003A3B2B" w:rsidP="00691A90">
                <w:pPr>
                  <w:pStyle w:val="TableNormal1"/>
                  <w:rPr>
                    <w:b/>
                    <w:bCs/>
                  </w:rPr>
                </w:pPr>
                <w:r>
                  <w:rPr>
                    <w:b/>
                    <w:bCs/>
                  </w:rPr>
                  <w:t>02 - Major</w:t>
                </w:r>
              </w:p>
            </w:tc>
          </w:sdtContent>
        </w:sdt>
        <w:tc>
          <w:tcPr>
            <w:tcW w:w="1756" w:type="dxa"/>
            <w:shd w:val="clear" w:color="auto" w:fill="E6E6E6"/>
          </w:tcPr>
          <w:p w14:paraId="0A6BF9B5" w14:textId="77777777" w:rsidR="00EC663A" w:rsidRPr="00893078" w:rsidRDefault="00EC663A" w:rsidP="00691A90">
            <w:pPr>
              <w:pStyle w:val="TableNormal1"/>
              <w:rPr>
                <w:b/>
                <w:bCs/>
              </w:rPr>
            </w:pPr>
            <w:r w:rsidRPr="00893078">
              <w:rPr>
                <w:b/>
                <w:bCs/>
              </w:rPr>
              <w:t>Est. Effort</w:t>
            </w:r>
          </w:p>
        </w:tc>
        <w:tc>
          <w:tcPr>
            <w:tcW w:w="5275" w:type="dxa"/>
          </w:tcPr>
          <w:p w14:paraId="6B574215" w14:textId="77777777" w:rsidR="00EC663A" w:rsidRPr="00282BB6" w:rsidRDefault="00E70C13" w:rsidP="00691A90">
            <w:pPr>
              <w:pStyle w:val="TableNormal1"/>
            </w:pPr>
            <w:sdt>
              <w:sdtPr>
                <w:alias w:val="Est Hours Low"/>
                <w:tag w:val="1.sonoma_story.sonoma_esthourslow"/>
                <w:id w:val="-1367590696"/>
                <w:placeholder>
                  <w:docPart w:val="201E64BEF25D44ADB36F187C41A0641B"/>
                </w:placeholder>
                <w:showingPlcHdr/>
              </w:sdtPr>
              <w:sdtContent>
                <w:r w:rsidR="00EC663A" w:rsidRPr="00282BB6">
                  <w:rPr>
                    <w:rStyle w:val="PlaceholderText"/>
                    <w:color w:val="D9D9D9" w:themeColor="background1" w:themeShade="D9"/>
                  </w:rPr>
                  <w:t>Click here to enter text.</w:t>
                </w:r>
              </w:sdtContent>
            </w:sdt>
            <w:r w:rsidR="00EC663A" w:rsidRPr="00282BB6">
              <w:t xml:space="preserve">  Hours</w:t>
            </w:r>
          </w:p>
        </w:tc>
      </w:tr>
      <w:tr w:rsidR="00AB3678" w:rsidRPr="00D330F9" w14:paraId="691F3F71" w14:textId="77777777" w:rsidTr="00CF1836">
        <w:tc>
          <w:tcPr>
            <w:tcW w:w="1530" w:type="dxa"/>
            <w:shd w:val="clear" w:color="auto" w:fill="E6E6E6"/>
          </w:tcPr>
          <w:p w14:paraId="4A88D98B" w14:textId="77777777" w:rsidR="00AB3678" w:rsidRDefault="00AB3678" w:rsidP="00CF1836">
            <w:pPr>
              <w:pStyle w:val="TableHeading"/>
            </w:pPr>
            <w:r>
              <w:t>Description</w:t>
            </w:r>
          </w:p>
        </w:tc>
        <w:sdt>
          <w:sdtPr>
            <w:alias w:val="Description"/>
            <w:tag w:val="9.sonoma_story.sonoma_description"/>
            <w:id w:val="467323135"/>
            <w:placeholder>
              <w:docPart w:val="B412DAAD3B7845CC969F4DD54F0C8D2A"/>
            </w:placeholder>
          </w:sdtPr>
          <w:sdtContent>
            <w:tc>
              <w:tcPr>
                <w:tcW w:w="8607" w:type="dxa"/>
                <w:gridSpan w:val="3"/>
              </w:tcPr>
              <w:p w14:paraId="7F0E7804" w14:textId="2ABF9272" w:rsidR="00AB3678" w:rsidRPr="00D330F9" w:rsidRDefault="00AB3678" w:rsidP="008928EB">
                <w:pPr>
                  <w:pStyle w:val="TableNormal1"/>
                </w:pPr>
                <w:r>
                  <w:t xml:space="preserve">Create a Report to display all </w:t>
                </w:r>
                <w:r w:rsidR="008928EB">
                  <w:t xml:space="preserve">eTime </w:t>
                </w:r>
                <w:r w:rsidR="00BF057F">
                  <w:t>Requests</w:t>
                </w:r>
                <w:r w:rsidR="008928EB">
                  <w:t xml:space="preserve">. </w:t>
                </w:r>
                <w:r w:rsidR="00B1714C">
                  <w:t xml:space="preserve">Employee, </w:t>
                </w:r>
                <w:r w:rsidR="008928EB">
                  <w:t>Supervisor or TimeKeeper will have access to this Report</w:t>
                </w:r>
              </w:p>
            </w:tc>
          </w:sdtContent>
        </w:sdt>
      </w:tr>
      <w:tr w:rsidR="00AB3678" w:rsidRPr="00D330F9" w14:paraId="47777265" w14:textId="77777777" w:rsidTr="00CF1836">
        <w:tc>
          <w:tcPr>
            <w:tcW w:w="1530" w:type="dxa"/>
            <w:shd w:val="clear" w:color="auto" w:fill="E6E6E6"/>
          </w:tcPr>
          <w:p w14:paraId="0FAD8D08" w14:textId="120778B5" w:rsidR="00AB3678" w:rsidRPr="00CE28E6" w:rsidRDefault="0038706F" w:rsidP="00CF1836">
            <w:pPr>
              <w:pStyle w:val="TableHeading"/>
            </w:pPr>
            <w:r>
              <w:t>User Interface</w:t>
            </w:r>
          </w:p>
        </w:tc>
        <w:sdt>
          <w:sdtPr>
            <w:rPr>
              <w:rFonts w:eastAsia="Arial Narrow" w:cs="Arial Narrow"/>
              <w:sz w:val="18"/>
              <w:szCs w:val="18"/>
              <w:lang w:eastAsia="ja-JP"/>
            </w:rPr>
            <w:alias w:val="Requirement"/>
            <w:tag w:val="9.sonoma_story.sonoma_functionalspecs"/>
            <w:id w:val="-757826732"/>
            <w:placeholder>
              <w:docPart w:val="40A0407DA5C3454D87C8FD56BA382D02"/>
            </w:placeholder>
          </w:sdtPr>
          <w:sdtContent>
            <w:tc>
              <w:tcPr>
                <w:tcW w:w="8607" w:type="dxa"/>
                <w:gridSpan w:val="3"/>
              </w:tcPr>
              <w:p w14:paraId="10081B90" w14:textId="54EB6B68" w:rsidR="00AB3678" w:rsidRPr="0010224C" w:rsidRDefault="00AB3678" w:rsidP="0010224C">
                <w:pPr>
                  <w:pStyle w:val="ListParagraph"/>
                  <w:numPr>
                    <w:ilvl w:val="0"/>
                    <w:numId w:val="5"/>
                  </w:numPr>
                  <w:rPr>
                    <w:sz w:val="18"/>
                    <w:szCs w:val="18"/>
                  </w:rPr>
                </w:pPr>
                <w:r w:rsidRPr="0010224C">
                  <w:rPr>
                    <w:sz w:val="18"/>
                    <w:szCs w:val="18"/>
                  </w:rPr>
                  <w:t xml:space="preserve">Report will display </w:t>
                </w:r>
                <w:r w:rsidR="009627F9" w:rsidRPr="0010224C">
                  <w:rPr>
                    <w:sz w:val="18"/>
                    <w:szCs w:val="18"/>
                  </w:rPr>
                  <w:t>requests data as per the security/org structure</w:t>
                </w:r>
                <w:r w:rsidRPr="0010224C">
                  <w:rPr>
                    <w:sz w:val="18"/>
                    <w:szCs w:val="18"/>
                  </w:rPr>
                  <w:t>.</w:t>
                </w:r>
              </w:p>
              <w:p w14:paraId="2AAE0AFE" w14:textId="3705DDB6" w:rsidR="0010224C" w:rsidRDefault="0010224C" w:rsidP="0010224C">
                <w:pPr>
                  <w:pStyle w:val="TableNormal1"/>
                  <w:numPr>
                    <w:ilvl w:val="0"/>
                    <w:numId w:val="5"/>
                  </w:numPr>
                </w:pPr>
                <w:r>
                  <w:t xml:space="preserve">The report lists </w:t>
                </w:r>
                <w:r w:rsidR="0071300B">
                  <w:t xml:space="preserve">a summary of </w:t>
                </w:r>
                <w:r>
                  <w:t xml:space="preserve">all requests for the user in </w:t>
                </w:r>
                <w:r w:rsidR="00B1714C">
                  <w:t xml:space="preserve">Employee, </w:t>
                </w:r>
                <w:r w:rsidR="00BF057F">
                  <w:t>Supervisor</w:t>
                </w:r>
                <w:r>
                  <w:t xml:space="preserve"> or </w:t>
                </w:r>
                <w:r w:rsidR="00B1714C">
                  <w:t>TimeKeeper</w:t>
                </w:r>
                <w:r>
                  <w:t xml:space="preserve"> role with data security access</w:t>
                </w:r>
              </w:p>
              <w:p w14:paraId="3FE71756" w14:textId="6EA6226E" w:rsidR="00B1714C" w:rsidRDefault="00B1714C" w:rsidP="0010224C">
                <w:pPr>
                  <w:pStyle w:val="TableNormal1"/>
                  <w:numPr>
                    <w:ilvl w:val="0"/>
                    <w:numId w:val="5"/>
                  </w:numPr>
                </w:pPr>
                <w:r>
                  <w:t>Employee can see any requests that were created by them or assigned to them</w:t>
                </w:r>
              </w:p>
              <w:p w14:paraId="7683D1E4" w14:textId="17E81ED1" w:rsidR="00B1714C" w:rsidRDefault="00B1714C" w:rsidP="0010224C">
                <w:pPr>
                  <w:pStyle w:val="TableNormal1"/>
                  <w:numPr>
                    <w:ilvl w:val="0"/>
                    <w:numId w:val="5"/>
                  </w:numPr>
                </w:pPr>
                <w:r>
                  <w:t>Supervisor can see any requests assigned to them or all requests created by employees in their Org structure</w:t>
                </w:r>
              </w:p>
              <w:p w14:paraId="162C68D4" w14:textId="3EF2F67E" w:rsidR="00B1714C" w:rsidRDefault="00B1714C" w:rsidP="00B1714C">
                <w:pPr>
                  <w:pStyle w:val="TableNormal1"/>
                  <w:numPr>
                    <w:ilvl w:val="0"/>
                    <w:numId w:val="5"/>
                  </w:numPr>
                </w:pPr>
                <w:r>
                  <w:t>TimeKeeper can see any requests assigned to them or all requests created by employees in their Org structure</w:t>
                </w:r>
              </w:p>
              <w:p w14:paraId="0686A126" w14:textId="77777777" w:rsidR="00567ADB" w:rsidRDefault="0010224C" w:rsidP="00BF057F">
                <w:pPr>
                  <w:pStyle w:val="TableNormal1"/>
                  <w:numPr>
                    <w:ilvl w:val="0"/>
                    <w:numId w:val="5"/>
                  </w:numPr>
                </w:pPr>
                <w:r w:rsidRPr="00980ED7">
                  <w:t xml:space="preserve">When the user clicks on the individual request, they see a read-only version of the request item details </w:t>
                </w:r>
                <w:r w:rsidR="00746963" w:rsidRPr="00980ED7">
                  <w:t>screen</w:t>
                </w:r>
              </w:p>
              <w:p w14:paraId="22162ADF" w14:textId="5CEBF0C2" w:rsidR="00AB3678" w:rsidRPr="00BF057F" w:rsidRDefault="00567ADB" w:rsidP="00BF057F">
                <w:pPr>
                  <w:pStyle w:val="TableNormal1"/>
                  <w:numPr>
                    <w:ilvl w:val="0"/>
                    <w:numId w:val="5"/>
                  </w:numPr>
                </w:pPr>
                <w:r>
                  <w:t>Date Range or Pay Period filter can be applied</w:t>
                </w:r>
              </w:p>
            </w:tc>
          </w:sdtContent>
        </w:sdt>
      </w:tr>
      <w:tr w:rsidR="00AB3678" w:rsidRPr="0058099D" w14:paraId="7629A680" w14:textId="77777777" w:rsidTr="00CF1836">
        <w:tc>
          <w:tcPr>
            <w:tcW w:w="1530" w:type="dxa"/>
            <w:shd w:val="clear" w:color="auto" w:fill="E6E6E6"/>
          </w:tcPr>
          <w:p w14:paraId="4C6C6E2C" w14:textId="3A180274" w:rsidR="00AB3678" w:rsidRPr="0058099D" w:rsidRDefault="00AB3678" w:rsidP="00CF1836">
            <w:pPr>
              <w:pStyle w:val="TableHeading"/>
            </w:pPr>
            <w:r w:rsidRPr="0058099D">
              <w:t>Technical Details</w:t>
            </w:r>
          </w:p>
        </w:tc>
        <w:tc>
          <w:tcPr>
            <w:tcW w:w="8607" w:type="dxa"/>
            <w:gridSpan w:val="3"/>
          </w:tcPr>
          <w:p w14:paraId="76CB73E2" w14:textId="74A1DA89" w:rsidR="00F30441" w:rsidRPr="0058099D" w:rsidRDefault="008928EB" w:rsidP="008928EB">
            <w:pPr>
              <w:pStyle w:val="TableNormal1"/>
            </w:pPr>
            <w:r>
              <w:rPr>
                <w:b/>
                <w:bCs/>
              </w:rPr>
              <w:t xml:space="preserve"> </w:t>
            </w:r>
            <w:r w:rsidR="00F30441" w:rsidRPr="003B2B62">
              <w:rPr>
                <w:b/>
                <w:bCs/>
              </w:rPr>
              <w:t>Status Options:</w:t>
            </w:r>
            <w:r w:rsidR="00F30441" w:rsidRPr="003B2B62">
              <w:t xml:space="preserve"> </w:t>
            </w:r>
            <w:r w:rsidR="00BF057F">
              <w:t>Employee</w:t>
            </w:r>
            <w:r w:rsidR="00F30441" w:rsidRPr="003B2B62">
              <w:t xml:space="preserve"> </w:t>
            </w:r>
            <w:r w:rsidR="00936E9C">
              <w:t>Review</w:t>
            </w:r>
            <w:r w:rsidR="00F30441" w:rsidRPr="003B2B62">
              <w:t xml:space="preserve">, </w:t>
            </w:r>
            <w:proofErr w:type="spellStart"/>
            <w:r w:rsidR="00BF057F">
              <w:t>Supervisor</w:t>
            </w:r>
            <w:r w:rsidR="00F30441" w:rsidRPr="003B2B62">
              <w:t>Review</w:t>
            </w:r>
            <w:proofErr w:type="spellEnd"/>
            <w:r w:rsidR="00F30441" w:rsidRPr="003B2B62">
              <w:t xml:space="preserve">, </w:t>
            </w:r>
            <w:r w:rsidR="00363711">
              <w:t>TimeKeeper</w:t>
            </w:r>
            <w:r w:rsidR="00BF057F">
              <w:t xml:space="preserve"> Review</w:t>
            </w:r>
            <w:r w:rsidR="00F30441" w:rsidRPr="003B2B62">
              <w:t>, Complete, Cancelled</w:t>
            </w:r>
          </w:p>
        </w:tc>
      </w:tr>
      <w:tr w:rsidR="00AB3678" w:rsidRPr="00D330F9" w14:paraId="160CA99D" w14:textId="77777777" w:rsidTr="00CF1836">
        <w:tc>
          <w:tcPr>
            <w:tcW w:w="1530" w:type="dxa"/>
            <w:shd w:val="clear" w:color="auto" w:fill="E6E6E6"/>
          </w:tcPr>
          <w:p w14:paraId="5636D560" w14:textId="5E70A985" w:rsidR="00AB3678" w:rsidRPr="00CE28E6" w:rsidRDefault="00AB3678" w:rsidP="00CF1836">
            <w:pPr>
              <w:pStyle w:val="TableHeading"/>
            </w:pPr>
            <w:r>
              <w:t>Security Roles</w:t>
            </w:r>
          </w:p>
        </w:tc>
        <w:sdt>
          <w:sdtPr>
            <w:alias w:val="Security Roles"/>
            <w:tag w:val="9.sonoma_story.sonoma_testingsecurityroles"/>
            <w:id w:val="702837102"/>
            <w:placeholder>
              <w:docPart w:val="65676AC750C045C1A9FD2808B4711AEB"/>
            </w:placeholder>
          </w:sdtPr>
          <w:sdtContent>
            <w:sdt>
              <w:sdtPr>
                <w:alias w:val="Security Roles"/>
                <w:tag w:val="9.sonoma_story.sonoma_testingsecurityroles"/>
                <w:id w:val="190571785"/>
                <w:placeholder>
                  <w:docPart w:val="D2C178307E294DCA927717E260800602"/>
                </w:placeholder>
              </w:sdtPr>
              <w:sdtContent>
                <w:tc>
                  <w:tcPr>
                    <w:tcW w:w="8607" w:type="dxa"/>
                    <w:gridSpan w:val="3"/>
                  </w:tcPr>
                  <w:p w14:paraId="10A49C4B" w14:textId="1EE1FE18" w:rsidR="00AB3678" w:rsidRPr="00D330F9" w:rsidRDefault="00F878B2" w:rsidP="001E470B">
                    <w:pPr>
                      <w:pStyle w:val="TableNormal1"/>
                    </w:pPr>
                    <w:r>
                      <w:t xml:space="preserve">Employee, </w:t>
                    </w:r>
                    <w:r w:rsidR="001E470B">
                      <w:t>Supervisor</w:t>
                    </w:r>
                    <w:r w:rsidR="00980ED7">
                      <w:t xml:space="preserve"> and </w:t>
                    </w:r>
                    <w:r w:rsidR="00363711">
                      <w:t>TimeKeeper</w:t>
                    </w:r>
                    <w:r w:rsidR="00980ED7">
                      <w:t xml:space="preserve"> can view the Report</w:t>
                    </w:r>
                    <w:r w:rsidR="002905F0">
                      <w:t>.</w:t>
                    </w:r>
                  </w:p>
                </w:tc>
              </w:sdtContent>
            </w:sdt>
          </w:sdtContent>
        </w:sdt>
      </w:tr>
    </w:tbl>
    <w:p w14:paraId="411849E4" w14:textId="77777777" w:rsidR="008928EB" w:rsidRDefault="008928EB" w:rsidP="00AB3678"/>
    <w:p w14:paraId="23B51526" w14:textId="77777777" w:rsidR="008928EB" w:rsidRDefault="008928EB" w:rsidP="00AB3678"/>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530"/>
        <w:gridCol w:w="1576"/>
        <w:gridCol w:w="1756"/>
        <w:gridCol w:w="5275"/>
      </w:tblGrid>
      <w:tr w:rsidR="00621420" w:rsidRPr="00DE5AAB" w14:paraId="2392729F" w14:textId="77777777" w:rsidTr="005E5E22">
        <w:tc>
          <w:tcPr>
            <w:tcW w:w="1530" w:type="dxa"/>
            <w:shd w:val="clear" w:color="auto" w:fill="E6E6E6"/>
          </w:tcPr>
          <w:p w14:paraId="46ACE951" w14:textId="77777777" w:rsidR="00621420" w:rsidRPr="00CE28E6" w:rsidRDefault="00621420" w:rsidP="005E5E22">
            <w:pPr>
              <w:pStyle w:val="TableHeading"/>
            </w:pPr>
            <w:r>
              <w:t>Feature</w:t>
            </w:r>
          </w:p>
        </w:tc>
        <w:bookmarkStart w:id="69" w:name="_Toc385944485" w:displacedByCustomXml="next"/>
        <w:sdt>
          <w:sdtPr>
            <w:rPr>
              <w:rStyle w:val="Heading3Char"/>
            </w:rPr>
            <w:alias w:val="Feature Name"/>
            <w:tag w:val="9.sonoma_story.sonoma_name"/>
            <w:id w:val="2136060351"/>
            <w:placeholder>
              <w:docPart w:val="65D9E3DE50AA421AA14D8FA3DB7C5EFD"/>
            </w:placeholder>
          </w:sdtPr>
          <w:sdtEndPr>
            <w:rPr>
              <w:rStyle w:val="DefaultParagraphFont"/>
              <w:bCs/>
              <w:color w:val="D9D9D9" w:themeColor="background1" w:themeShade="D9"/>
              <w:sz w:val="14"/>
            </w:rPr>
          </w:sdtEndPr>
          <w:sdtContent>
            <w:tc>
              <w:tcPr>
                <w:tcW w:w="8607" w:type="dxa"/>
                <w:gridSpan w:val="3"/>
              </w:tcPr>
              <w:p w14:paraId="727F9560" w14:textId="3362C775" w:rsidR="00621420" w:rsidRPr="00DE5AAB" w:rsidRDefault="00645875" w:rsidP="00645875">
                <w:pPr>
                  <w:pStyle w:val="Heading3"/>
                  <w:rPr>
                    <w:bCs w:val="0"/>
                  </w:rPr>
                </w:pPr>
                <w:r>
                  <w:rPr>
                    <w:rStyle w:val="Heading3Char"/>
                    <w:b/>
                    <w:bCs/>
                  </w:rPr>
                  <w:t>4</w:t>
                </w:r>
                <w:r w:rsidR="00621420">
                  <w:rPr>
                    <w:rStyle w:val="Heading3Char"/>
                    <w:b/>
                    <w:bCs/>
                  </w:rPr>
                  <w:t>.</w:t>
                </w:r>
                <w:r>
                  <w:rPr>
                    <w:rStyle w:val="Heading3Char"/>
                    <w:b/>
                    <w:bCs/>
                  </w:rPr>
                  <w:t>2</w:t>
                </w:r>
                <w:r w:rsidR="00621420" w:rsidRPr="00D20972">
                  <w:rPr>
                    <w:rStyle w:val="Heading3Char"/>
                    <w:b/>
                    <w:bCs/>
                  </w:rPr>
                  <w:t xml:space="preserve"> </w:t>
                </w:r>
                <w:r w:rsidR="00621420">
                  <w:rPr>
                    <w:rStyle w:val="Heading3Char"/>
                    <w:b/>
                    <w:bCs/>
                  </w:rPr>
                  <w:t>My</w:t>
                </w:r>
                <w:r w:rsidR="00621420" w:rsidRPr="00A93311">
                  <w:rPr>
                    <w:rStyle w:val="Heading3Char"/>
                    <w:b/>
                    <w:bCs/>
                  </w:rPr>
                  <w:t xml:space="preserve"> </w:t>
                </w:r>
                <w:r w:rsidR="00F85AF2">
                  <w:rPr>
                    <w:rStyle w:val="Heading3Char"/>
                    <w:b/>
                    <w:bCs/>
                  </w:rPr>
                  <w:t>e</w:t>
                </w:r>
                <w:r w:rsidR="0052452C">
                  <w:rPr>
                    <w:rStyle w:val="Heading3Char"/>
                    <w:b/>
                    <w:bCs/>
                  </w:rPr>
                  <w:t>Time</w:t>
                </w:r>
                <w:r w:rsidR="008928EB">
                  <w:rPr>
                    <w:rStyle w:val="Heading3Char"/>
                    <w:b/>
                    <w:bCs/>
                  </w:rPr>
                  <w:t xml:space="preserve"> Pending</w:t>
                </w:r>
                <w:r w:rsidR="00951615">
                  <w:rPr>
                    <w:rStyle w:val="Heading3Char"/>
                    <w:b/>
                    <w:bCs/>
                  </w:rPr>
                  <w:t xml:space="preserve"> </w:t>
                </w:r>
                <w:r w:rsidR="00F85AF2">
                  <w:rPr>
                    <w:rStyle w:val="Heading3Char"/>
                    <w:b/>
                    <w:bCs/>
                  </w:rPr>
                  <w:t>Requests</w:t>
                </w:r>
              </w:p>
            </w:tc>
          </w:sdtContent>
        </w:sdt>
        <w:bookmarkEnd w:id="69" w:displacedByCustomXml="prev"/>
      </w:tr>
      <w:tr w:rsidR="00EC663A" w:rsidRPr="006F132A" w14:paraId="4EA4D231" w14:textId="77777777" w:rsidTr="00EC663A">
        <w:tc>
          <w:tcPr>
            <w:tcW w:w="1530" w:type="dxa"/>
            <w:shd w:val="clear" w:color="auto" w:fill="E6E6E6"/>
          </w:tcPr>
          <w:p w14:paraId="2EE65EC9" w14:textId="77777777" w:rsidR="00EC663A" w:rsidRPr="00DA20C9" w:rsidRDefault="00EC663A" w:rsidP="00691A90">
            <w:pPr>
              <w:pStyle w:val="TableHeading"/>
            </w:pPr>
            <w:r w:rsidRPr="00CE28E6">
              <w:t>Priority</w:t>
            </w:r>
          </w:p>
        </w:tc>
        <w:sdt>
          <w:sdtPr>
            <w:rPr>
              <w:b/>
              <w:bCs/>
            </w:rPr>
            <w:alias w:val="Priority"/>
            <w:tag w:val="1.sonoma_story.sonoma_priority"/>
            <w:id w:val="945050010"/>
            <w:placeholder>
              <w:docPart w:val="1A6D846754674B07A1E94CA1D0128111"/>
            </w:placeholder>
            <w:dropDownList>
              <w:listItem w:displayText="01 - Critical" w:value="1"/>
              <w:listItem w:displayText="02 - Major" w:value="2"/>
              <w:listItem w:displayText="03 - Minor" w:value="3"/>
              <w:listItem w:displayText="04 - Nice To Have" w:value="4"/>
            </w:dropDownList>
          </w:sdtPr>
          <w:sdtContent>
            <w:tc>
              <w:tcPr>
                <w:tcW w:w="1576" w:type="dxa"/>
              </w:tcPr>
              <w:p w14:paraId="56CF0BC0" w14:textId="77777777" w:rsidR="00EC663A" w:rsidRPr="00A93311" w:rsidRDefault="00EC663A" w:rsidP="00691A90">
                <w:pPr>
                  <w:pStyle w:val="TableNormal1"/>
                  <w:rPr>
                    <w:b/>
                    <w:bCs/>
                  </w:rPr>
                </w:pPr>
                <w:r>
                  <w:rPr>
                    <w:b/>
                    <w:bCs/>
                  </w:rPr>
                  <w:t>02 - Major</w:t>
                </w:r>
              </w:p>
            </w:tc>
          </w:sdtContent>
        </w:sdt>
        <w:tc>
          <w:tcPr>
            <w:tcW w:w="1756" w:type="dxa"/>
            <w:shd w:val="clear" w:color="auto" w:fill="E6E6E6"/>
          </w:tcPr>
          <w:p w14:paraId="6002B092" w14:textId="77777777" w:rsidR="00EC663A" w:rsidRPr="00893078" w:rsidRDefault="00EC663A" w:rsidP="00691A90">
            <w:pPr>
              <w:pStyle w:val="TableNormal1"/>
              <w:rPr>
                <w:b/>
                <w:bCs/>
              </w:rPr>
            </w:pPr>
            <w:r w:rsidRPr="00893078">
              <w:rPr>
                <w:b/>
                <w:bCs/>
              </w:rPr>
              <w:t>Est. Effort</w:t>
            </w:r>
          </w:p>
        </w:tc>
        <w:tc>
          <w:tcPr>
            <w:tcW w:w="5275" w:type="dxa"/>
          </w:tcPr>
          <w:p w14:paraId="623CB97D" w14:textId="77777777" w:rsidR="00EC663A" w:rsidRPr="00282BB6" w:rsidRDefault="00E70C13" w:rsidP="00691A90">
            <w:pPr>
              <w:pStyle w:val="TableNormal1"/>
            </w:pPr>
            <w:sdt>
              <w:sdtPr>
                <w:alias w:val="Est Hours Low"/>
                <w:tag w:val="1.sonoma_story.sonoma_esthourslow"/>
                <w:id w:val="-513142929"/>
                <w:placeholder>
                  <w:docPart w:val="0CE98E67236E478C856150C3DD38FAC8"/>
                </w:placeholder>
                <w:showingPlcHdr/>
              </w:sdtPr>
              <w:sdtContent>
                <w:r w:rsidR="00EC663A" w:rsidRPr="00282BB6">
                  <w:rPr>
                    <w:rStyle w:val="PlaceholderText"/>
                    <w:color w:val="D9D9D9" w:themeColor="background1" w:themeShade="D9"/>
                  </w:rPr>
                  <w:t>Click here to enter text.</w:t>
                </w:r>
              </w:sdtContent>
            </w:sdt>
            <w:r w:rsidR="00EC663A" w:rsidRPr="00282BB6">
              <w:t xml:space="preserve">  Hours</w:t>
            </w:r>
          </w:p>
        </w:tc>
      </w:tr>
      <w:tr w:rsidR="00621420" w:rsidRPr="00D330F9" w14:paraId="13B62D57" w14:textId="77777777" w:rsidTr="005E5E22">
        <w:tc>
          <w:tcPr>
            <w:tcW w:w="1530" w:type="dxa"/>
            <w:shd w:val="clear" w:color="auto" w:fill="E6E6E6"/>
          </w:tcPr>
          <w:p w14:paraId="3B1B3162" w14:textId="77777777" w:rsidR="00621420" w:rsidRDefault="00621420" w:rsidP="005E5E22">
            <w:pPr>
              <w:pStyle w:val="TableHeading"/>
            </w:pPr>
            <w:r>
              <w:t>Description</w:t>
            </w:r>
          </w:p>
        </w:tc>
        <w:sdt>
          <w:sdtPr>
            <w:alias w:val="Description"/>
            <w:tag w:val="9.sonoma_story.sonoma_description"/>
            <w:id w:val="828868358"/>
            <w:placeholder>
              <w:docPart w:val="006AA71AD7A2445195F281D46691E78A"/>
            </w:placeholder>
          </w:sdtPr>
          <w:sdtContent>
            <w:tc>
              <w:tcPr>
                <w:tcW w:w="8607" w:type="dxa"/>
                <w:gridSpan w:val="3"/>
              </w:tcPr>
              <w:p w14:paraId="1D424DFA" w14:textId="360EFCB9" w:rsidR="00621420" w:rsidRPr="00D330F9" w:rsidRDefault="00E70C13" w:rsidP="00B1714C">
                <w:pPr>
                  <w:pStyle w:val="TableNormal1"/>
                </w:pPr>
                <w:sdt>
                  <w:sdtPr>
                    <w:alias w:val="Requirement"/>
                    <w:tag w:val="9.sonoma_story.sonoma_functionalspecs"/>
                    <w:id w:val="-1451704874"/>
                    <w:placeholder>
                      <w:docPart w:val="B9F1ED3C4B4E4D6DA3C14144E6D41269"/>
                    </w:placeholder>
                  </w:sdtPr>
                  <w:sdtContent>
                    <w:r w:rsidR="00621420" w:rsidRPr="000F6728">
                      <w:t xml:space="preserve">Lists all </w:t>
                    </w:r>
                    <w:r w:rsidR="00621420">
                      <w:t>requests</w:t>
                    </w:r>
                    <w:r w:rsidR="00621420" w:rsidRPr="000F6728">
                      <w:t xml:space="preserve"> </w:t>
                    </w:r>
                    <w:r w:rsidR="00621420">
                      <w:t xml:space="preserve">assigned to </w:t>
                    </w:r>
                    <w:r w:rsidR="00621420" w:rsidRPr="000F6728">
                      <w:t xml:space="preserve">the logged in </w:t>
                    </w:r>
                    <w:r w:rsidR="00621420">
                      <w:t>user</w:t>
                    </w:r>
                    <w:r w:rsidR="00B1714C">
                      <w:t xml:space="preserve"> in various stage. This is the </w:t>
                    </w:r>
                    <w:proofErr w:type="spellStart"/>
                    <w:r w:rsidR="00B1714C">
                      <w:t>worklist</w:t>
                    </w:r>
                    <w:proofErr w:type="spellEnd"/>
                    <w:r w:rsidR="00B1714C">
                      <w:t xml:space="preserve"> for logged in user, which are pending and need to be actioned.</w:t>
                    </w:r>
                  </w:sdtContent>
                </w:sdt>
              </w:p>
            </w:tc>
          </w:sdtContent>
        </w:sdt>
      </w:tr>
      <w:tr w:rsidR="00621420" w:rsidRPr="00052F2E" w14:paraId="65E54741" w14:textId="77777777" w:rsidTr="005E5E22">
        <w:tc>
          <w:tcPr>
            <w:tcW w:w="1530" w:type="dxa"/>
            <w:shd w:val="clear" w:color="auto" w:fill="E6E6E6"/>
          </w:tcPr>
          <w:p w14:paraId="4EF61AF3" w14:textId="77777777" w:rsidR="00621420" w:rsidRPr="00CE28E6" w:rsidRDefault="00621420" w:rsidP="005E5E22">
            <w:pPr>
              <w:pStyle w:val="TableHeading"/>
            </w:pPr>
            <w:r>
              <w:t>User Interface</w:t>
            </w:r>
          </w:p>
        </w:tc>
        <w:tc>
          <w:tcPr>
            <w:tcW w:w="8607" w:type="dxa"/>
            <w:gridSpan w:val="3"/>
          </w:tcPr>
          <w:p w14:paraId="5F9603BD" w14:textId="7BB5E8E0" w:rsidR="003C2052" w:rsidRPr="003C2052" w:rsidRDefault="00621420" w:rsidP="003C2052">
            <w:pPr>
              <w:pStyle w:val="ListParagraph"/>
              <w:numPr>
                <w:ilvl w:val="0"/>
                <w:numId w:val="5"/>
              </w:numPr>
              <w:rPr>
                <w:sz w:val="18"/>
                <w:szCs w:val="18"/>
              </w:rPr>
            </w:pPr>
            <w:r w:rsidRPr="003C2052">
              <w:rPr>
                <w:sz w:val="18"/>
                <w:szCs w:val="18"/>
              </w:rPr>
              <w:t xml:space="preserve">Displays all requests </w:t>
            </w:r>
            <w:r w:rsidR="003C2052" w:rsidRPr="003C2052">
              <w:rPr>
                <w:sz w:val="18"/>
                <w:szCs w:val="18"/>
              </w:rPr>
              <w:t>assigned to the logged in user. Logged in user can action pending requests</w:t>
            </w:r>
          </w:p>
          <w:p w14:paraId="5274CCE5" w14:textId="21B185E7" w:rsidR="00621420" w:rsidRPr="003C2052" w:rsidRDefault="003C2052" w:rsidP="003C2052">
            <w:pPr>
              <w:pStyle w:val="ListParagraph"/>
              <w:numPr>
                <w:ilvl w:val="0"/>
                <w:numId w:val="5"/>
              </w:numPr>
              <w:rPr>
                <w:sz w:val="18"/>
                <w:szCs w:val="18"/>
              </w:rPr>
            </w:pPr>
            <w:r w:rsidRPr="003C2052">
              <w:rPr>
                <w:sz w:val="18"/>
                <w:szCs w:val="18"/>
              </w:rPr>
              <w:t>When the user clicks on the individual request, they see the request item details screen</w:t>
            </w:r>
            <w:r>
              <w:rPr>
                <w:sz w:val="18"/>
                <w:szCs w:val="18"/>
              </w:rPr>
              <w:t>. They can modify the items and action them on this screen</w:t>
            </w:r>
          </w:p>
        </w:tc>
      </w:tr>
      <w:tr w:rsidR="00621420" w:rsidRPr="0058099D" w14:paraId="68A2CF5D" w14:textId="77777777" w:rsidTr="005E5E22">
        <w:tc>
          <w:tcPr>
            <w:tcW w:w="1530" w:type="dxa"/>
            <w:shd w:val="clear" w:color="auto" w:fill="E6E6E6"/>
          </w:tcPr>
          <w:p w14:paraId="27EB6F31" w14:textId="6ADCD271" w:rsidR="00621420" w:rsidRPr="0058099D" w:rsidRDefault="00621420" w:rsidP="005E5E22">
            <w:pPr>
              <w:pStyle w:val="TableHeading"/>
            </w:pPr>
            <w:r w:rsidRPr="0058099D">
              <w:t>Technical Details</w:t>
            </w:r>
          </w:p>
        </w:tc>
        <w:tc>
          <w:tcPr>
            <w:tcW w:w="8607" w:type="dxa"/>
            <w:gridSpan w:val="3"/>
          </w:tcPr>
          <w:p w14:paraId="687DDF7D" w14:textId="57F69BB0" w:rsidR="00621420" w:rsidRDefault="00BF057F" w:rsidP="00621420">
            <w:pPr>
              <w:pStyle w:val="TableNormal1"/>
              <w:numPr>
                <w:ilvl w:val="0"/>
                <w:numId w:val="5"/>
              </w:numPr>
            </w:pPr>
            <w:r>
              <w:t>Employee</w:t>
            </w:r>
            <w:r w:rsidR="00621420">
              <w:t xml:space="preserve"> can see all requests </w:t>
            </w:r>
            <w:r w:rsidR="00B1714C">
              <w:t>pending for their review</w:t>
            </w:r>
          </w:p>
          <w:p w14:paraId="0E1577D5" w14:textId="21E7FDDC" w:rsidR="000F50F7" w:rsidRPr="0058099D" w:rsidRDefault="00BF057F" w:rsidP="0052452C">
            <w:pPr>
              <w:pStyle w:val="TableNormal1"/>
              <w:numPr>
                <w:ilvl w:val="0"/>
                <w:numId w:val="5"/>
              </w:numPr>
            </w:pPr>
            <w:proofErr w:type="spellStart"/>
            <w:r>
              <w:t>RequestNo</w:t>
            </w:r>
            <w:proofErr w:type="spellEnd"/>
            <w:r w:rsidR="000F50F7">
              <w:t xml:space="preserve">, </w:t>
            </w:r>
            <w:r w:rsidR="0052452C">
              <w:t xml:space="preserve">Employee Name, </w:t>
            </w:r>
            <w:r>
              <w:t>PayPeriod</w:t>
            </w:r>
            <w:r w:rsidR="000F50F7">
              <w:t xml:space="preserve">, </w:t>
            </w:r>
            <w:r w:rsidR="0052452C">
              <w:t>Status</w:t>
            </w:r>
            <w:r>
              <w:t xml:space="preserve">, Created Date </w:t>
            </w:r>
            <w:r w:rsidR="000F50F7">
              <w:t xml:space="preserve">fields will be displayed </w:t>
            </w:r>
          </w:p>
        </w:tc>
      </w:tr>
      <w:tr w:rsidR="00621420" w:rsidRPr="00D330F9" w14:paraId="2153B87E" w14:textId="77777777" w:rsidTr="005E5E22">
        <w:tc>
          <w:tcPr>
            <w:tcW w:w="1530" w:type="dxa"/>
            <w:shd w:val="clear" w:color="auto" w:fill="E6E6E6"/>
          </w:tcPr>
          <w:p w14:paraId="48FA0A56" w14:textId="2334834A" w:rsidR="00621420" w:rsidRPr="00CE28E6" w:rsidRDefault="00621420" w:rsidP="005E5E22">
            <w:pPr>
              <w:pStyle w:val="TableHeading"/>
            </w:pPr>
            <w:r>
              <w:t>Security Roles</w:t>
            </w:r>
          </w:p>
        </w:tc>
        <w:sdt>
          <w:sdtPr>
            <w:alias w:val="Security Roles"/>
            <w:tag w:val="9.sonoma_story.sonoma_testingsecurityroles"/>
            <w:id w:val="894708752"/>
            <w:placeholder>
              <w:docPart w:val="B184388655904B63A50D13B6357CDE7D"/>
            </w:placeholder>
          </w:sdtPr>
          <w:sdtContent>
            <w:tc>
              <w:tcPr>
                <w:tcW w:w="8607" w:type="dxa"/>
                <w:gridSpan w:val="3"/>
              </w:tcPr>
              <w:p w14:paraId="3B6B6021" w14:textId="1EAA54BE" w:rsidR="00621420" w:rsidRPr="00D330F9" w:rsidRDefault="00621420" w:rsidP="00F956B3">
                <w:pPr>
                  <w:pStyle w:val="TableNormal1"/>
                </w:pPr>
                <w:r w:rsidRPr="006D3033">
                  <w:t xml:space="preserve">Any user with a role that is part of the approval flow is able to see </w:t>
                </w:r>
                <w:r>
                  <w:t xml:space="preserve">the </w:t>
                </w:r>
                <w:proofErr w:type="spellStart"/>
                <w:r>
                  <w:t>worklist</w:t>
                </w:r>
                <w:proofErr w:type="spellEnd"/>
                <w:r w:rsidRPr="006D3033">
                  <w:t xml:space="preserve"> view</w:t>
                </w:r>
                <w:r>
                  <w:t xml:space="preserve">. </w:t>
                </w:r>
                <w:sdt>
                  <w:sdtPr>
                    <w:alias w:val="Security Roles"/>
                    <w:tag w:val="9.sonoma_story.sonoma_testingsecurityroles"/>
                    <w:id w:val="-596945098"/>
                    <w:placeholder>
                      <w:docPart w:val="3C429111E7A54E74AF880E8FF9E649AE"/>
                    </w:placeholder>
                  </w:sdtPr>
                  <w:sdtContent>
                    <w:r w:rsidR="00F956B3">
                      <w:t>Employee</w:t>
                    </w:r>
                    <w:r>
                      <w:t xml:space="preserve">, </w:t>
                    </w:r>
                    <w:r w:rsidR="00F956B3">
                      <w:t>Supervisor</w:t>
                    </w:r>
                    <w:r>
                      <w:t xml:space="preserve"> and </w:t>
                    </w:r>
                    <w:r w:rsidR="00F956B3">
                      <w:t xml:space="preserve">TimeKeeper </w:t>
                    </w:r>
                    <w:r>
                      <w:t xml:space="preserve">can view their respective </w:t>
                    </w:r>
                    <w:proofErr w:type="spellStart"/>
                    <w:r>
                      <w:t>WorkList</w:t>
                    </w:r>
                    <w:proofErr w:type="spellEnd"/>
                  </w:sdtContent>
                </w:sdt>
              </w:p>
            </w:tc>
          </w:sdtContent>
        </w:sdt>
      </w:tr>
    </w:tbl>
    <w:p w14:paraId="22DCBEB3" w14:textId="617E4682" w:rsidR="003C2052" w:rsidRDefault="003C2052"/>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530"/>
        <w:gridCol w:w="1576"/>
        <w:gridCol w:w="1756"/>
        <w:gridCol w:w="5275"/>
      </w:tblGrid>
      <w:tr w:rsidR="00D15B78" w:rsidRPr="00DE5AAB" w14:paraId="016D7F6C" w14:textId="77777777" w:rsidTr="004C5535">
        <w:tc>
          <w:tcPr>
            <w:tcW w:w="1530" w:type="dxa"/>
            <w:shd w:val="clear" w:color="auto" w:fill="E6E6E6"/>
          </w:tcPr>
          <w:p w14:paraId="3471801F" w14:textId="77777777" w:rsidR="00D15B78" w:rsidRPr="00CE28E6" w:rsidRDefault="00D15B78" w:rsidP="004C5535">
            <w:pPr>
              <w:pStyle w:val="TableHeading"/>
            </w:pPr>
            <w:r>
              <w:t>Feature</w:t>
            </w:r>
          </w:p>
        </w:tc>
        <w:bookmarkStart w:id="70" w:name="_Toc385944486" w:displacedByCustomXml="next"/>
        <w:sdt>
          <w:sdtPr>
            <w:rPr>
              <w:rStyle w:val="Heading3Char"/>
            </w:rPr>
            <w:alias w:val="Feature Name"/>
            <w:tag w:val="9.sonoma_story.sonoma_name"/>
            <w:id w:val="-1743097032"/>
            <w:placeholder>
              <w:docPart w:val="E56FC74E35B444D9BDB608574028EE4B"/>
            </w:placeholder>
          </w:sdtPr>
          <w:sdtEndPr>
            <w:rPr>
              <w:rStyle w:val="DefaultParagraphFont"/>
              <w:bCs/>
              <w:color w:val="D9D9D9" w:themeColor="background1" w:themeShade="D9"/>
              <w:sz w:val="14"/>
            </w:rPr>
          </w:sdtEndPr>
          <w:sdtContent>
            <w:tc>
              <w:tcPr>
                <w:tcW w:w="8607" w:type="dxa"/>
                <w:gridSpan w:val="3"/>
              </w:tcPr>
              <w:p w14:paraId="014CFC08" w14:textId="77777777" w:rsidR="00D15B78" w:rsidRPr="00DE5AAB" w:rsidRDefault="00D15B78" w:rsidP="004C5535">
                <w:pPr>
                  <w:pStyle w:val="Heading3"/>
                  <w:rPr>
                    <w:bCs w:val="0"/>
                  </w:rPr>
                </w:pPr>
                <w:r>
                  <w:rPr>
                    <w:rStyle w:val="Heading3Char"/>
                    <w:b/>
                    <w:bCs/>
                  </w:rPr>
                  <w:t>4.3</w:t>
                </w:r>
                <w:r w:rsidRPr="00D20972">
                  <w:rPr>
                    <w:rStyle w:val="Heading3Char"/>
                    <w:b/>
                    <w:bCs/>
                  </w:rPr>
                  <w:t xml:space="preserve"> </w:t>
                </w:r>
                <w:r>
                  <w:rPr>
                    <w:rStyle w:val="Heading3Char"/>
                    <w:b/>
                    <w:bCs/>
                  </w:rPr>
                  <w:t xml:space="preserve">Approved by </w:t>
                </w:r>
                <w:proofErr w:type="gramStart"/>
                <w:r>
                  <w:rPr>
                    <w:rStyle w:val="Heading3Char"/>
                    <w:b/>
                    <w:bCs/>
                  </w:rPr>
                  <w:t>Me</w:t>
                </w:r>
                <w:proofErr w:type="gramEnd"/>
                <w:r>
                  <w:rPr>
                    <w:rStyle w:val="Heading3Char"/>
                    <w:b/>
                    <w:bCs/>
                  </w:rPr>
                  <w:t xml:space="preserve"> (eTime Requests)</w:t>
                </w:r>
              </w:p>
            </w:tc>
          </w:sdtContent>
        </w:sdt>
        <w:bookmarkEnd w:id="70" w:displacedByCustomXml="prev"/>
      </w:tr>
      <w:tr w:rsidR="00D15B78" w:rsidRPr="006F132A" w14:paraId="18C37B09" w14:textId="77777777" w:rsidTr="004C5535">
        <w:tc>
          <w:tcPr>
            <w:tcW w:w="1530" w:type="dxa"/>
            <w:shd w:val="clear" w:color="auto" w:fill="E6E6E6"/>
          </w:tcPr>
          <w:p w14:paraId="60BE14C5" w14:textId="77777777" w:rsidR="00D15B78" w:rsidRPr="00DA20C9" w:rsidRDefault="00D15B78" w:rsidP="004C5535">
            <w:pPr>
              <w:pStyle w:val="TableHeading"/>
            </w:pPr>
            <w:r w:rsidRPr="00CE28E6">
              <w:t>Priority</w:t>
            </w:r>
          </w:p>
        </w:tc>
        <w:sdt>
          <w:sdtPr>
            <w:rPr>
              <w:b/>
              <w:bCs/>
            </w:rPr>
            <w:alias w:val="Priority"/>
            <w:tag w:val="1.sonoma_story.sonoma_priority"/>
            <w:id w:val="1979494799"/>
            <w:placeholder>
              <w:docPart w:val="FB975961308041D58372858BDAC1F549"/>
            </w:placeholder>
            <w:dropDownList>
              <w:listItem w:displayText="01 - Critical" w:value="1"/>
              <w:listItem w:displayText="02 - Major" w:value="2"/>
              <w:listItem w:displayText="03 - Minor" w:value="3"/>
              <w:listItem w:displayText="04 - Nice To Have" w:value="4"/>
            </w:dropDownList>
          </w:sdtPr>
          <w:sdtContent>
            <w:tc>
              <w:tcPr>
                <w:tcW w:w="1576" w:type="dxa"/>
              </w:tcPr>
              <w:p w14:paraId="772FBA4A" w14:textId="77777777" w:rsidR="00D15B78" w:rsidRPr="00A93311" w:rsidRDefault="00D15B78" w:rsidP="004C5535">
                <w:pPr>
                  <w:pStyle w:val="TableNormal1"/>
                  <w:rPr>
                    <w:b/>
                    <w:bCs/>
                  </w:rPr>
                </w:pPr>
                <w:r>
                  <w:rPr>
                    <w:b/>
                    <w:bCs/>
                  </w:rPr>
                  <w:t>02 - Major</w:t>
                </w:r>
              </w:p>
            </w:tc>
          </w:sdtContent>
        </w:sdt>
        <w:tc>
          <w:tcPr>
            <w:tcW w:w="1756" w:type="dxa"/>
            <w:shd w:val="clear" w:color="auto" w:fill="E6E6E6"/>
          </w:tcPr>
          <w:p w14:paraId="7D0AAFFA" w14:textId="77777777" w:rsidR="00D15B78" w:rsidRPr="00893078" w:rsidRDefault="00D15B78" w:rsidP="004C5535">
            <w:pPr>
              <w:pStyle w:val="TableNormal1"/>
              <w:rPr>
                <w:b/>
                <w:bCs/>
              </w:rPr>
            </w:pPr>
            <w:r w:rsidRPr="00893078">
              <w:rPr>
                <w:b/>
                <w:bCs/>
              </w:rPr>
              <w:t>Est. Effort</w:t>
            </w:r>
          </w:p>
        </w:tc>
        <w:tc>
          <w:tcPr>
            <w:tcW w:w="5275" w:type="dxa"/>
          </w:tcPr>
          <w:p w14:paraId="1E0DF6D8" w14:textId="77777777" w:rsidR="00D15B78" w:rsidRPr="00282BB6" w:rsidRDefault="00E70C13" w:rsidP="004C5535">
            <w:pPr>
              <w:pStyle w:val="TableNormal1"/>
            </w:pPr>
            <w:sdt>
              <w:sdtPr>
                <w:alias w:val="Est Hours Low"/>
                <w:tag w:val="1.sonoma_story.sonoma_esthourslow"/>
                <w:id w:val="535547697"/>
                <w:placeholder>
                  <w:docPart w:val="1E0C5075169149EC9F4A145EC1FB4F25"/>
                </w:placeholder>
                <w:showingPlcHdr/>
              </w:sdtPr>
              <w:sdtContent>
                <w:r w:rsidR="00D15B78" w:rsidRPr="00282BB6">
                  <w:rPr>
                    <w:rStyle w:val="PlaceholderText"/>
                    <w:color w:val="D9D9D9" w:themeColor="background1" w:themeShade="D9"/>
                  </w:rPr>
                  <w:t>Click here to enter text.</w:t>
                </w:r>
              </w:sdtContent>
            </w:sdt>
            <w:r w:rsidR="00D15B78" w:rsidRPr="00282BB6">
              <w:t xml:space="preserve">  Hours</w:t>
            </w:r>
          </w:p>
        </w:tc>
      </w:tr>
      <w:tr w:rsidR="00D15B78" w:rsidRPr="00D330F9" w14:paraId="0607D957" w14:textId="77777777" w:rsidTr="004C5535">
        <w:tc>
          <w:tcPr>
            <w:tcW w:w="1530" w:type="dxa"/>
            <w:shd w:val="clear" w:color="auto" w:fill="E6E6E6"/>
          </w:tcPr>
          <w:p w14:paraId="1E53D573" w14:textId="77777777" w:rsidR="00D15B78" w:rsidRDefault="00D15B78" w:rsidP="004C5535">
            <w:pPr>
              <w:pStyle w:val="TableHeading"/>
            </w:pPr>
            <w:r>
              <w:t>Description</w:t>
            </w:r>
          </w:p>
        </w:tc>
        <w:sdt>
          <w:sdtPr>
            <w:alias w:val="Description"/>
            <w:tag w:val="9.sonoma_story.sonoma_description"/>
            <w:id w:val="-27801541"/>
            <w:placeholder>
              <w:docPart w:val="F2272B9C737F4C3BBAB9C95837E94424"/>
            </w:placeholder>
          </w:sdtPr>
          <w:sdtContent>
            <w:tc>
              <w:tcPr>
                <w:tcW w:w="8607" w:type="dxa"/>
                <w:gridSpan w:val="3"/>
              </w:tcPr>
              <w:p w14:paraId="113053B4" w14:textId="77777777" w:rsidR="00D15B78" w:rsidRPr="00D330F9" w:rsidRDefault="00E70C13" w:rsidP="004C5535">
                <w:pPr>
                  <w:pStyle w:val="TableNormal1"/>
                </w:pPr>
                <w:sdt>
                  <w:sdtPr>
                    <w:alias w:val="Requirement"/>
                    <w:tag w:val="9.sonoma_story.sonoma_functionalspecs"/>
                    <w:id w:val="-265769709"/>
                    <w:placeholder>
                      <w:docPart w:val="92F1E56EE9284F8B8786B5316C83C654"/>
                    </w:placeholder>
                  </w:sdtPr>
                  <w:sdtContent>
                    <w:r w:rsidR="00D15B78" w:rsidRPr="000F6728">
                      <w:t xml:space="preserve">Lists all </w:t>
                    </w:r>
                    <w:r w:rsidR="00D15B78">
                      <w:t>requests</w:t>
                    </w:r>
                    <w:r w:rsidR="00D15B78" w:rsidRPr="000F6728">
                      <w:t xml:space="preserve"> </w:t>
                    </w:r>
                    <w:r w:rsidR="00D15B78">
                      <w:t xml:space="preserve">approved by the user. </w:t>
                    </w:r>
                  </w:sdtContent>
                </w:sdt>
              </w:p>
            </w:tc>
          </w:sdtContent>
        </w:sdt>
      </w:tr>
      <w:tr w:rsidR="00D15B78" w:rsidRPr="00052F2E" w14:paraId="12CC097C" w14:textId="77777777" w:rsidTr="004C5535">
        <w:tc>
          <w:tcPr>
            <w:tcW w:w="1530" w:type="dxa"/>
            <w:shd w:val="clear" w:color="auto" w:fill="E6E6E6"/>
          </w:tcPr>
          <w:p w14:paraId="762993E0" w14:textId="77777777" w:rsidR="00D15B78" w:rsidRPr="00CE28E6" w:rsidRDefault="00D15B78" w:rsidP="004C5535">
            <w:pPr>
              <w:pStyle w:val="TableHeading"/>
            </w:pPr>
            <w:r>
              <w:t>User Interface</w:t>
            </w:r>
          </w:p>
        </w:tc>
        <w:tc>
          <w:tcPr>
            <w:tcW w:w="8607" w:type="dxa"/>
            <w:gridSpan w:val="3"/>
          </w:tcPr>
          <w:p w14:paraId="341AFE33" w14:textId="77777777" w:rsidR="00D15B78" w:rsidRDefault="00D15B78" w:rsidP="004C5535">
            <w:pPr>
              <w:pStyle w:val="ListParagraph"/>
              <w:numPr>
                <w:ilvl w:val="0"/>
                <w:numId w:val="5"/>
              </w:numPr>
              <w:rPr>
                <w:sz w:val="18"/>
                <w:szCs w:val="18"/>
              </w:rPr>
            </w:pPr>
            <w:r w:rsidRPr="003C2052">
              <w:rPr>
                <w:sz w:val="18"/>
                <w:szCs w:val="18"/>
              </w:rPr>
              <w:t>Displays all requests which the user has approved. The requests can be in various stages, the logged in user has approved it at some stage.</w:t>
            </w:r>
          </w:p>
          <w:p w14:paraId="0A96ADE4" w14:textId="77777777" w:rsidR="00D15B78" w:rsidRPr="00C8559B" w:rsidRDefault="00D15B78" w:rsidP="004C5535">
            <w:pPr>
              <w:pStyle w:val="ListParagraph"/>
              <w:numPr>
                <w:ilvl w:val="0"/>
                <w:numId w:val="5"/>
              </w:numPr>
              <w:rPr>
                <w:sz w:val="18"/>
                <w:szCs w:val="18"/>
              </w:rPr>
            </w:pPr>
            <w:r w:rsidRPr="00C8559B">
              <w:rPr>
                <w:sz w:val="18"/>
                <w:szCs w:val="18"/>
              </w:rPr>
              <w:t>Once completed</w:t>
            </w:r>
            <w:r>
              <w:rPr>
                <w:sz w:val="18"/>
                <w:szCs w:val="18"/>
              </w:rPr>
              <w:t xml:space="preserve"> or cancelled</w:t>
            </w:r>
            <w:r w:rsidRPr="00C8559B">
              <w:rPr>
                <w:sz w:val="18"/>
                <w:szCs w:val="18"/>
              </w:rPr>
              <w:t>, they</w:t>
            </w:r>
            <w:r>
              <w:rPr>
                <w:sz w:val="18"/>
                <w:szCs w:val="18"/>
              </w:rPr>
              <w:t xml:space="preserve"> will</w:t>
            </w:r>
            <w:r w:rsidRPr="00C8559B">
              <w:rPr>
                <w:sz w:val="18"/>
                <w:szCs w:val="18"/>
              </w:rPr>
              <w:t xml:space="preserve"> </w:t>
            </w:r>
            <w:r>
              <w:rPr>
                <w:sz w:val="18"/>
                <w:szCs w:val="18"/>
              </w:rPr>
              <w:t>be removed from this list</w:t>
            </w:r>
          </w:p>
          <w:p w14:paraId="5199C29E" w14:textId="77777777" w:rsidR="00D15B78" w:rsidRPr="003C2052" w:rsidRDefault="00D15B78" w:rsidP="004C5535">
            <w:pPr>
              <w:pStyle w:val="ListParagraph"/>
              <w:numPr>
                <w:ilvl w:val="0"/>
                <w:numId w:val="5"/>
              </w:numPr>
              <w:rPr>
                <w:sz w:val="18"/>
                <w:szCs w:val="18"/>
              </w:rPr>
            </w:pPr>
            <w:r w:rsidRPr="003C2052">
              <w:rPr>
                <w:sz w:val="18"/>
                <w:szCs w:val="18"/>
              </w:rPr>
              <w:t>When the user clicks on the individual request, they see a read-only version of the request item details screen</w:t>
            </w:r>
          </w:p>
        </w:tc>
      </w:tr>
      <w:tr w:rsidR="00D15B78" w:rsidRPr="0058099D" w14:paraId="61326018" w14:textId="77777777" w:rsidTr="004C5535">
        <w:tc>
          <w:tcPr>
            <w:tcW w:w="1530" w:type="dxa"/>
            <w:shd w:val="clear" w:color="auto" w:fill="E6E6E6"/>
          </w:tcPr>
          <w:p w14:paraId="3894849B" w14:textId="77777777" w:rsidR="00D15B78" w:rsidRPr="0058099D" w:rsidRDefault="00D15B78" w:rsidP="004C5535">
            <w:pPr>
              <w:pStyle w:val="TableHeading"/>
            </w:pPr>
            <w:r w:rsidRPr="0058099D">
              <w:t>Technical Details</w:t>
            </w:r>
          </w:p>
        </w:tc>
        <w:tc>
          <w:tcPr>
            <w:tcW w:w="8607" w:type="dxa"/>
            <w:gridSpan w:val="3"/>
          </w:tcPr>
          <w:p w14:paraId="34B00EBE" w14:textId="77777777" w:rsidR="00D15B78" w:rsidRPr="0058099D" w:rsidRDefault="00D15B78" w:rsidP="004C5535">
            <w:pPr>
              <w:pStyle w:val="TableNormal1"/>
              <w:numPr>
                <w:ilvl w:val="0"/>
                <w:numId w:val="5"/>
              </w:numPr>
            </w:pPr>
            <w:proofErr w:type="spellStart"/>
            <w:r>
              <w:t>RequestNo</w:t>
            </w:r>
            <w:proofErr w:type="spellEnd"/>
            <w:r>
              <w:t xml:space="preserve">, Employee Name, PayPeriod, Status, Created Date fields will be displayed </w:t>
            </w:r>
          </w:p>
        </w:tc>
      </w:tr>
      <w:tr w:rsidR="00D15B78" w:rsidRPr="00D330F9" w14:paraId="665C4831" w14:textId="77777777" w:rsidTr="004C5535">
        <w:tc>
          <w:tcPr>
            <w:tcW w:w="1530" w:type="dxa"/>
            <w:shd w:val="clear" w:color="auto" w:fill="E6E6E6"/>
          </w:tcPr>
          <w:p w14:paraId="649D6716" w14:textId="77777777" w:rsidR="00D15B78" w:rsidRPr="00CE28E6" w:rsidRDefault="00D15B78" w:rsidP="004C5535">
            <w:pPr>
              <w:pStyle w:val="TableHeading"/>
            </w:pPr>
            <w:r>
              <w:t>Security Roles</w:t>
            </w:r>
          </w:p>
        </w:tc>
        <w:sdt>
          <w:sdtPr>
            <w:alias w:val="Security Roles"/>
            <w:tag w:val="9.sonoma_story.sonoma_testingsecurityroles"/>
            <w:id w:val="-1891096403"/>
            <w:placeholder>
              <w:docPart w:val="1275BE43C5FF4F38A4B431DFC3F820CD"/>
            </w:placeholder>
          </w:sdtPr>
          <w:sdtContent>
            <w:sdt>
              <w:sdtPr>
                <w:alias w:val="Security Roles"/>
                <w:tag w:val="9.sonoma_story.sonoma_testingsecurityroles"/>
                <w:id w:val="-981311279"/>
                <w:placeholder>
                  <w:docPart w:val="361D2136DA644830803F905333F60BD2"/>
                </w:placeholder>
              </w:sdtPr>
              <w:sdtContent>
                <w:tc>
                  <w:tcPr>
                    <w:tcW w:w="8607" w:type="dxa"/>
                    <w:gridSpan w:val="3"/>
                  </w:tcPr>
                  <w:p w14:paraId="0588A631" w14:textId="77777777" w:rsidR="00D15B78" w:rsidRPr="00D330F9" w:rsidRDefault="00D15B78" w:rsidP="004C5535">
                    <w:pPr>
                      <w:pStyle w:val="TableNormal1"/>
                    </w:pPr>
                    <w:r>
                      <w:t>Employee, Supervisor and TimeKeeper can view the Report.</w:t>
                    </w:r>
                  </w:p>
                </w:tc>
              </w:sdtContent>
            </w:sdt>
          </w:sdtContent>
        </w:sdt>
      </w:tr>
    </w:tbl>
    <w:p w14:paraId="054B4A64" w14:textId="77777777" w:rsidR="00D15B78" w:rsidRDefault="00D15B78"/>
    <w:p w14:paraId="4463DAD1" w14:textId="77777777" w:rsidR="003D3104" w:rsidRDefault="003D3104"/>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530"/>
        <w:gridCol w:w="1576"/>
        <w:gridCol w:w="1756"/>
        <w:gridCol w:w="5275"/>
      </w:tblGrid>
      <w:tr w:rsidR="00B1714C" w:rsidRPr="00DE5AAB" w14:paraId="596EFB61" w14:textId="77777777" w:rsidTr="00254C15">
        <w:tc>
          <w:tcPr>
            <w:tcW w:w="1530" w:type="dxa"/>
            <w:shd w:val="clear" w:color="auto" w:fill="E6E6E6"/>
          </w:tcPr>
          <w:p w14:paraId="583D0DF3" w14:textId="77777777" w:rsidR="00B1714C" w:rsidRPr="00CE28E6" w:rsidRDefault="00B1714C" w:rsidP="00254C15">
            <w:pPr>
              <w:pStyle w:val="TableHeading"/>
            </w:pPr>
            <w:r>
              <w:t>Feature</w:t>
            </w:r>
          </w:p>
        </w:tc>
        <w:bookmarkStart w:id="71" w:name="_Toc385944487" w:displacedByCustomXml="next"/>
        <w:sdt>
          <w:sdtPr>
            <w:rPr>
              <w:rStyle w:val="Heading3Char"/>
            </w:rPr>
            <w:alias w:val="Feature Name"/>
            <w:tag w:val="9.sonoma_story.sonoma_name"/>
            <w:id w:val="1933159272"/>
            <w:placeholder>
              <w:docPart w:val="E9E1C7CE72B24A578717A91B0D3C2198"/>
            </w:placeholder>
          </w:sdtPr>
          <w:sdtEndPr>
            <w:rPr>
              <w:rStyle w:val="DefaultParagraphFont"/>
              <w:bCs/>
              <w:color w:val="D9D9D9" w:themeColor="background1" w:themeShade="D9"/>
              <w:sz w:val="14"/>
            </w:rPr>
          </w:sdtEndPr>
          <w:sdtContent>
            <w:tc>
              <w:tcPr>
                <w:tcW w:w="8607" w:type="dxa"/>
                <w:gridSpan w:val="3"/>
              </w:tcPr>
              <w:p w14:paraId="394CFC11" w14:textId="6BFF9DA0" w:rsidR="00B1714C" w:rsidRPr="00DE5AAB" w:rsidRDefault="00B1714C" w:rsidP="00B1714C">
                <w:pPr>
                  <w:pStyle w:val="Heading3"/>
                  <w:rPr>
                    <w:bCs w:val="0"/>
                  </w:rPr>
                </w:pPr>
                <w:r>
                  <w:rPr>
                    <w:rStyle w:val="Heading3Char"/>
                    <w:b/>
                    <w:bCs/>
                  </w:rPr>
                  <w:t>4.4</w:t>
                </w:r>
                <w:r w:rsidRPr="00D20972">
                  <w:rPr>
                    <w:rStyle w:val="Heading3Char"/>
                    <w:b/>
                    <w:bCs/>
                  </w:rPr>
                  <w:t xml:space="preserve"> </w:t>
                </w:r>
                <w:r w:rsidR="005058AA">
                  <w:rPr>
                    <w:rStyle w:val="Heading3Char"/>
                    <w:b/>
                    <w:bCs/>
                  </w:rPr>
                  <w:t>PEAR</w:t>
                </w:r>
                <w:r>
                  <w:rPr>
                    <w:rStyle w:val="Heading3Char"/>
                    <w:b/>
                    <w:bCs/>
                  </w:rPr>
                  <w:t xml:space="preserve"> </w:t>
                </w:r>
                <w:r w:rsidRPr="00A93311">
                  <w:rPr>
                    <w:rStyle w:val="Heading3Char"/>
                    <w:b/>
                    <w:bCs/>
                  </w:rPr>
                  <w:t>Report</w:t>
                </w:r>
              </w:p>
            </w:tc>
          </w:sdtContent>
        </w:sdt>
        <w:bookmarkEnd w:id="71" w:displacedByCustomXml="prev"/>
      </w:tr>
      <w:tr w:rsidR="00B1714C" w:rsidRPr="006F132A" w14:paraId="7F767DE1" w14:textId="77777777" w:rsidTr="00254C15">
        <w:tc>
          <w:tcPr>
            <w:tcW w:w="1530" w:type="dxa"/>
            <w:shd w:val="clear" w:color="auto" w:fill="E6E6E6"/>
          </w:tcPr>
          <w:p w14:paraId="11AEA4F6" w14:textId="77777777" w:rsidR="00B1714C" w:rsidRPr="00DA20C9" w:rsidRDefault="00B1714C" w:rsidP="00254C15">
            <w:pPr>
              <w:pStyle w:val="TableHeading"/>
            </w:pPr>
            <w:r w:rsidRPr="00CE28E6">
              <w:t>Priority</w:t>
            </w:r>
          </w:p>
        </w:tc>
        <w:sdt>
          <w:sdtPr>
            <w:rPr>
              <w:b/>
              <w:bCs/>
            </w:rPr>
            <w:alias w:val="Priority"/>
            <w:tag w:val="1.sonoma_story.sonoma_priority"/>
            <w:id w:val="271211772"/>
            <w:placeholder>
              <w:docPart w:val="2B0C2EE3499842CD96072C049337F443"/>
            </w:placeholder>
            <w:dropDownList>
              <w:listItem w:displayText="01 - Critical" w:value="1"/>
              <w:listItem w:displayText="02 - Major" w:value="2"/>
              <w:listItem w:displayText="03 - Minor" w:value="3"/>
              <w:listItem w:displayText="04 - Nice To Have" w:value="4"/>
            </w:dropDownList>
          </w:sdtPr>
          <w:sdtContent>
            <w:tc>
              <w:tcPr>
                <w:tcW w:w="1576" w:type="dxa"/>
              </w:tcPr>
              <w:p w14:paraId="73FB3A58" w14:textId="77777777" w:rsidR="00B1714C" w:rsidRPr="00A93311" w:rsidRDefault="00B1714C" w:rsidP="00254C15">
                <w:pPr>
                  <w:pStyle w:val="TableNormal1"/>
                  <w:rPr>
                    <w:b/>
                    <w:bCs/>
                  </w:rPr>
                </w:pPr>
                <w:r>
                  <w:rPr>
                    <w:b/>
                    <w:bCs/>
                  </w:rPr>
                  <w:t>02 - Major</w:t>
                </w:r>
              </w:p>
            </w:tc>
          </w:sdtContent>
        </w:sdt>
        <w:tc>
          <w:tcPr>
            <w:tcW w:w="1756" w:type="dxa"/>
            <w:shd w:val="clear" w:color="auto" w:fill="E6E6E6"/>
          </w:tcPr>
          <w:p w14:paraId="07FA3F07" w14:textId="77777777" w:rsidR="00B1714C" w:rsidRPr="00893078" w:rsidRDefault="00B1714C" w:rsidP="00254C15">
            <w:pPr>
              <w:pStyle w:val="TableNormal1"/>
              <w:rPr>
                <w:b/>
                <w:bCs/>
              </w:rPr>
            </w:pPr>
            <w:r w:rsidRPr="00893078">
              <w:rPr>
                <w:b/>
                <w:bCs/>
              </w:rPr>
              <w:t>Est. Effort</w:t>
            </w:r>
          </w:p>
        </w:tc>
        <w:tc>
          <w:tcPr>
            <w:tcW w:w="5275" w:type="dxa"/>
          </w:tcPr>
          <w:p w14:paraId="2650A92A" w14:textId="77777777" w:rsidR="00B1714C" w:rsidRPr="00282BB6" w:rsidRDefault="00E70C13" w:rsidP="00254C15">
            <w:pPr>
              <w:pStyle w:val="TableNormal1"/>
            </w:pPr>
            <w:sdt>
              <w:sdtPr>
                <w:alias w:val="Est Hours Low"/>
                <w:tag w:val="1.sonoma_story.sonoma_esthourslow"/>
                <w:id w:val="-2072570994"/>
                <w:placeholder>
                  <w:docPart w:val="25CB6450FBAB4B44A28B36E359A024FB"/>
                </w:placeholder>
                <w:showingPlcHdr/>
              </w:sdtPr>
              <w:sdtContent>
                <w:r w:rsidR="00B1714C" w:rsidRPr="00282BB6">
                  <w:rPr>
                    <w:rStyle w:val="PlaceholderText"/>
                    <w:color w:val="D9D9D9" w:themeColor="background1" w:themeShade="D9"/>
                  </w:rPr>
                  <w:t>Click here to enter text.</w:t>
                </w:r>
              </w:sdtContent>
            </w:sdt>
            <w:r w:rsidR="00B1714C" w:rsidRPr="00282BB6">
              <w:t xml:space="preserve">  Hours</w:t>
            </w:r>
          </w:p>
        </w:tc>
      </w:tr>
      <w:tr w:rsidR="00B1714C" w:rsidRPr="00D330F9" w14:paraId="546844FB" w14:textId="77777777" w:rsidTr="00254C15">
        <w:tc>
          <w:tcPr>
            <w:tcW w:w="1530" w:type="dxa"/>
            <w:shd w:val="clear" w:color="auto" w:fill="E6E6E6"/>
          </w:tcPr>
          <w:p w14:paraId="7FC827D5" w14:textId="77777777" w:rsidR="00B1714C" w:rsidRDefault="00B1714C" w:rsidP="00254C15">
            <w:pPr>
              <w:pStyle w:val="TableHeading"/>
            </w:pPr>
            <w:r>
              <w:t>Description</w:t>
            </w:r>
          </w:p>
        </w:tc>
        <w:sdt>
          <w:sdtPr>
            <w:alias w:val="Description"/>
            <w:tag w:val="9.sonoma_story.sonoma_description"/>
            <w:id w:val="1971700179"/>
            <w:placeholder>
              <w:docPart w:val="37C85597A1FA43FEBEBB3F31ECD716E2"/>
            </w:placeholder>
          </w:sdtPr>
          <w:sdtContent>
            <w:tc>
              <w:tcPr>
                <w:tcW w:w="8607" w:type="dxa"/>
                <w:gridSpan w:val="3"/>
              </w:tcPr>
              <w:p w14:paraId="3CAD0366" w14:textId="1953C9DF" w:rsidR="00B1714C" w:rsidRPr="00D330F9" w:rsidRDefault="00B1714C" w:rsidP="003C2052">
                <w:pPr>
                  <w:pStyle w:val="TableNormal1"/>
                </w:pPr>
                <w:r>
                  <w:t xml:space="preserve">Create a Report to display all </w:t>
                </w:r>
                <w:r w:rsidR="005058AA">
                  <w:t>PEAR</w:t>
                </w:r>
                <w:r>
                  <w:t xml:space="preserve"> Requests. Employee, Supervisor or will have access to this Report</w:t>
                </w:r>
              </w:p>
            </w:tc>
          </w:sdtContent>
        </w:sdt>
      </w:tr>
      <w:tr w:rsidR="00B1714C" w:rsidRPr="00D330F9" w14:paraId="424F134E" w14:textId="77777777" w:rsidTr="00254C15">
        <w:tc>
          <w:tcPr>
            <w:tcW w:w="1530" w:type="dxa"/>
            <w:shd w:val="clear" w:color="auto" w:fill="E6E6E6"/>
          </w:tcPr>
          <w:p w14:paraId="3F2B44B9" w14:textId="77777777" w:rsidR="00B1714C" w:rsidRPr="00CE28E6" w:rsidRDefault="00B1714C" w:rsidP="00254C15">
            <w:pPr>
              <w:pStyle w:val="TableHeading"/>
            </w:pPr>
            <w:r>
              <w:t>User Interface</w:t>
            </w:r>
          </w:p>
        </w:tc>
        <w:sdt>
          <w:sdtPr>
            <w:rPr>
              <w:rFonts w:eastAsia="Arial Narrow" w:cs="Arial Narrow"/>
              <w:sz w:val="18"/>
              <w:szCs w:val="18"/>
              <w:lang w:eastAsia="ja-JP"/>
            </w:rPr>
            <w:alias w:val="Requirement"/>
            <w:tag w:val="9.sonoma_story.sonoma_functionalspecs"/>
            <w:id w:val="812450833"/>
            <w:placeholder>
              <w:docPart w:val="DBBECD9993804C1691406B8C0CA41CD8"/>
            </w:placeholder>
          </w:sdtPr>
          <w:sdtContent>
            <w:sdt>
              <w:sdtPr>
                <w:rPr>
                  <w:rFonts w:eastAsia="Arial Narrow" w:cs="Arial Narrow"/>
                  <w:sz w:val="18"/>
                  <w:szCs w:val="18"/>
                  <w:lang w:eastAsia="ja-JP"/>
                </w:rPr>
                <w:alias w:val="Requirement"/>
                <w:tag w:val="9.sonoma_story.sonoma_functionalspecs"/>
                <w:id w:val="1921066195"/>
                <w:placeholder>
                  <w:docPart w:val="889DB2A3C4F841318BC3495CF32D6061"/>
                </w:placeholder>
              </w:sdtPr>
              <w:sdtContent>
                <w:tc>
                  <w:tcPr>
                    <w:tcW w:w="8607" w:type="dxa"/>
                    <w:gridSpan w:val="3"/>
                  </w:tcPr>
                  <w:p w14:paraId="0A14B06C" w14:textId="77777777" w:rsidR="00F878B2" w:rsidRPr="0010224C" w:rsidRDefault="00F878B2" w:rsidP="00F878B2">
                    <w:pPr>
                      <w:pStyle w:val="ListParagraph"/>
                      <w:numPr>
                        <w:ilvl w:val="0"/>
                        <w:numId w:val="5"/>
                      </w:numPr>
                      <w:rPr>
                        <w:sz w:val="18"/>
                        <w:szCs w:val="18"/>
                      </w:rPr>
                    </w:pPr>
                    <w:r w:rsidRPr="0010224C">
                      <w:rPr>
                        <w:sz w:val="18"/>
                        <w:szCs w:val="18"/>
                      </w:rPr>
                      <w:t>Report will display requests data as per the security/org structure.</w:t>
                    </w:r>
                  </w:p>
                  <w:p w14:paraId="56C0C812" w14:textId="77777777" w:rsidR="00F878B2" w:rsidRDefault="00F878B2" w:rsidP="00F878B2">
                    <w:pPr>
                      <w:pStyle w:val="TableNormal1"/>
                      <w:numPr>
                        <w:ilvl w:val="0"/>
                        <w:numId w:val="5"/>
                      </w:numPr>
                    </w:pPr>
                    <w:r>
                      <w:t>The report lists a summary of all requests for the user in Employee, Supervisor or TimeKeeper role with data security access</w:t>
                    </w:r>
                  </w:p>
                  <w:p w14:paraId="3CC83427" w14:textId="77777777" w:rsidR="00F878B2" w:rsidRDefault="00F878B2" w:rsidP="00F878B2">
                    <w:pPr>
                      <w:pStyle w:val="TableNormal1"/>
                      <w:numPr>
                        <w:ilvl w:val="0"/>
                        <w:numId w:val="5"/>
                      </w:numPr>
                    </w:pPr>
                    <w:r>
                      <w:t>Employee can see any requests that were created by them or assigned to them</w:t>
                    </w:r>
                  </w:p>
                  <w:p w14:paraId="67859F4C" w14:textId="77777777" w:rsidR="00F878B2" w:rsidRDefault="00F878B2" w:rsidP="00F878B2">
                    <w:pPr>
                      <w:pStyle w:val="TableNormal1"/>
                      <w:numPr>
                        <w:ilvl w:val="0"/>
                        <w:numId w:val="5"/>
                      </w:numPr>
                    </w:pPr>
                    <w:r>
                      <w:t>Supervisor can see any requests assigned to them or all requests created by employees in their Org structure</w:t>
                    </w:r>
                  </w:p>
                  <w:p w14:paraId="0C3D0C5E" w14:textId="77777777" w:rsidR="00F878B2" w:rsidRDefault="00F878B2" w:rsidP="00F878B2">
                    <w:pPr>
                      <w:pStyle w:val="TableNormal1"/>
                      <w:numPr>
                        <w:ilvl w:val="0"/>
                        <w:numId w:val="5"/>
                      </w:numPr>
                    </w:pPr>
                    <w:r>
                      <w:t>TimeKeeper can see any requests assigned to them or all requests created by employees in their Org structure</w:t>
                    </w:r>
                  </w:p>
                  <w:p w14:paraId="7A10427A" w14:textId="77777777" w:rsidR="00F878B2" w:rsidRDefault="00F878B2" w:rsidP="00F878B2">
                    <w:pPr>
                      <w:pStyle w:val="TableNormal1"/>
                      <w:numPr>
                        <w:ilvl w:val="0"/>
                        <w:numId w:val="5"/>
                      </w:numPr>
                    </w:pPr>
                    <w:r w:rsidRPr="00980ED7">
                      <w:t>When the user clicks on the individual request, they see a read-only version of the request item details screen</w:t>
                    </w:r>
                  </w:p>
                  <w:p w14:paraId="54869070" w14:textId="0862A582" w:rsidR="00567ADB" w:rsidRDefault="00F878B2" w:rsidP="00F878B2">
                    <w:pPr>
                      <w:pStyle w:val="TableNormal1"/>
                      <w:numPr>
                        <w:ilvl w:val="0"/>
                        <w:numId w:val="5"/>
                      </w:numPr>
                    </w:pPr>
                    <w:r>
                      <w:t xml:space="preserve">User can cancel a </w:t>
                    </w:r>
                    <w:r w:rsidR="005058AA">
                      <w:t>PEAR</w:t>
                    </w:r>
                    <w:r>
                      <w:t xml:space="preserve"> request using a link provided</w:t>
                    </w:r>
                  </w:p>
                  <w:p w14:paraId="74F0508C" w14:textId="02B2201D" w:rsidR="00B1714C" w:rsidRPr="00BF057F" w:rsidRDefault="00567ADB" w:rsidP="00F878B2">
                    <w:pPr>
                      <w:pStyle w:val="TableNormal1"/>
                      <w:numPr>
                        <w:ilvl w:val="0"/>
                        <w:numId w:val="5"/>
                      </w:numPr>
                    </w:pPr>
                    <w:r>
                      <w:t>Date Range or Pay Period filter can be applied</w:t>
                    </w:r>
                  </w:p>
                </w:tc>
              </w:sdtContent>
            </w:sdt>
          </w:sdtContent>
        </w:sdt>
      </w:tr>
      <w:tr w:rsidR="003D3104" w14:paraId="7B0BAF18" w14:textId="77777777" w:rsidTr="003D3104">
        <w:tc>
          <w:tcPr>
            <w:tcW w:w="1530" w:type="dxa"/>
            <w:tcBorders>
              <w:top w:val="single" w:sz="8" w:space="0" w:color="999999"/>
              <w:bottom w:val="single" w:sz="8" w:space="0" w:color="999999"/>
              <w:right w:val="single" w:sz="8" w:space="0" w:color="999999"/>
            </w:tcBorders>
            <w:shd w:val="clear" w:color="auto" w:fill="E6E6E6"/>
          </w:tcPr>
          <w:p w14:paraId="4724B9D0" w14:textId="77777777" w:rsidR="003D3104" w:rsidRPr="0058099D" w:rsidRDefault="003D3104" w:rsidP="00F90049">
            <w:pPr>
              <w:pStyle w:val="TableHeading"/>
            </w:pPr>
            <w:r>
              <w:t>Workflow Process/</w:t>
            </w:r>
            <w:r>
              <w:br/>
              <w:t>Security</w:t>
            </w:r>
          </w:p>
        </w:tc>
        <w:tc>
          <w:tcPr>
            <w:tcW w:w="8607" w:type="dxa"/>
            <w:gridSpan w:val="3"/>
            <w:tcBorders>
              <w:top w:val="single" w:sz="8" w:space="0" w:color="999999"/>
              <w:left w:val="single" w:sz="8" w:space="0" w:color="999999"/>
              <w:bottom w:val="single" w:sz="8" w:space="0" w:color="999999"/>
            </w:tcBorders>
          </w:tcPr>
          <w:sdt>
            <w:sdtPr>
              <w:rPr>
                <w:rFonts w:eastAsia="Arial Narrow" w:cs="Arial Narrow"/>
                <w:sz w:val="18"/>
                <w:szCs w:val="18"/>
                <w:lang w:eastAsia="ja-JP"/>
              </w:rPr>
              <w:alias w:val="Security Roles"/>
              <w:tag w:val="9.sonoma_story.sonoma_testingsecurityroles"/>
              <w:id w:val="-1186516980"/>
              <w:placeholder>
                <w:docPart w:val="2BD8A3F98A1C42D8A9432643E976A1E3"/>
              </w:placeholder>
            </w:sdtPr>
            <w:sdtContent>
              <w:p w14:paraId="66F93741" w14:textId="77777777" w:rsidR="003D3104" w:rsidRPr="003D3104" w:rsidRDefault="003D3104" w:rsidP="00F90049">
                <w:pPr>
                  <w:pStyle w:val="ListParagraph"/>
                  <w:numPr>
                    <w:ilvl w:val="0"/>
                    <w:numId w:val="5"/>
                  </w:numPr>
                  <w:rPr>
                    <w:rFonts w:eastAsia="Arial Narrow" w:cs="Arial Narrow"/>
                    <w:sz w:val="18"/>
                    <w:szCs w:val="18"/>
                    <w:lang w:eastAsia="ja-JP"/>
                  </w:rPr>
                </w:pPr>
                <w:r w:rsidRPr="003D3104">
                  <w:rPr>
                    <w:rFonts w:eastAsia="Arial Narrow" w:cs="Arial Narrow"/>
                    <w:sz w:val="18"/>
                    <w:szCs w:val="18"/>
                    <w:lang w:eastAsia="ja-JP"/>
                  </w:rPr>
                  <w:t>Employee/Supervisor/TimeKeeper can view this report or Cancel items</w:t>
                </w:r>
              </w:p>
              <w:p w14:paraId="01C99887" w14:textId="77777777" w:rsidR="003D3104" w:rsidRPr="003D3104" w:rsidRDefault="003D3104" w:rsidP="00F90049">
                <w:pPr>
                  <w:pStyle w:val="ListParagraph"/>
                  <w:numPr>
                    <w:ilvl w:val="0"/>
                    <w:numId w:val="5"/>
                  </w:numPr>
                  <w:rPr>
                    <w:rFonts w:eastAsia="Arial Narrow" w:cs="Arial Narrow"/>
                    <w:sz w:val="18"/>
                    <w:szCs w:val="18"/>
                    <w:lang w:eastAsia="ja-JP"/>
                  </w:rPr>
                </w:pPr>
                <w:r w:rsidRPr="003D3104">
                  <w:rPr>
                    <w:rFonts w:eastAsia="Arial Narrow" w:cs="Arial Narrow"/>
                    <w:sz w:val="18"/>
                    <w:szCs w:val="18"/>
                    <w:lang w:eastAsia="ja-JP"/>
                  </w:rPr>
                  <w:t>On Cancelling an item, if request is Pending, workflow will be cancelled and database will be updated to reflect the change</w:t>
                </w:r>
              </w:p>
            </w:sdtContent>
          </w:sdt>
          <w:p w14:paraId="2DED1357" w14:textId="77777777" w:rsidR="003D3104" w:rsidRPr="003D3104" w:rsidRDefault="003D3104" w:rsidP="00F90049">
            <w:pPr>
              <w:pStyle w:val="ListParagraph"/>
              <w:numPr>
                <w:ilvl w:val="0"/>
                <w:numId w:val="5"/>
              </w:numPr>
              <w:rPr>
                <w:rFonts w:eastAsia="Arial Narrow" w:cs="Arial Narrow"/>
                <w:sz w:val="18"/>
                <w:szCs w:val="18"/>
                <w:lang w:eastAsia="ja-JP"/>
              </w:rPr>
            </w:pPr>
            <w:r w:rsidRPr="003D3104">
              <w:rPr>
                <w:rFonts w:eastAsia="Arial Narrow" w:cs="Arial Narrow"/>
                <w:sz w:val="18"/>
                <w:szCs w:val="18"/>
                <w:lang w:eastAsia="ja-JP"/>
              </w:rPr>
              <w:t>On Cancelling an item, if request is Completed, only database will be updated to reflect the change</w:t>
            </w:r>
          </w:p>
        </w:tc>
      </w:tr>
      <w:tr w:rsidR="003D3104" w:rsidRPr="0058099D" w14:paraId="3229E240" w14:textId="77777777" w:rsidTr="003D3104">
        <w:tc>
          <w:tcPr>
            <w:tcW w:w="1530" w:type="dxa"/>
            <w:tcBorders>
              <w:top w:val="single" w:sz="8" w:space="0" w:color="999999"/>
              <w:bottom w:val="single" w:sz="8" w:space="0" w:color="999999"/>
              <w:right w:val="single" w:sz="8" w:space="0" w:color="999999"/>
            </w:tcBorders>
            <w:shd w:val="clear" w:color="auto" w:fill="E6E6E6"/>
          </w:tcPr>
          <w:p w14:paraId="0A492F4C" w14:textId="77777777" w:rsidR="003D3104" w:rsidRPr="0058099D" w:rsidRDefault="003D3104" w:rsidP="00F90049">
            <w:pPr>
              <w:pStyle w:val="TableHeading"/>
            </w:pPr>
            <w:r w:rsidRPr="0058099D">
              <w:t>Technical Details</w:t>
            </w:r>
          </w:p>
        </w:tc>
        <w:tc>
          <w:tcPr>
            <w:tcW w:w="8607" w:type="dxa"/>
            <w:gridSpan w:val="3"/>
            <w:tcBorders>
              <w:top w:val="single" w:sz="8" w:space="0" w:color="999999"/>
              <w:left w:val="single" w:sz="8" w:space="0" w:color="999999"/>
              <w:bottom w:val="single" w:sz="8" w:space="0" w:color="999999"/>
            </w:tcBorders>
          </w:tcPr>
          <w:p w14:paraId="31BE09F6" w14:textId="77777777" w:rsidR="003D3104" w:rsidRDefault="003D3104" w:rsidP="00F90049">
            <w:pPr>
              <w:pStyle w:val="TableNormal1"/>
              <w:numPr>
                <w:ilvl w:val="0"/>
                <w:numId w:val="5"/>
              </w:numPr>
            </w:pPr>
            <w:r>
              <w:t>Data is retrieved and or updated in the TimeManagement Database in SQL Server</w:t>
            </w:r>
          </w:p>
          <w:p w14:paraId="2FAB1DAA" w14:textId="529DCF42" w:rsidR="003D3104" w:rsidRDefault="003D3104" w:rsidP="00F90049">
            <w:pPr>
              <w:pStyle w:val="TableNormal1"/>
              <w:numPr>
                <w:ilvl w:val="0"/>
                <w:numId w:val="5"/>
              </w:numPr>
            </w:pPr>
            <w:proofErr w:type="spellStart"/>
            <w:r>
              <w:t>RequestNo</w:t>
            </w:r>
            <w:proofErr w:type="spellEnd"/>
            <w:r>
              <w:t>, Employee Name, PayPeriod, Status, Created Date fields will be displayed</w:t>
            </w:r>
          </w:p>
          <w:p w14:paraId="34A82896" w14:textId="6290F888" w:rsidR="003D3104" w:rsidRPr="0058099D" w:rsidRDefault="003D3104" w:rsidP="00F90049">
            <w:pPr>
              <w:pStyle w:val="TableNormal1"/>
              <w:numPr>
                <w:ilvl w:val="0"/>
                <w:numId w:val="5"/>
              </w:numPr>
            </w:pPr>
            <w:r w:rsidRPr="003B2B62">
              <w:rPr>
                <w:b/>
                <w:bCs/>
              </w:rPr>
              <w:t>Status Options:</w:t>
            </w:r>
            <w:r w:rsidRPr="003B2B62">
              <w:t xml:space="preserve"> </w:t>
            </w:r>
            <w:r>
              <w:t>Employee Open, Employee</w:t>
            </w:r>
            <w:r w:rsidRPr="003B2B62">
              <w:t xml:space="preserve"> </w:t>
            </w:r>
            <w:r>
              <w:t>Revise</w:t>
            </w:r>
            <w:r w:rsidRPr="003B2B62">
              <w:t xml:space="preserve">, </w:t>
            </w:r>
            <w:proofErr w:type="spellStart"/>
            <w:r>
              <w:t>SupervisorReview</w:t>
            </w:r>
            <w:proofErr w:type="spellEnd"/>
            <w:r w:rsidRPr="003B2B62">
              <w:t>, Complete, Cancelled</w:t>
            </w:r>
          </w:p>
        </w:tc>
      </w:tr>
      <w:tr w:rsidR="003D3104" w:rsidRPr="00B620CA" w14:paraId="1FBCB148" w14:textId="77777777" w:rsidTr="003D3104">
        <w:tc>
          <w:tcPr>
            <w:tcW w:w="1530" w:type="dxa"/>
            <w:tcBorders>
              <w:top w:val="single" w:sz="8" w:space="0" w:color="999999"/>
              <w:bottom w:val="single" w:sz="8" w:space="0" w:color="999999"/>
              <w:right w:val="single" w:sz="8" w:space="0" w:color="999999"/>
            </w:tcBorders>
            <w:shd w:val="clear" w:color="auto" w:fill="E6E6E6"/>
          </w:tcPr>
          <w:p w14:paraId="0BD99056" w14:textId="77777777" w:rsidR="003D3104" w:rsidRPr="00CE28E6" w:rsidRDefault="003D3104" w:rsidP="00F90049">
            <w:pPr>
              <w:pStyle w:val="TableHeading"/>
            </w:pPr>
            <w:r>
              <w:t>Notifications</w:t>
            </w:r>
          </w:p>
        </w:tc>
        <w:tc>
          <w:tcPr>
            <w:tcW w:w="8607" w:type="dxa"/>
            <w:gridSpan w:val="3"/>
            <w:tcBorders>
              <w:top w:val="single" w:sz="8" w:space="0" w:color="999999"/>
              <w:left w:val="single" w:sz="8" w:space="0" w:color="999999"/>
              <w:bottom w:val="single" w:sz="8" w:space="0" w:color="999999"/>
            </w:tcBorders>
          </w:tcPr>
          <w:p w14:paraId="3482F9FA" w14:textId="77777777" w:rsidR="003D3104" w:rsidRPr="003D3104" w:rsidRDefault="003D3104" w:rsidP="00F90049">
            <w:pPr>
              <w:pStyle w:val="TableNormal1"/>
              <w:numPr>
                <w:ilvl w:val="0"/>
                <w:numId w:val="5"/>
              </w:numPr>
            </w:pPr>
            <w:r w:rsidRPr="003D3104">
              <w:t xml:space="preserve">A notification email is sent to Employee &amp; Supervisor when an Employee Request is cancelled. The TimeKeeper is also notified if the cancelled request item was </w:t>
            </w:r>
            <w:proofErr w:type="gramStart"/>
            <w:r w:rsidRPr="003D3104">
              <w:t>Approved</w:t>
            </w:r>
            <w:proofErr w:type="gramEnd"/>
            <w:r w:rsidRPr="003D3104">
              <w:t>.</w:t>
            </w:r>
          </w:p>
        </w:tc>
      </w:tr>
    </w:tbl>
    <w:p w14:paraId="26D509C9" w14:textId="77777777" w:rsidR="008928EB" w:rsidRDefault="008928EB" w:rsidP="00AB3678"/>
    <w:p w14:paraId="4B51D68C" w14:textId="45CE6BDA" w:rsidR="003D3104" w:rsidRDefault="003D3104">
      <w:r>
        <w:br w:type="page"/>
      </w:r>
    </w:p>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530"/>
        <w:gridCol w:w="1576"/>
        <w:gridCol w:w="1756"/>
        <w:gridCol w:w="5275"/>
      </w:tblGrid>
      <w:tr w:rsidR="00F878B2" w:rsidRPr="00DE5AAB" w14:paraId="1B006784" w14:textId="77777777" w:rsidTr="00254C15">
        <w:tc>
          <w:tcPr>
            <w:tcW w:w="1530" w:type="dxa"/>
            <w:shd w:val="clear" w:color="auto" w:fill="E6E6E6"/>
          </w:tcPr>
          <w:p w14:paraId="6B8110E4" w14:textId="77777777" w:rsidR="00F878B2" w:rsidRPr="00CE28E6" w:rsidRDefault="00F878B2" w:rsidP="00254C15">
            <w:pPr>
              <w:pStyle w:val="TableHeading"/>
            </w:pPr>
            <w:r>
              <w:lastRenderedPageBreak/>
              <w:t>Feature</w:t>
            </w:r>
          </w:p>
        </w:tc>
        <w:bookmarkStart w:id="72" w:name="_Toc385944488" w:displacedByCustomXml="next"/>
        <w:sdt>
          <w:sdtPr>
            <w:rPr>
              <w:rStyle w:val="Heading3Char"/>
            </w:rPr>
            <w:alias w:val="Feature Name"/>
            <w:tag w:val="9.sonoma_story.sonoma_name"/>
            <w:id w:val="-233007079"/>
            <w:placeholder>
              <w:docPart w:val="7A1E83FB4A644111B4C5FEC02E28208B"/>
            </w:placeholder>
          </w:sdtPr>
          <w:sdtEndPr>
            <w:rPr>
              <w:rStyle w:val="DefaultParagraphFont"/>
              <w:bCs/>
              <w:color w:val="D9D9D9" w:themeColor="background1" w:themeShade="D9"/>
              <w:sz w:val="14"/>
            </w:rPr>
          </w:sdtEndPr>
          <w:sdtContent>
            <w:tc>
              <w:tcPr>
                <w:tcW w:w="8607" w:type="dxa"/>
                <w:gridSpan w:val="3"/>
              </w:tcPr>
              <w:p w14:paraId="5171EF91" w14:textId="41EB22D0" w:rsidR="00F878B2" w:rsidRPr="00DE5AAB" w:rsidRDefault="00F878B2" w:rsidP="001A208D">
                <w:pPr>
                  <w:pStyle w:val="Heading3"/>
                  <w:rPr>
                    <w:bCs w:val="0"/>
                  </w:rPr>
                </w:pPr>
                <w:r>
                  <w:rPr>
                    <w:rStyle w:val="Heading3Char"/>
                    <w:b/>
                    <w:bCs/>
                  </w:rPr>
                  <w:t>4.</w:t>
                </w:r>
                <w:r w:rsidR="001A208D">
                  <w:rPr>
                    <w:rStyle w:val="Heading3Char"/>
                    <w:b/>
                    <w:bCs/>
                  </w:rPr>
                  <w:t>5</w:t>
                </w:r>
                <w:r w:rsidRPr="00D20972">
                  <w:rPr>
                    <w:rStyle w:val="Heading3Char"/>
                    <w:b/>
                    <w:bCs/>
                  </w:rPr>
                  <w:t xml:space="preserve"> </w:t>
                </w:r>
                <w:r>
                  <w:rPr>
                    <w:rStyle w:val="Heading3Char"/>
                    <w:b/>
                    <w:bCs/>
                  </w:rPr>
                  <w:t>My</w:t>
                </w:r>
                <w:r w:rsidRPr="00A93311">
                  <w:rPr>
                    <w:rStyle w:val="Heading3Char"/>
                    <w:b/>
                    <w:bCs/>
                  </w:rPr>
                  <w:t xml:space="preserve"> </w:t>
                </w:r>
                <w:r w:rsidR="005058AA">
                  <w:rPr>
                    <w:rStyle w:val="Heading3Char"/>
                    <w:b/>
                    <w:bCs/>
                  </w:rPr>
                  <w:t>PEAR</w:t>
                </w:r>
                <w:r>
                  <w:rPr>
                    <w:rStyle w:val="Heading3Char"/>
                    <w:b/>
                    <w:bCs/>
                  </w:rPr>
                  <w:t xml:space="preserve"> Pending Requests</w:t>
                </w:r>
              </w:p>
            </w:tc>
          </w:sdtContent>
        </w:sdt>
        <w:bookmarkEnd w:id="72" w:displacedByCustomXml="prev"/>
      </w:tr>
      <w:tr w:rsidR="00F878B2" w:rsidRPr="006F132A" w14:paraId="76BF2418" w14:textId="77777777" w:rsidTr="00254C15">
        <w:tc>
          <w:tcPr>
            <w:tcW w:w="1530" w:type="dxa"/>
            <w:shd w:val="clear" w:color="auto" w:fill="E6E6E6"/>
          </w:tcPr>
          <w:p w14:paraId="7990049F" w14:textId="77777777" w:rsidR="00F878B2" w:rsidRPr="00DA20C9" w:rsidRDefault="00F878B2" w:rsidP="00254C15">
            <w:pPr>
              <w:pStyle w:val="TableHeading"/>
            </w:pPr>
            <w:r w:rsidRPr="00CE28E6">
              <w:t>Priority</w:t>
            </w:r>
          </w:p>
        </w:tc>
        <w:sdt>
          <w:sdtPr>
            <w:rPr>
              <w:b/>
              <w:bCs/>
            </w:rPr>
            <w:alias w:val="Priority"/>
            <w:tag w:val="1.sonoma_story.sonoma_priority"/>
            <w:id w:val="1183019676"/>
            <w:placeholder>
              <w:docPart w:val="EF6A6B70E24A465FBBDEAB9D549C391E"/>
            </w:placeholder>
            <w:dropDownList>
              <w:listItem w:displayText="01 - Critical" w:value="1"/>
              <w:listItem w:displayText="02 - Major" w:value="2"/>
              <w:listItem w:displayText="03 - Minor" w:value="3"/>
              <w:listItem w:displayText="04 - Nice To Have" w:value="4"/>
            </w:dropDownList>
          </w:sdtPr>
          <w:sdtContent>
            <w:tc>
              <w:tcPr>
                <w:tcW w:w="1576" w:type="dxa"/>
              </w:tcPr>
              <w:p w14:paraId="250E4784" w14:textId="77777777" w:rsidR="00F878B2" w:rsidRPr="00A93311" w:rsidRDefault="00F878B2" w:rsidP="00254C15">
                <w:pPr>
                  <w:pStyle w:val="TableNormal1"/>
                  <w:rPr>
                    <w:b/>
                    <w:bCs/>
                  </w:rPr>
                </w:pPr>
                <w:r>
                  <w:rPr>
                    <w:b/>
                    <w:bCs/>
                  </w:rPr>
                  <w:t>02 - Major</w:t>
                </w:r>
              </w:p>
            </w:tc>
          </w:sdtContent>
        </w:sdt>
        <w:tc>
          <w:tcPr>
            <w:tcW w:w="1756" w:type="dxa"/>
            <w:shd w:val="clear" w:color="auto" w:fill="E6E6E6"/>
          </w:tcPr>
          <w:p w14:paraId="2FDA6141" w14:textId="77777777" w:rsidR="00F878B2" w:rsidRPr="00893078" w:rsidRDefault="00F878B2" w:rsidP="00254C15">
            <w:pPr>
              <w:pStyle w:val="TableNormal1"/>
              <w:rPr>
                <w:b/>
                <w:bCs/>
              </w:rPr>
            </w:pPr>
            <w:r w:rsidRPr="00893078">
              <w:rPr>
                <w:b/>
                <w:bCs/>
              </w:rPr>
              <w:t>Est. Effort</w:t>
            </w:r>
          </w:p>
        </w:tc>
        <w:tc>
          <w:tcPr>
            <w:tcW w:w="5275" w:type="dxa"/>
          </w:tcPr>
          <w:p w14:paraId="67D1CD55" w14:textId="77777777" w:rsidR="00F878B2" w:rsidRPr="00282BB6" w:rsidRDefault="00E70C13" w:rsidP="00254C15">
            <w:pPr>
              <w:pStyle w:val="TableNormal1"/>
            </w:pPr>
            <w:sdt>
              <w:sdtPr>
                <w:alias w:val="Est Hours Low"/>
                <w:tag w:val="1.sonoma_story.sonoma_esthourslow"/>
                <w:id w:val="560758914"/>
                <w:placeholder>
                  <w:docPart w:val="21FC0DB8C5C14CDEA785045F9AE12030"/>
                </w:placeholder>
                <w:showingPlcHdr/>
              </w:sdtPr>
              <w:sdtContent>
                <w:r w:rsidR="00F878B2" w:rsidRPr="00282BB6">
                  <w:rPr>
                    <w:rStyle w:val="PlaceholderText"/>
                    <w:color w:val="D9D9D9" w:themeColor="background1" w:themeShade="D9"/>
                  </w:rPr>
                  <w:t>Click here to enter text.</w:t>
                </w:r>
              </w:sdtContent>
            </w:sdt>
            <w:r w:rsidR="00F878B2" w:rsidRPr="00282BB6">
              <w:t xml:space="preserve">  Hours</w:t>
            </w:r>
          </w:p>
        </w:tc>
      </w:tr>
      <w:tr w:rsidR="00F878B2" w:rsidRPr="00D330F9" w14:paraId="01F34118" w14:textId="77777777" w:rsidTr="00254C15">
        <w:tc>
          <w:tcPr>
            <w:tcW w:w="1530" w:type="dxa"/>
            <w:shd w:val="clear" w:color="auto" w:fill="E6E6E6"/>
          </w:tcPr>
          <w:p w14:paraId="1DD8B457" w14:textId="77777777" w:rsidR="00F878B2" w:rsidRDefault="00F878B2" w:rsidP="00254C15">
            <w:pPr>
              <w:pStyle w:val="TableHeading"/>
            </w:pPr>
            <w:r>
              <w:t>Description</w:t>
            </w:r>
          </w:p>
        </w:tc>
        <w:sdt>
          <w:sdtPr>
            <w:alias w:val="Description"/>
            <w:tag w:val="9.sonoma_story.sonoma_description"/>
            <w:id w:val="1792478952"/>
            <w:placeholder>
              <w:docPart w:val="29124983D778494386388211B45EDFD1"/>
            </w:placeholder>
          </w:sdtPr>
          <w:sdtContent>
            <w:tc>
              <w:tcPr>
                <w:tcW w:w="8607" w:type="dxa"/>
                <w:gridSpan w:val="3"/>
              </w:tcPr>
              <w:p w14:paraId="1D8B3EC1" w14:textId="77777777" w:rsidR="00F878B2" w:rsidRPr="00D330F9" w:rsidRDefault="00E70C13" w:rsidP="00254C15">
                <w:pPr>
                  <w:pStyle w:val="TableNormal1"/>
                </w:pPr>
                <w:sdt>
                  <w:sdtPr>
                    <w:alias w:val="Requirement"/>
                    <w:tag w:val="9.sonoma_story.sonoma_functionalspecs"/>
                    <w:id w:val="928323885"/>
                    <w:placeholder>
                      <w:docPart w:val="5BDBE3D3450949C2ACC6F7E5A6553704"/>
                    </w:placeholder>
                  </w:sdtPr>
                  <w:sdtContent>
                    <w:r w:rsidR="00F878B2" w:rsidRPr="000F6728">
                      <w:t xml:space="preserve">Lists all </w:t>
                    </w:r>
                    <w:r w:rsidR="00F878B2">
                      <w:t>requests</w:t>
                    </w:r>
                    <w:r w:rsidR="00F878B2" w:rsidRPr="000F6728">
                      <w:t xml:space="preserve"> </w:t>
                    </w:r>
                    <w:r w:rsidR="00F878B2">
                      <w:t xml:space="preserve">assigned to </w:t>
                    </w:r>
                    <w:r w:rsidR="00F878B2" w:rsidRPr="000F6728">
                      <w:t xml:space="preserve">the logged in </w:t>
                    </w:r>
                    <w:r w:rsidR="00F878B2">
                      <w:t xml:space="preserve">user in various stage. This is the </w:t>
                    </w:r>
                    <w:proofErr w:type="spellStart"/>
                    <w:r w:rsidR="00F878B2">
                      <w:t>worklist</w:t>
                    </w:r>
                    <w:proofErr w:type="spellEnd"/>
                    <w:r w:rsidR="00F878B2">
                      <w:t xml:space="preserve"> for logged in user, which are pending and need to be actioned.</w:t>
                    </w:r>
                  </w:sdtContent>
                </w:sdt>
              </w:p>
            </w:tc>
          </w:sdtContent>
        </w:sdt>
      </w:tr>
      <w:tr w:rsidR="00F878B2" w:rsidRPr="00052F2E" w14:paraId="365FD8A4" w14:textId="77777777" w:rsidTr="00254C15">
        <w:tc>
          <w:tcPr>
            <w:tcW w:w="1530" w:type="dxa"/>
            <w:shd w:val="clear" w:color="auto" w:fill="E6E6E6"/>
          </w:tcPr>
          <w:p w14:paraId="6C14D410" w14:textId="77777777" w:rsidR="00F878B2" w:rsidRPr="00CE28E6" w:rsidRDefault="00F878B2" w:rsidP="00254C15">
            <w:pPr>
              <w:pStyle w:val="TableHeading"/>
            </w:pPr>
            <w:r>
              <w:t>User Interface</w:t>
            </w:r>
          </w:p>
        </w:tc>
        <w:tc>
          <w:tcPr>
            <w:tcW w:w="8607" w:type="dxa"/>
            <w:gridSpan w:val="3"/>
          </w:tcPr>
          <w:p w14:paraId="7618594E" w14:textId="77777777" w:rsidR="00F878B2" w:rsidRPr="003C2052" w:rsidRDefault="00F878B2" w:rsidP="00254C15">
            <w:pPr>
              <w:pStyle w:val="ListParagraph"/>
              <w:numPr>
                <w:ilvl w:val="0"/>
                <w:numId w:val="5"/>
              </w:numPr>
              <w:rPr>
                <w:sz w:val="18"/>
                <w:szCs w:val="18"/>
              </w:rPr>
            </w:pPr>
            <w:r w:rsidRPr="003C2052">
              <w:rPr>
                <w:sz w:val="18"/>
                <w:szCs w:val="18"/>
              </w:rPr>
              <w:t>Displays all requests assigned to the logged in user. Logged in user can action pending requests</w:t>
            </w:r>
          </w:p>
          <w:p w14:paraId="1F27010B" w14:textId="6DA175FD" w:rsidR="00F878B2" w:rsidRPr="009664F5" w:rsidRDefault="00F878B2" w:rsidP="009664F5">
            <w:pPr>
              <w:pStyle w:val="ListParagraph"/>
              <w:numPr>
                <w:ilvl w:val="0"/>
                <w:numId w:val="5"/>
              </w:numPr>
              <w:rPr>
                <w:sz w:val="18"/>
                <w:szCs w:val="18"/>
              </w:rPr>
            </w:pPr>
            <w:r w:rsidRPr="003C2052">
              <w:rPr>
                <w:sz w:val="18"/>
                <w:szCs w:val="18"/>
              </w:rPr>
              <w:t>When the user clicks on the individual request, they see the request item details screen</w:t>
            </w:r>
            <w:r>
              <w:rPr>
                <w:sz w:val="18"/>
                <w:szCs w:val="18"/>
              </w:rPr>
              <w:t xml:space="preserve">. They can modify the </w:t>
            </w:r>
            <w:r w:rsidRPr="00F878B2">
              <w:rPr>
                <w:sz w:val="18"/>
                <w:szCs w:val="18"/>
              </w:rPr>
              <w:t>items and action them on this screen</w:t>
            </w:r>
          </w:p>
        </w:tc>
      </w:tr>
      <w:tr w:rsidR="00F878B2" w:rsidRPr="0058099D" w14:paraId="390296BF" w14:textId="77777777" w:rsidTr="00254C15">
        <w:tc>
          <w:tcPr>
            <w:tcW w:w="1530" w:type="dxa"/>
            <w:shd w:val="clear" w:color="auto" w:fill="E6E6E6"/>
          </w:tcPr>
          <w:p w14:paraId="1606D6A9" w14:textId="77777777" w:rsidR="00F878B2" w:rsidRPr="0058099D" w:rsidRDefault="00F878B2" w:rsidP="00254C15">
            <w:pPr>
              <w:pStyle w:val="TableHeading"/>
            </w:pPr>
            <w:r w:rsidRPr="0058099D">
              <w:t>Technical Details</w:t>
            </w:r>
          </w:p>
        </w:tc>
        <w:tc>
          <w:tcPr>
            <w:tcW w:w="8607" w:type="dxa"/>
            <w:gridSpan w:val="3"/>
          </w:tcPr>
          <w:p w14:paraId="1F65C506" w14:textId="77777777" w:rsidR="00F878B2" w:rsidRDefault="00F878B2" w:rsidP="00254C15">
            <w:pPr>
              <w:pStyle w:val="TableNormal1"/>
              <w:numPr>
                <w:ilvl w:val="0"/>
                <w:numId w:val="5"/>
              </w:numPr>
            </w:pPr>
            <w:r>
              <w:t>Employee can see all requests pending for their review</w:t>
            </w:r>
          </w:p>
          <w:p w14:paraId="1E44306D" w14:textId="77777777" w:rsidR="00F878B2" w:rsidRPr="0058099D" w:rsidRDefault="00F878B2" w:rsidP="00254C15">
            <w:pPr>
              <w:pStyle w:val="TableNormal1"/>
              <w:numPr>
                <w:ilvl w:val="0"/>
                <w:numId w:val="5"/>
              </w:numPr>
            </w:pPr>
            <w:proofErr w:type="spellStart"/>
            <w:r>
              <w:t>RequestNo</w:t>
            </w:r>
            <w:proofErr w:type="spellEnd"/>
            <w:r>
              <w:t xml:space="preserve">, Employee Name, PayPeriod, Status, Created Date fields will be displayed </w:t>
            </w:r>
          </w:p>
        </w:tc>
      </w:tr>
      <w:tr w:rsidR="00F878B2" w:rsidRPr="00D330F9" w14:paraId="2A858145" w14:textId="77777777" w:rsidTr="00254C15">
        <w:tc>
          <w:tcPr>
            <w:tcW w:w="1530" w:type="dxa"/>
            <w:shd w:val="clear" w:color="auto" w:fill="E6E6E6"/>
          </w:tcPr>
          <w:p w14:paraId="335DEC5D" w14:textId="77777777" w:rsidR="00F878B2" w:rsidRPr="00CE28E6" w:rsidRDefault="00F878B2" w:rsidP="00254C15">
            <w:pPr>
              <w:pStyle w:val="TableHeading"/>
            </w:pPr>
            <w:r>
              <w:t>Security Roles</w:t>
            </w:r>
          </w:p>
        </w:tc>
        <w:sdt>
          <w:sdtPr>
            <w:alias w:val="Security Roles"/>
            <w:tag w:val="9.sonoma_story.sonoma_testingsecurityroles"/>
            <w:id w:val="726806033"/>
            <w:placeholder>
              <w:docPart w:val="55ADB40D0CC9453285E24E94E44FCC31"/>
            </w:placeholder>
          </w:sdtPr>
          <w:sdtContent>
            <w:tc>
              <w:tcPr>
                <w:tcW w:w="8607" w:type="dxa"/>
                <w:gridSpan w:val="3"/>
              </w:tcPr>
              <w:p w14:paraId="3541707F" w14:textId="77777777" w:rsidR="00F878B2" w:rsidRPr="00D330F9" w:rsidRDefault="00F878B2" w:rsidP="00254C15">
                <w:pPr>
                  <w:pStyle w:val="TableNormal1"/>
                </w:pPr>
                <w:r w:rsidRPr="006D3033">
                  <w:t xml:space="preserve">Any user with a role that is part of the approval flow is able to see </w:t>
                </w:r>
                <w:r>
                  <w:t xml:space="preserve">the </w:t>
                </w:r>
                <w:proofErr w:type="spellStart"/>
                <w:r>
                  <w:t>worklist</w:t>
                </w:r>
                <w:proofErr w:type="spellEnd"/>
                <w:r w:rsidRPr="006D3033">
                  <w:t xml:space="preserve"> view</w:t>
                </w:r>
                <w:r>
                  <w:t xml:space="preserve">. </w:t>
                </w:r>
                <w:sdt>
                  <w:sdtPr>
                    <w:alias w:val="Security Roles"/>
                    <w:tag w:val="9.sonoma_story.sonoma_testingsecurityroles"/>
                    <w:id w:val="-1995478608"/>
                    <w:placeholder>
                      <w:docPart w:val="30FE2A6A767A4D278F577C375D4F465C"/>
                    </w:placeholder>
                  </w:sdtPr>
                  <w:sdtContent>
                    <w:r>
                      <w:t xml:space="preserve">Employee, Supervisor and TimeKeeper can view their respective </w:t>
                    </w:r>
                    <w:proofErr w:type="spellStart"/>
                    <w:r>
                      <w:t>WorkList</w:t>
                    </w:r>
                    <w:proofErr w:type="spellEnd"/>
                  </w:sdtContent>
                </w:sdt>
              </w:p>
            </w:tc>
          </w:sdtContent>
        </w:sdt>
      </w:tr>
    </w:tbl>
    <w:p w14:paraId="598AB70B" w14:textId="77777777" w:rsidR="00B1714C" w:rsidRDefault="00B1714C" w:rsidP="00AB3678"/>
    <w:p w14:paraId="0D290840" w14:textId="77777777" w:rsidR="003D3104" w:rsidRDefault="003D3104" w:rsidP="00AB3678"/>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530"/>
        <w:gridCol w:w="1576"/>
        <w:gridCol w:w="1756"/>
        <w:gridCol w:w="5275"/>
      </w:tblGrid>
      <w:tr w:rsidR="00F878B2" w:rsidRPr="00DE5AAB" w14:paraId="2813E7B4" w14:textId="77777777" w:rsidTr="00254C15">
        <w:tc>
          <w:tcPr>
            <w:tcW w:w="1530" w:type="dxa"/>
            <w:shd w:val="clear" w:color="auto" w:fill="E6E6E6"/>
          </w:tcPr>
          <w:p w14:paraId="0943ED04" w14:textId="77777777" w:rsidR="00F878B2" w:rsidRPr="00CE28E6" w:rsidRDefault="00F878B2" w:rsidP="00254C15">
            <w:pPr>
              <w:pStyle w:val="TableHeading"/>
            </w:pPr>
            <w:r>
              <w:t>Feature</w:t>
            </w:r>
          </w:p>
        </w:tc>
        <w:bookmarkStart w:id="73" w:name="_Toc385944489" w:displacedByCustomXml="next"/>
        <w:sdt>
          <w:sdtPr>
            <w:rPr>
              <w:rStyle w:val="Heading3Char"/>
            </w:rPr>
            <w:alias w:val="Feature Name"/>
            <w:tag w:val="9.sonoma_story.sonoma_name"/>
            <w:id w:val="1581636843"/>
            <w:placeholder>
              <w:docPart w:val="CCDB17CDB765483995FEE3B3206F7796"/>
            </w:placeholder>
          </w:sdtPr>
          <w:sdtEndPr>
            <w:rPr>
              <w:rStyle w:val="DefaultParagraphFont"/>
              <w:bCs/>
              <w:color w:val="D9D9D9" w:themeColor="background1" w:themeShade="D9"/>
              <w:sz w:val="14"/>
            </w:rPr>
          </w:sdtEndPr>
          <w:sdtContent>
            <w:tc>
              <w:tcPr>
                <w:tcW w:w="8607" w:type="dxa"/>
                <w:gridSpan w:val="3"/>
              </w:tcPr>
              <w:p w14:paraId="0DE86914" w14:textId="3881BBC2" w:rsidR="00F878B2" w:rsidRPr="00DE5AAB" w:rsidRDefault="00F878B2" w:rsidP="001A208D">
                <w:pPr>
                  <w:pStyle w:val="Heading3"/>
                  <w:rPr>
                    <w:bCs w:val="0"/>
                  </w:rPr>
                </w:pPr>
                <w:r>
                  <w:rPr>
                    <w:rStyle w:val="Heading3Char"/>
                    <w:b/>
                    <w:bCs/>
                  </w:rPr>
                  <w:t>4.</w:t>
                </w:r>
                <w:r w:rsidR="001A208D">
                  <w:rPr>
                    <w:rStyle w:val="Heading3Char"/>
                    <w:b/>
                    <w:bCs/>
                  </w:rPr>
                  <w:t>6</w:t>
                </w:r>
                <w:r w:rsidRPr="00D20972">
                  <w:rPr>
                    <w:rStyle w:val="Heading3Char"/>
                    <w:b/>
                    <w:bCs/>
                  </w:rPr>
                  <w:t xml:space="preserve"> </w:t>
                </w:r>
                <w:r>
                  <w:rPr>
                    <w:rStyle w:val="Heading3Char"/>
                    <w:b/>
                    <w:bCs/>
                  </w:rPr>
                  <w:t>Approved by Me (</w:t>
                </w:r>
                <w:r w:rsidR="005058AA">
                  <w:rPr>
                    <w:rStyle w:val="Heading3Char"/>
                    <w:b/>
                    <w:bCs/>
                  </w:rPr>
                  <w:t>PEAR</w:t>
                </w:r>
                <w:r>
                  <w:rPr>
                    <w:rStyle w:val="Heading3Char"/>
                    <w:b/>
                    <w:bCs/>
                  </w:rPr>
                  <w:t xml:space="preserve"> Requests)</w:t>
                </w:r>
              </w:p>
            </w:tc>
          </w:sdtContent>
        </w:sdt>
        <w:bookmarkEnd w:id="73" w:displacedByCustomXml="prev"/>
      </w:tr>
      <w:tr w:rsidR="00F878B2" w:rsidRPr="006F132A" w14:paraId="2863E2FA" w14:textId="77777777" w:rsidTr="00254C15">
        <w:tc>
          <w:tcPr>
            <w:tcW w:w="1530" w:type="dxa"/>
            <w:shd w:val="clear" w:color="auto" w:fill="E6E6E6"/>
          </w:tcPr>
          <w:p w14:paraId="1EACAA27" w14:textId="77777777" w:rsidR="00F878B2" w:rsidRPr="00DA20C9" w:rsidRDefault="00F878B2" w:rsidP="00254C15">
            <w:pPr>
              <w:pStyle w:val="TableHeading"/>
            </w:pPr>
            <w:r w:rsidRPr="00CE28E6">
              <w:t>Priority</w:t>
            </w:r>
          </w:p>
        </w:tc>
        <w:sdt>
          <w:sdtPr>
            <w:rPr>
              <w:b/>
              <w:bCs/>
            </w:rPr>
            <w:alias w:val="Priority"/>
            <w:tag w:val="1.sonoma_story.sonoma_priority"/>
            <w:id w:val="-1611114600"/>
            <w:placeholder>
              <w:docPart w:val="78708E627E0A4EA0A5F1B9D608B9FE86"/>
            </w:placeholder>
            <w:dropDownList>
              <w:listItem w:displayText="01 - Critical" w:value="1"/>
              <w:listItem w:displayText="02 - Major" w:value="2"/>
              <w:listItem w:displayText="03 - Minor" w:value="3"/>
              <w:listItem w:displayText="04 - Nice To Have" w:value="4"/>
            </w:dropDownList>
          </w:sdtPr>
          <w:sdtContent>
            <w:tc>
              <w:tcPr>
                <w:tcW w:w="1576" w:type="dxa"/>
              </w:tcPr>
              <w:p w14:paraId="610851C3" w14:textId="77777777" w:rsidR="00F878B2" w:rsidRPr="00A93311" w:rsidRDefault="00F878B2" w:rsidP="00254C15">
                <w:pPr>
                  <w:pStyle w:val="TableNormal1"/>
                  <w:rPr>
                    <w:b/>
                    <w:bCs/>
                  </w:rPr>
                </w:pPr>
                <w:r>
                  <w:rPr>
                    <w:b/>
                    <w:bCs/>
                  </w:rPr>
                  <w:t>02 - Major</w:t>
                </w:r>
              </w:p>
            </w:tc>
          </w:sdtContent>
        </w:sdt>
        <w:tc>
          <w:tcPr>
            <w:tcW w:w="1756" w:type="dxa"/>
            <w:shd w:val="clear" w:color="auto" w:fill="E6E6E6"/>
          </w:tcPr>
          <w:p w14:paraId="17359D81" w14:textId="77777777" w:rsidR="00F878B2" w:rsidRPr="00893078" w:rsidRDefault="00F878B2" w:rsidP="00254C15">
            <w:pPr>
              <w:pStyle w:val="TableNormal1"/>
              <w:rPr>
                <w:b/>
                <w:bCs/>
              </w:rPr>
            </w:pPr>
            <w:r w:rsidRPr="00893078">
              <w:rPr>
                <w:b/>
                <w:bCs/>
              </w:rPr>
              <w:t>Est. Effort</w:t>
            </w:r>
          </w:p>
        </w:tc>
        <w:tc>
          <w:tcPr>
            <w:tcW w:w="5275" w:type="dxa"/>
          </w:tcPr>
          <w:p w14:paraId="7EE81468" w14:textId="77777777" w:rsidR="00F878B2" w:rsidRPr="00282BB6" w:rsidRDefault="00E70C13" w:rsidP="00254C15">
            <w:pPr>
              <w:pStyle w:val="TableNormal1"/>
            </w:pPr>
            <w:sdt>
              <w:sdtPr>
                <w:alias w:val="Est Hours Low"/>
                <w:tag w:val="1.sonoma_story.sonoma_esthourslow"/>
                <w:id w:val="-1204473643"/>
                <w:placeholder>
                  <w:docPart w:val="C0344833DE80459CACF93B47D0E85511"/>
                </w:placeholder>
                <w:showingPlcHdr/>
              </w:sdtPr>
              <w:sdtContent>
                <w:r w:rsidR="00F878B2" w:rsidRPr="00282BB6">
                  <w:rPr>
                    <w:rStyle w:val="PlaceholderText"/>
                    <w:color w:val="D9D9D9" w:themeColor="background1" w:themeShade="D9"/>
                  </w:rPr>
                  <w:t>Click here to enter text.</w:t>
                </w:r>
              </w:sdtContent>
            </w:sdt>
            <w:r w:rsidR="00F878B2" w:rsidRPr="00282BB6">
              <w:t xml:space="preserve">  Hours</w:t>
            </w:r>
          </w:p>
        </w:tc>
      </w:tr>
      <w:tr w:rsidR="00F878B2" w:rsidRPr="00D330F9" w14:paraId="172D5FBF" w14:textId="77777777" w:rsidTr="00254C15">
        <w:tc>
          <w:tcPr>
            <w:tcW w:w="1530" w:type="dxa"/>
            <w:shd w:val="clear" w:color="auto" w:fill="E6E6E6"/>
          </w:tcPr>
          <w:p w14:paraId="1B075AC7" w14:textId="77777777" w:rsidR="00F878B2" w:rsidRDefault="00F878B2" w:rsidP="00254C15">
            <w:pPr>
              <w:pStyle w:val="TableHeading"/>
            </w:pPr>
            <w:r>
              <w:t>Description</w:t>
            </w:r>
          </w:p>
        </w:tc>
        <w:sdt>
          <w:sdtPr>
            <w:alias w:val="Description"/>
            <w:tag w:val="9.sonoma_story.sonoma_description"/>
            <w:id w:val="-1242937696"/>
            <w:placeholder>
              <w:docPart w:val="E585C3F1339F43C9BB1DB3AD6AA4326D"/>
            </w:placeholder>
          </w:sdtPr>
          <w:sdtContent>
            <w:tc>
              <w:tcPr>
                <w:tcW w:w="8607" w:type="dxa"/>
                <w:gridSpan w:val="3"/>
              </w:tcPr>
              <w:p w14:paraId="0432427D" w14:textId="77777777" w:rsidR="00F878B2" w:rsidRPr="00D330F9" w:rsidRDefault="00E70C13" w:rsidP="00254C15">
                <w:pPr>
                  <w:pStyle w:val="TableNormal1"/>
                </w:pPr>
                <w:sdt>
                  <w:sdtPr>
                    <w:alias w:val="Requirement"/>
                    <w:tag w:val="9.sonoma_story.sonoma_functionalspecs"/>
                    <w:id w:val="-1122460037"/>
                    <w:placeholder>
                      <w:docPart w:val="BE5C1247BB9E4D7CA1D0FC6D95462C85"/>
                    </w:placeholder>
                  </w:sdtPr>
                  <w:sdtContent>
                    <w:r w:rsidR="00F878B2" w:rsidRPr="000F6728">
                      <w:t xml:space="preserve">Lists all </w:t>
                    </w:r>
                    <w:r w:rsidR="00F878B2">
                      <w:t>requests</w:t>
                    </w:r>
                    <w:r w:rsidR="00F878B2" w:rsidRPr="000F6728">
                      <w:t xml:space="preserve"> </w:t>
                    </w:r>
                    <w:r w:rsidR="00F878B2">
                      <w:t xml:space="preserve">approved by the user. </w:t>
                    </w:r>
                  </w:sdtContent>
                </w:sdt>
              </w:p>
            </w:tc>
          </w:sdtContent>
        </w:sdt>
      </w:tr>
      <w:tr w:rsidR="00F878B2" w:rsidRPr="00052F2E" w14:paraId="7ED3A200" w14:textId="77777777" w:rsidTr="00254C15">
        <w:tc>
          <w:tcPr>
            <w:tcW w:w="1530" w:type="dxa"/>
            <w:shd w:val="clear" w:color="auto" w:fill="E6E6E6"/>
          </w:tcPr>
          <w:p w14:paraId="42BEEDEA" w14:textId="77777777" w:rsidR="00F878B2" w:rsidRPr="00CE28E6" w:rsidRDefault="00F878B2" w:rsidP="00254C15">
            <w:pPr>
              <w:pStyle w:val="TableHeading"/>
            </w:pPr>
            <w:r>
              <w:t>User Interface</w:t>
            </w:r>
          </w:p>
        </w:tc>
        <w:tc>
          <w:tcPr>
            <w:tcW w:w="8607" w:type="dxa"/>
            <w:gridSpan w:val="3"/>
          </w:tcPr>
          <w:p w14:paraId="31BA0772" w14:textId="77777777" w:rsidR="00F878B2" w:rsidRPr="003C2052" w:rsidRDefault="00F878B2" w:rsidP="00254C15">
            <w:pPr>
              <w:pStyle w:val="ListParagraph"/>
              <w:numPr>
                <w:ilvl w:val="0"/>
                <w:numId w:val="5"/>
              </w:numPr>
              <w:rPr>
                <w:sz w:val="18"/>
                <w:szCs w:val="18"/>
              </w:rPr>
            </w:pPr>
            <w:r w:rsidRPr="003C2052">
              <w:rPr>
                <w:sz w:val="18"/>
                <w:szCs w:val="18"/>
              </w:rPr>
              <w:t>Displays all requests which the user has approved. The requests can be in various stages, the logged in user has approved it at some stage.</w:t>
            </w:r>
          </w:p>
          <w:p w14:paraId="74B2ED4E" w14:textId="77777777" w:rsidR="00F878B2" w:rsidRDefault="00F878B2" w:rsidP="00254C15">
            <w:pPr>
              <w:pStyle w:val="ListParagraph"/>
              <w:numPr>
                <w:ilvl w:val="0"/>
                <w:numId w:val="5"/>
              </w:numPr>
              <w:rPr>
                <w:sz w:val="18"/>
                <w:szCs w:val="18"/>
              </w:rPr>
            </w:pPr>
            <w:r w:rsidRPr="003C2052">
              <w:rPr>
                <w:sz w:val="18"/>
                <w:szCs w:val="18"/>
              </w:rPr>
              <w:t>When the user clicks on the individual request, they see a read-only version of the request item details screen</w:t>
            </w:r>
          </w:p>
          <w:p w14:paraId="48BC674C" w14:textId="5A411B60" w:rsidR="00F878B2" w:rsidRPr="00F878B2" w:rsidRDefault="00F878B2" w:rsidP="00254C15">
            <w:pPr>
              <w:pStyle w:val="ListParagraph"/>
              <w:numPr>
                <w:ilvl w:val="0"/>
                <w:numId w:val="5"/>
              </w:numPr>
              <w:rPr>
                <w:sz w:val="18"/>
                <w:szCs w:val="18"/>
              </w:rPr>
            </w:pPr>
            <w:r w:rsidRPr="00F878B2">
              <w:rPr>
                <w:sz w:val="18"/>
                <w:szCs w:val="18"/>
              </w:rPr>
              <w:t xml:space="preserve">User can cancel a </w:t>
            </w:r>
            <w:r w:rsidR="005058AA">
              <w:rPr>
                <w:sz w:val="18"/>
                <w:szCs w:val="18"/>
              </w:rPr>
              <w:t>PEAR</w:t>
            </w:r>
            <w:r w:rsidRPr="00F878B2">
              <w:rPr>
                <w:sz w:val="18"/>
                <w:szCs w:val="18"/>
              </w:rPr>
              <w:t xml:space="preserve"> request using a link provided</w:t>
            </w:r>
          </w:p>
        </w:tc>
      </w:tr>
      <w:tr w:rsidR="003D3104" w14:paraId="47198767" w14:textId="77777777" w:rsidTr="003D3104">
        <w:tc>
          <w:tcPr>
            <w:tcW w:w="1530" w:type="dxa"/>
            <w:tcBorders>
              <w:top w:val="single" w:sz="8" w:space="0" w:color="999999"/>
              <w:bottom w:val="single" w:sz="8" w:space="0" w:color="999999"/>
              <w:right w:val="single" w:sz="8" w:space="0" w:color="999999"/>
            </w:tcBorders>
            <w:shd w:val="clear" w:color="auto" w:fill="E6E6E6"/>
          </w:tcPr>
          <w:p w14:paraId="048D2118" w14:textId="77777777" w:rsidR="003D3104" w:rsidRPr="0058099D" w:rsidRDefault="003D3104" w:rsidP="00F90049">
            <w:pPr>
              <w:pStyle w:val="TableHeading"/>
            </w:pPr>
            <w:r>
              <w:t>Workflow Process/</w:t>
            </w:r>
            <w:r>
              <w:br/>
              <w:t>Security</w:t>
            </w:r>
          </w:p>
        </w:tc>
        <w:tc>
          <w:tcPr>
            <w:tcW w:w="8607" w:type="dxa"/>
            <w:gridSpan w:val="3"/>
            <w:tcBorders>
              <w:top w:val="single" w:sz="8" w:space="0" w:color="999999"/>
              <w:left w:val="single" w:sz="8" w:space="0" w:color="999999"/>
              <w:bottom w:val="single" w:sz="8" w:space="0" w:color="999999"/>
            </w:tcBorders>
          </w:tcPr>
          <w:sdt>
            <w:sdtPr>
              <w:rPr>
                <w:rFonts w:eastAsia="Arial Narrow" w:cs="Arial Narrow"/>
                <w:sz w:val="18"/>
                <w:szCs w:val="18"/>
                <w:lang w:eastAsia="ja-JP"/>
              </w:rPr>
              <w:alias w:val="Security Roles"/>
              <w:tag w:val="9.sonoma_story.sonoma_testingsecurityroles"/>
              <w:id w:val="-1321258799"/>
              <w:placeholder>
                <w:docPart w:val="0B99662D29CA4223B55530A888A3C881"/>
              </w:placeholder>
            </w:sdtPr>
            <w:sdtContent>
              <w:p w14:paraId="353B5A21" w14:textId="77777777" w:rsidR="003D3104" w:rsidRPr="003D3104" w:rsidRDefault="003D3104" w:rsidP="00F90049">
                <w:pPr>
                  <w:pStyle w:val="ListParagraph"/>
                  <w:numPr>
                    <w:ilvl w:val="0"/>
                    <w:numId w:val="5"/>
                  </w:numPr>
                  <w:rPr>
                    <w:rFonts w:eastAsia="Arial Narrow" w:cs="Arial Narrow"/>
                    <w:sz w:val="18"/>
                    <w:szCs w:val="18"/>
                    <w:lang w:eastAsia="ja-JP"/>
                  </w:rPr>
                </w:pPr>
                <w:r w:rsidRPr="003D3104">
                  <w:rPr>
                    <w:rFonts w:eastAsia="Arial Narrow" w:cs="Arial Narrow"/>
                    <w:sz w:val="18"/>
                    <w:szCs w:val="18"/>
                    <w:lang w:eastAsia="ja-JP"/>
                  </w:rPr>
                  <w:t>Employee/Supervisor/TimeKeeper can view this report or Cancel items</w:t>
                </w:r>
              </w:p>
              <w:p w14:paraId="40FD779C" w14:textId="77777777" w:rsidR="003D3104" w:rsidRPr="003D3104" w:rsidRDefault="003D3104" w:rsidP="00F90049">
                <w:pPr>
                  <w:pStyle w:val="ListParagraph"/>
                  <w:numPr>
                    <w:ilvl w:val="0"/>
                    <w:numId w:val="5"/>
                  </w:numPr>
                  <w:rPr>
                    <w:rFonts w:eastAsia="Arial Narrow" w:cs="Arial Narrow"/>
                    <w:sz w:val="18"/>
                    <w:szCs w:val="18"/>
                    <w:lang w:eastAsia="ja-JP"/>
                  </w:rPr>
                </w:pPr>
                <w:r w:rsidRPr="003D3104">
                  <w:rPr>
                    <w:rFonts w:eastAsia="Arial Narrow" w:cs="Arial Narrow"/>
                    <w:sz w:val="18"/>
                    <w:szCs w:val="18"/>
                    <w:lang w:eastAsia="ja-JP"/>
                  </w:rPr>
                  <w:t>On Cancelling an item, if request is Pending, workflow will be cancelled and database will be updated to reflect the change</w:t>
                </w:r>
              </w:p>
            </w:sdtContent>
          </w:sdt>
          <w:p w14:paraId="56E26A6C" w14:textId="77777777" w:rsidR="003D3104" w:rsidRPr="003D3104" w:rsidRDefault="003D3104" w:rsidP="00F90049">
            <w:pPr>
              <w:pStyle w:val="ListParagraph"/>
              <w:numPr>
                <w:ilvl w:val="0"/>
                <w:numId w:val="5"/>
              </w:numPr>
              <w:rPr>
                <w:rFonts w:eastAsia="Arial Narrow" w:cs="Arial Narrow"/>
                <w:sz w:val="18"/>
                <w:szCs w:val="18"/>
                <w:lang w:eastAsia="ja-JP"/>
              </w:rPr>
            </w:pPr>
            <w:r w:rsidRPr="003D3104">
              <w:rPr>
                <w:rFonts w:eastAsia="Arial Narrow" w:cs="Arial Narrow"/>
                <w:sz w:val="18"/>
                <w:szCs w:val="18"/>
                <w:lang w:eastAsia="ja-JP"/>
              </w:rPr>
              <w:t>On Cancelling an item, if request is Completed, only database will be updated to reflect the change</w:t>
            </w:r>
          </w:p>
        </w:tc>
      </w:tr>
      <w:tr w:rsidR="003D3104" w:rsidRPr="0058099D" w14:paraId="707ADB2D" w14:textId="77777777" w:rsidTr="003D3104">
        <w:tc>
          <w:tcPr>
            <w:tcW w:w="1530" w:type="dxa"/>
            <w:tcBorders>
              <w:top w:val="single" w:sz="8" w:space="0" w:color="999999"/>
              <w:bottom w:val="single" w:sz="8" w:space="0" w:color="999999"/>
              <w:right w:val="single" w:sz="8" w:space="0" w:color="999999"/>
            </w:tcBorders>
            <w:shd w:val="clear" w:color="auto" w:fill="E6E6E6"/>
          </w:tcPr>
          <w:p w14:paraId="396C4FE9" w14:textId="77777777" w:rsidR="003D3104" w:rsidRPr="0058099D" w:rsidRDefault="003D3104" w:rsidP="00F90049">
            <w:pPr>
              <w:pStyle w:val="TableHeading"/>
            </w:pPr>
            <w:r w:rsidRPr="0058099D">
              <w:t>Technical Details</w:t>
            </w:r>
          </w:p>
        </w:tc>
        <w:tc>
          <w:tcPr>
            <w:tcW w:w="8607" w:type="dxa"/>
            <w:gridSpan w:val="3"/>
            <w:tcBorders>
              <w:top w:val="single" w:sz="8" w:space="0" w:color="999999"/>
              <w:left w:val="single" w:sz="8" w:space="0" w:color="999999"/>
              <w:bottom w:val="single" w:sz="8" w:space="0" w:color="999999"/>
            </w:tcBorders>
          </w:tcPr>
          <w:p w14:paraId="0B428127" w14:textId="77777777" w:rsidR="003D3104" w:rsidRDefault="003D3104" w:rsidP="00F90049">
            <w:pPr>
              <w:pStyle w:val="TableNormal1"/>
              <w:numPr>
                <w:ilvl w:val="0"/>
                <w:numId w:val="5"/>
              </w:numPr>
            </w:pPr>
            <w:r>
              <w:t>Data is retrieved and or updated in the TimeManagement Database in SQL Server</w:t>
            </w:r>
          </w:p>
          <w:p w14:paraId="623A4521" w14:textId="4970F30D" w:rsidR="003D3104" w:rsidRPr="0058099D" w:rsidRDefault="003D3104" w:rsidP="003D3104">
            <w:pPr>
              <w:pStyle w:val="TableNormal1"/>
              <w:numPr>
                <w:ilvl w:val="0"/>
                <w:numId w:val="5"/>
              </w:numPr>
            </w:pPr>
            <w:proofErr w:type="spellStart"/>
            <w:r>
              <w:t>RequestNo</w:t>
            </w:r>
            <w:proofErr w:type="spellEnd"/>
            <w:r>
              <w:t>, Employee Name, PayPeriod, Status, Created Date fields will be displayed</w:t>
            </w:r>
          </w:p>
        </w:tc>
      </w:tr>
      <w:tr w:rsidR="003D3104" w:rsidRPr="00B620CA" w14:paraId="2F464748" w14:textId="77777777" w:rsidTr="003D3104">
        <w:tc>
          <w:tcPr>
            <w:tcW w:w="1530" w:type="dxa"/>
            <w:tcBorders>
              <w:top w:val="single" w:sz="8" w:space="0" w:color="999999"/>
              <w:bottom w:val="single" w:sz="8" w:space="0" w:color="999999"/>
              <w:right w:val="single" w:sz="8" w:space="0" w:color="999999"/>
            </w:tcBorders>
            <w:shd w:val="clear" w:color="auto" w:fill="E6E6E6"/>
          </w:tcPr>
          <w:p w14:paraId="34374589" w14:textId="77777777" w:rsidR="003D3104" w:rsidRPr="00CE28E6" w:rsidRDefault="003D3104" w:rsidP="00F90049">
            <w:pPr>
              <w:pStyle w:val="TableHeading"/>
            </w:pPr>
            <w:r>
              <w:t>Notifications</w:t>
            </w:r>
          </w:p>
        </w:tc>
        <w:tc>
          <w:tcPr>
            <w:tcW w:w="8607" w:type="dxa"/>
            <w:gridSpan w:val="3"/>
            <w:tcBorders>
              <w:top w:val="single" w:sz="8" w:space="0" w:color="999999"/>
              <w:left w:val="single" w:sz="8" w:space="0" w:color="999999"/>
              <w:bottom w:val="single" w:sz="8" w:space="0" w:color="999999"/>
            </w:tcBorders>
          </w:tcPr>
          <w:p w14:paraId="477359BB" w14:textId="77777777" w:rsidR="003D3104" w:rsidRPr="003D3104" w:rsidRDefault="003D3104" w:rsidP="00F90049">
            <w:pPr>
              <w:pStyle w:val="TableNormal1"/>
              <w:numPr>
                <w:ilvl w:val="0"/>
                <w:numId w:val="5"/>
              </w:numPr>
            </w:pPr>
            <w:r w:rsidRPr="003D3104">
              <w:t xml:space="preserve">A notification email is sent to Employee &amp; Supervisor when an Employee Request is cancelled. The TimeKeeper is also notified if the cancelled request item was </w:t>
            </w:r>
            <w:proofErr w:type="gramStart"/>
            <w:r w:rsidRPr="003D3104">
              <w:t>Approved</w:t>
            </w:r>
            <w:proofErr w:type="gramEnd"/>
            <w:r w:rsidRPr="003D3104">
              <w:t>.</w:t>
            </w:r>
          </w:p>
        </w:tc>
      </w:tr>
    </w:tbl>
    <w:p w14:paraId="1E8F4320" w14:textId="77777777" w:rsidR="00F878B2" w:rsidRDefault="00F878B2" w:rsidP="00AB3678"/>
    <w:p w14:paraId="52AC180A" w14:textId="4C728C54" w:rsidR="00F878B2" w:rsidRDefault="00F878B2"/>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530"/>
        <w:gridCol w:w="1576"/>
        <w:gridCol w:w="1756"/>
        <w:gridCol w:w="5275"/>
      </w:tblGrid>
      <w:tr w:rsidR="008D0650" w:rsidRPr="006F132A" w14:paraId="0EC87FD5" w14:textId="77777777" w:rsidTr="00715026">
        <w:tc>
          <w:tcPr>
            <w:tcW w:w="1530" w:type="dxa"/>
            <w:shd w:val="clear" w:color="auto" w:fill="E6E6E6"/>
          </w:tcPr>
          <w:p w14:paraId="52C7A38F" w14:textId="77777777" w:rsidR="008D0650" w:rsidRPr="00CE28E6" w:rsidRDefault="008D0650" w:rsidP="00715026">
            <w:pPr>
              <w:pStyle w:val="TableHeading"/>
            </w:pPr>
            <w:r>
              <w:t>Feature</w:t>
            </w:r>
          </w:p>
        </w:tc>
        <w:bookmarkStart w:id="74" w:name="_Toc385944490" w:displacedByCustomXml="next"/>
        <w:sdt>
          <w:sdtPr>
            <w:rPr>
              <w:rStyle w:val="Heading3Char"/>
            </w:rPr>
            <w:alias w:val="Feature Name"/>
            <w:tag w:val="9.sonoma_story.sonoma_name"/>
            <w:id w:val="-69742722"/>
            <w:placeholder>
              <w:docPart w:val="404A1810634C40BE8EEFAF89ECD55EA4"/>
            </w:placeholder>
          </w:sdtPr>
          <w:sdtEndPr>
            <w:rPr>
              <w:rStyle w:val="DefaultParagraphFont"/>
              <w:bCs/>
              <w:color w:val="D9D9D9" w:themeColor="background1" w:themeShade="D9"/>
              <w:sz w:val="14"/>
            </w:rPr>
          </w:sdtEndPr>
          <w:sdtContent>
            <w:tc>
              <w:tcPr>
                <w:tcW w:w="8607" w:type="dxa"/>
                <w:gridSpan w:val="3"/>
              </w:tcPr>
              <w:p w14:paraId="4FDA8FB9" w14:textId="127581AB" w:rsidR="008D0650" w:rsidRPr="00DE5AAB" w:rsidRDefault="008D0650" w:rsidP="006B2E0D">
                <w:pPr>
                  <w:pStyle w:val="Heading3"/>
                  <w:rPr>
                    <w:bCs w:val="0"/>
                  </w:rPr>
                </w:pPr>
                <w:r>
                  <w:rPr>
                    <w:rStyle w:val="Heading3Char"/>
                    <w:b/>
                    <w:bCs/>
                  </w:rPr>
                  <w:t>4</w:t>
                </w:r>
                <w:r w:rsidR="001A208D">
                  <w:rPr>
                    <w:rStyle w:val="Heading3Char"/>
                    <w:b/>
                    <w:bCs/>
                  </w:rPr>
                  <w:t>.7</w:t>
                </w:r>
                <w:r w:rsidRPr="00D20972">
                  <w:rPr>
                    <w:rStyle w:val="Heading3Char"/>
                    <w:b/>
                    <w:bCs/>
                  </w:rPr>
                  <w:t xml:space="preserve"> </w:t>
                </w:r>
                <w:r>
                  <w:rPr>
                    <w:rStyle w:val="Heading3Char"/>
                    <w:b/>
                    <w:bCs/>
                  </w:rPr>
                  <w:t>Administration</w:t>
                </w:r>
              </w:p>
            </w:tc>
          </w:sdtContent>
        </w:sdt>
        <w:bookmarkEnd w:id="74" w:displacedByCustomXml="prev"/>
      </w:tr>
      <w:tr w:rsidR="00EC663A" w:rsidRPr="006F132A" w14:paraId="250A64B6" w14:textId="77777777" w:rsidTr="00EC663A">
        <w:tc>
          <w:tcPr>
            <w:tcW w:w="1530" w:type="dxa"/>
            <w:shd w:val="clear" w:color="auto" w:fill="E6E6E6"/>
          </w:tcPr>
          <w:p w14:paraId="177FA5C2" w14:textId="77777777" w:rsidR="00EC663A" w:rsidRPr="00DA20C9" w:rsidRDefault="00EC663A" w:rsidP="00691A90">
            <w:pPr>
              <w:pStyle w:val="TableHeading"/>
            </w:pPr>
            <w:r w:rsidRPr="00CE28E6">
              <w:t>Priority</w:t>
            </w:r>
          </w:p>
        </w:tc>
        <w:sdt>
          <w:sdtPr>
            <w:rPr>
              <w:b/>
              <w:bCs/>
            </w:rPr>
            <w:alias w:val="Priority"/>
            <w:tag w:val="1.sonoma_story.sonoma_priority"/>
            <w:id w:val="1401715915"/>
            <w:placeholder>
              <w:docPart w:val="E4FB0EC35CB846FFA8C9E3C1EB2FF4FD"/>
            </w:placeholder>
            <w:dropDownList>
              <w:listItem w:displayText="01 - Critical" w:value="1"/>
              <w:listItem w:displayText="02 - Major" w:value="2"/>
              <w:listItem w:displayText="03 - Minor" w:value="3"/>
              <w:listItem w:displayText="04 - Nice To Have" w:value="4"/>
            </w:dropDownList>
          </w:sdtPr>
          <w:sdtContent>
            <w:tc>
              <w:tcPr>
                <w:tcW w:w="1576" w:type="dxa"/>
              </w:tcPr>
              <w:p w14:paraId="1706B35C" w14:textId="77777777" w:rsidR="00EC663A" w:rsidRPr="00A93311" w:rsidRDefault="00EC663A" w:rsidP="00691A90">
                <w:pPr>
                  <w:pStyle w:val="TableNormal1"/>
                  <w:rPr>
                    <w:b/>
                    <w:bCs/>
                  </w:rPr>
                </w:pPr>
                <w:r>
                  <w:rPr>
                    <w:b/>
                    <w:bCs/>
                  </w:rPr>
                  <w:t>02 - Major</w:t>
                </w:r>
              </w:p>
            </w:tc>
          </w:sdtContent>
        </w:sdt>
        <w:tc>
          <w:tcPr>
            <w:tcW w:w="1756" w:type="dxa"/>
            <w:shd w:val="clear" w:color="auto" w:fill="E6E6E6"/>
          </w:tcPr>
          <w:p w14:paraId="771B8684" w14:textId="77777777" w:rsidR="00EC663A" w:rsidRPr="00893078" w:rsidRDefault="00EC663A" w:rsidP="00691A90">
            <w:pPr>
              <w:pStyle w:val="TableNormal1"/>
              <w:rPr>
                <w:b/>
                <w:bCs/>
              </w:rPr>
            </w:pPr>
            <w:r w:rsidRPr="00893078">
              <w:rPr>
                <w:b/>
                <w:bCs/>
              </w:rPr>
              <w:t>Est. Effort</w:t>
            </w:r>
          </w:p>
        </w:tc>
        <w:tc>
          <w:tcPr>
            <w:tcW w:w="5275" w:type="dxa"/>
          </w:tcPr>
          <w:p w14:paraId="76047BB2" w14:textId="77777777" w:rsidR="00EC663A" w:rsidRPr="00282BB6" w:rsidRDefault="00E70C13" w:rsidP="00691A90">
            <w:pPr>
              <w:pStyle w:val="TableNormal1"/>
            </w:pPr>
            <w:sdt>
              <w:sdtPr>
                <w:alias w:val="Est Hours Low"/>
                <w:tag w:val="1.sonoma_story.sonoma_esthourslow"/>
                <w:id w:val="-930654436"/>
                <w:placeholder>
                  <w:docPart w:val="20A570DC9DEE44E9A65EB2416F80A49B"/>
                </w:placeholder>
                <w:showingPlcHdr/>
              </w:sdtPr>
              <w:sdtContent>
                <w:r w:rsidR="00EC663A" w:rsidRPr="00282BB6">
                  <w:rPr>
                    <w:rStyle w:val="PlaceholderText"/>
                    <w:color w:val="D9D9D9" w:themeColor="background1" w:themeShade="D9"/>
                  </w:rPr>
                  <w:t>Click here to enter text.</w:t>
                </w:r>
              </w:sdtContent>
            </w:sdt>
            <w:r w:rsidR="00EC663A" w:rsidRPr="00282BB6">
              <w:t xml:space="preserve">  Hours</w:t>
            </w:r>
          </w:p>
        </w:tc>
      </w:tr>
      <w:tr w:rsidR="008D0650" w:rsidRPr="006F132A" w14:paraId="19F267FE" w14:textId="77777777" w:rsidTr="00715026">
        <w:tc>
          <w:tcPr>
            <w:tcW w:w="1530" w:type="dxa"/>
            <w:shd w:val="clear" w:color="auto" w:fill="E6E6E6"/>
          </w:tcPr>
          <w:p w14:paraId="4519FC7D" w14:textId="77777777" w:rsidR="008D0650" w:rsidRDefault="008D0650" w:rsidP="00715026">
            <w:pPr>
              <w:pStyle w:val="TableHeading"/>
            </w:pPr>
            <w:r>
              <w:t>Description</w:t>
            </w:r>
          </w:p>
        </w:tc>
        <w:sdt>
          <w:sdtPr>
            <w:alias w:val="Description"/>
            <w:tag w:val="9.sonoma_story.sonoma_description"/>
            <w:id w:val="-1030256377"/>
            <w:placeholder>
              <w:docPart w:val="0A6231C544534BF59C4031CC4DACA328"/>
            </w:placeholder>
          </w:sdtPr>
          <w:sdtContent>
            <w:tc>
              <w:tcPr>
                <w:tcW w:w="8607" w:type="dxa"/>
                <w:gridSpan w:val="3"/>
              </w:tcPr>
              <w:p w14:paraId="2397DDEA" w14:textId="7813B1B0" w:rsidR="00F4589D" w:rsidRDefault="006B2E0D" w:rsidP="006B2E0D">
                <w:pPr>
                  <w:pStyle w:val="TableNormal1"/>
                </w:pPr>
                <w:r>
                  <w:t xml:space="preserve">A list of </w:t>
                </w:r>
                <w:proofErr w:type="spellStart"/>
                <w:r w:rsidR="00363711">
                  <w:t>TimeKeeper</w:t>
                </w:r>
                <w:r>
                  <w:t>s</w:t>
                </w:r>
                <w:proofErr w:type="spellEnd"/>
                <w:r>
                  <w:t xml:space="preserve"> associated with Supervisors will be maintained in a SQL table</w:t>
                </w:r>
                <w:r w:rsidR="008D0650">
                  <w:t xml:space="preserve">. </w:t>
                </w:r>
                <w:r w:rsidR="008D0650" w:rsidRPr="001E6188">
                  <w:t>This correlation will b</w:t>
                </w:r>
                <w:r w:rsidR="008D0650">
                  <w:t xml:space="preserve">e manually maintained by </w:t>
                </w:r>
                <w:r w:rsidR="00564967">
                  <w:t>TimeKeeper</w:t>
                </w:r>
                <w:r>
                  <w:t>.</w:t>
                </w:r>
              </w:p>
              <w:p w14:paraId="10F8200E" w14:textId="220BA10E" w:rsidR="008D0650" w:rsidRPr="00D330F9" w:rsidRDefault="00F4589D" w:rsidP="006B2E0D">
                <w:pPr>
                  <w:pStyle w:val="TableNormal1"/>
                </w:pPr>
                <w:r>
                  <w:t>Employee Timekeeper association will be established in SQL table which the workflow will reference.</w:t>
                </w:r>
              </w:p>
            </w:tc>
          </w:sdtContent>
        </w:sdt>
      </w:tr>
      <w:tr w:rsidR="008D0650" w:rsidRPr="006F132A" w14:paraId="7F92D8E2" w14:textId="77777777" w:rsidTr="00715026">
        <w:tc>
          <w:tcPr>
            <w:tcW w:w="1530" w:type="dxa"/>
            <w:shd w:val="clear" w:color="auto" w:fill="E6E6E6"/>
          </w:tcPr>
          <w:p w14:paraId="1E998EC1" w14:textId="39902E30" w:rsidR="008D0650" w:rsidRPr="00CE28E6" w:rsidRDefault="0038706F" w:rsidP="00715026">
            <w:pPr>
              <w:pStyle w:val="TableHeading"/>
            </w:pPr>
            <w:r>
              <w:t>User Interface</w:t>
            </w:r>
          </w:p>
        </w:tc>
        <w:sdt>
          <w:sdtPr>
            <w:alias w:val="Requirement"/>
            <w:tag w:val="9.sonoma_story.sonoma_functionalspecs"/>
            <w:id w:val="88274993"/>
            <w:placeholder>
              <w:docPart w:val="459493F8E1D94F91AF80CC820DF6D7A5"/>
            </w:placeholder>
          </w:sdtPr>
          <w:sdtContent>
            <w:tc>
              <w:tcPr>
                <w:tcW w:w="8607" w:type="dxa"/>
                <w:gridSpan w:val="3"/>
              </w:tcPr>
              <w:p w14:paraId="426424B4" w14:textId="4D104CC9" w:rsidR="00B11423" w:rsidRDefault="006B2E0D" w:rsidP="006B2E0D">
                <w:pPr>
                  <w:pStyle w:val="ListParagraph"/>
                  <w:numPr>
                    <w:ilvl w:val="0"/>
                    <w:numId w:val="5"/>
                  </w:numPr>
                  <w:spacing w:line="360" w:lineRule="auto"/>
                  <w:rPr>
                    <w:sz w:val="18"/>
                    <w:szCs w:val="18"/>
                  </w:rPr>
                </w:pPr>
                <w:r>
                  <w:rPr>
                    <w:sz w:val="18"/>
                    <w:szCs w:val="18"/>
                  </w:rPr>
                  <w:t xml:space="preserve">Every Supervisor can have 1 or more </w:t>
                </w:r>
                <w:r w:rsidR="00363711">
                  <w:rPr>
                    <w:sz w:val="18"/>
                    <w:szCs w:val="18"/>
                  </w:rPr>
                  <w:t>TimeKeeper</w:t>
                </w:r>
                <w:r>
                  <w:rPr>
                    <w:sz w:val="18"/>
                    <w:szCs w:val="18"/>
                  </w:rPr>
                  <w:t xml:space="preserve"> designated for </w:t>
                </w:r>
                <w:proofErr w:type="spellStart"/>
                <w:r>
                  <w:rPr>
                    <w:sz w:val="18"/>
                    <w:szCs w:val="18"/>
                  </w:rPr>
                  <w:t>e</w:t>
                </w:r>
                <w:r w:rsidR="00A109E1">
                  <w:rPr>
                    <w:sz w:val="18"/>
                    <w:szCs w:val="18"/>
                  </w:rPr>
                  <w:t>TimeSheet</w:t>
                </w:r>
                <w:proofErr w:type="spellEnd"/>
                <w:r>
                  <w:rPr>
                    <w:sz w:val="18"/>
                    <w:szCs w:val="18"/>
                  </w:rPr>
                  <w:t xml:space="preserve"> approval</w:t>
                </w:r>
              </w:p>
              <w:p w14:paraId="04064507" w14:textId="4E3BA6C9" w:rsidR="008D0650" w:rsidRPr="006B2E0D" w:rsidRDefault="00B11423" w:rsidP="006B2E0D">
                <w:pPr>
                  <w:pStyle w:val="ListParagraph"/>
                  <w:numPr>
                    <w:ilvl w:val="0"/>
                    <w:numId w:val="5"/>
                  </w:numPr>
                  <w:spacing w:line="360" w:lineRule="auto"/>
                  <w:rPr>
                    <w:sz w:val="18"/>
                    <w:szCs w:val="18"/>
                  </w:rPr>
                </w:pPr>
                <w:r>
                  <w:rPr>
                    <w:sz w:val="18"/>
                    <w:szCs w:val="18"/>
                  </w:rPr>
                  <w:t>Each employee will have 1 TimeKeeper associated</w:t>
                </w:r>
              </w:p>
            </w:tc>
          </w:sdtContent>
        </w:sdt>
      </w:tr>
      <w:tr w:rsidR="008D0650" w:rsidRPr="006F132A" w14:paraId="0116F276" w14:textId="77777777" w:rsidTr="00715026">
        <w:tc>
          <w:tcPr>
            <w:tcW w:w="1530" w:type="dxa"/>
            <w:shd w:val="clear" w:color="auto" w:fill="E6E6E6"/>
          </w:tcPr>
          <w:p w14:paraId="00D00DA7" w14:textId="77777777" w:rsidR="008D0650" w:rsidRPr="00CE28E6" w:rsidRDefault="008D0650" w:rsidP="00715026">
            <w:pPr>
              <w:pStyle w:val="TableHeading"/>
            </w:pPr>
            <w:r>
              <w:t>Security Roles</w:t>
            </w:r>
          </w:p>
        </w:tc>
        <w:sdt>
          <w:sdtPr>
            <w:alias w:val="Security Roles"/>
            <w:tag w:val="9.sonoma_story.sonoma_testingsecurityroles"/>
            <w:id w:val="-1787029246"/>
            <w:placeholder>
              <w:docPart w:val="438D3E7E3DD24A49A3FEC8F893912D57"/>
            </w:placeholder>
          </w:sdtPr>
          <w:sdtContent>
            <w:tc>
              <w:tcPr>
                <w:tcW w:w="8607" w:type="dxa"/>
                <w:gridSpan w:val="3"/>
              </w:tcPr>
              <w:p w14:paraId="48A8717F" w14:textId="49A6F36C" w:rsidR="008D0650" w:rsidRPr="00D330F9" w:rsidRDefault="001E339E" w:rsidP="006B2E0D">
                <w:pPr>
                  <w:pStyle w:val="TableNormal1"/>
                </w:pPr>
                <w:r>
                  <w:t xml:space="preserve">Only </w:t>
                </w:r>
                <w:r w:rsidR="006B2E0D">
                  <w:t>Supervisor</w:t>
                </w:r>
                <w:r>
                  <w:t xml:space="preserve"> will have access to this feature</w:t>
                </w:r>
              </w:p>
            </w:tc>
          </w:sdtContent>
        </w:sdt>
      </w:tr>
      <w:tr w:rsidR="00E02EE8" w:rsidRPr="006F132A" w14:paraId="6E9420F2" w14:textId="77777777" w:rsidTr="00715026">
        <w:tc>
          <w:tcPr>
            <w:tcW w:w="1530" w:type="dxa"/>
            <w:shd w:val="clear" w:color="auto" w:fill="E6E6E6"/>
          </w:tcPr>
          <w:p w14:paraId="4052ACBC" w14:textId="43C0C35F" w:rsidR="00E02EE8" w:rsidRDefault="00E02EE8" w:rsidP="00715026">
            <w:pPr>
              <w:pStyle w:val="TableHeading"/>
            </w:pPr>
            <w:r>
              <w:t>Assumption</w:t>
            </w:r>
          </w:p>
        </w:tc>
        <w:tc>
          <w:tcPr>
            <w:tcW w:w="8607" w:type="dxa"/>
            <w:gridSpan w:val="3"/>
          </w:tcPr>
          <w:p w14:paraId="3EB9879B" w14:textId="5513FD3C" w:rsidR="00E02EE8" w:rsidRDefault="00E02EE8" w:rsidP="006B2E0D">
            <w:pPr>
              <w:pStyle w:val="TableNormal1"/>
            </w:pPr>
            <w:r>
              <w:t>Needed if this association does not exist or cannot be maintained in SAP</w:t>
            </w:r>
          </w:p>
        </w:tc>
      </w:tr>
    </w:tbl>
    <w:p w14:paraId="5AD794F9" w14:textId="38CFAE1F" w:rsidR="004E5772" w:rsidRDefault="004E5772" w:rsidP="00943042">
      <w:pPr>
        <w:pStyle w:val="Heading1"/>
      </w:pPr>
    </w:p>
    <w:p w14:paraId="1257BE78" w14:textId="77777777" w:rsidR="004E5772" w:rsidRDefault="004E5772">
      <w:pPr>
        <w:rPr>
          <w:b/>
          <w:sz w:val="32"/>
          <w:szCs w:val="32"/>
        </w:rPr>
      </w:pPr>
      <w:r>
        <w:br w:type="page"/>
      </w:r>
    </w:p>
    <w:tbl>
      <w:tblPr>
        <w:tblW w:w="0" w:type="auto"/>
        <w:tblInd w:w="57" w:type="dxa"/>
        <w:tblBorders>
          <w:top w:val="single" w:sz="8" w:space="0" w:color="999999"/>
          <w:bottom w:val="single" w:sz="8" w:space="0" w:color="999999"/>
          <w:insideH w:val="single" w:sz="8" w:space="0" w:color="999999"/>
          <w:insideV w:val="single" w:sz="8" w:space="0" w:color="999999"/>
        </w:tblBorders>
        <w:tblLayout w:type="fixed"/>
        <w:tblCellMar>
          <w:left w:w="57" w:type="dxa"/>
          <w:right w:w="57" w:type="dxa"/>
        </w:tblCellMar>
        <w:tblLook w:val="01E0" w:firstRow="1" w:lastRow="1" w:firstColumn="1" w:lastColumn="1" w:noHBand="0" w:noVBand="0"/>
      </w:tblPr>
      <w:tblGrid>
        <w:gridCol w:w="1530"/>
        <w:gridCol w:w="1576"/>
        <w:gridCol w:w="1756"/>
        <w:gridCol w:w="5275"/>
      </w:tblGrid>
      <w:tr w:rsidR="004E5772" w:rsidRPr="006F132A" w14:paraId="73CCBF1D" w14:textId="77777777" w:rsidTr="001306F7">
        <w:tc>
          <w:tcPr>
            <w:tcW w:w="1530" w:type="dxa"/>
            <w:shd w:val="clear" w:color="auto" w:fill="E6E6E6"/>
          </w:tcPr>
          <w:p w14:paraId="515E9615" w14:textId="77777777" w:rsidR="004E5772" w:rsidRPr="00CE28E6" w:rsidRDefault="004E5772" w:rsidP="001306F7">
            <w:pPr>
              <w:pStyle w:val="TableHeading"/>
            </w:pPr>
            <w:r>
              <w:lastRenderedPageBreak/>
              <w:t>Feature</w:t>
            </w:r>
          </w:p>
        </w:tc>
        <w:bookmarkStart w:id="75" w:name="_Toc385944491" w:displacedByCustomXml="next"/>
        <w:sdt>
          <w:sdtPr>
            <w:rPr>
              <w:rStyle w:val="Heading3Char"/>
            </w:rPr>
            <w:alias w:val="Feature Name"/>
            <w:tag w:val="9.sonoma_story.sonoma_name"/>
            <w:id w:val="-844627878"/>
            <w:placeholder>
              <w:docPart w:val="CF6C8AA9B7F14AEBB186950909AC0787"/>
            </w:placeholder>
          </w:sdtPr>
          <w:sdtEndPr>
            <w:rPr>
              <w:rStyle w:val="DefaultParagraphFont"/>
              <w:bCs/>
              <w:color w:val="D9D9D9" w:themeColor="background1" w:themeShade="D9"/>
              <w:sz w:val="14"/>
            </w:rPr>
          </w:sdtEndPr>
          <w:sdtContent>
            <w:tc>
              <w:tcPr>
                <w:tcW w:w="8607" w:type="dxa"/>
                <w:gridSpan w:val="3"/>
              </w:tcPr>
              <w:p w14:paraId="34B08AE2" w14:textId="580BAA60" w:rsidR="004E5772" w:rsidRPr="00DE5AAB" w:rsidRDefault="004E5772" w:rsidP="004E5772">
                <w:pPr>
                  <w:pStyle w:val="Heading3"/>
                  <w:rPr>
                    <w:bCs w:val="0"/>
                  </w:rPr>
                </w:pPr>
                <w:r>
                  <w:rPr>
                    <w:rStyle w:val="Heading3Char"/>
                    <w:b/>
                    <w:bCs/>
                  </w:rPr>
                  <w:t>4.8 Help</w:t>
                </w:r>
              </w:p>
            </w:tc>
          </w:sdtContent>
        </w:sdt>
        <w:bookmarkEnd w:id="75" w:displacedByCustomXml="prev"/>
      </w:tr>
      <w:tr w:rsidR="004E5772" w:rsidRPr="006F132A" w14:paraId="15DB24B1" w14:textId="77777777" w:rsidTr="001306F7">
        <w:tc>
          <w:tcPr>
            <w:tcW w:w="1530" w:type="dxa"/>
            <w:shd w:val="clear" w:color="auto" w:fill="E6E6E6"/>
          </w:tcPr>
          <w:p w14:paraId="10CCB286" w14:textId="77777777" w:rsidR="004E5772" w:rsidRPr="00DA20C9" w:rsidRDefault="004E5772" w:rsidP="001306F7">
            <w:pPr>
              <w:pStyle w:val="TableHeading"/>
            </w:pPr>
            <w:r w:rsidRPr="00CE28E6">
              <w:t>Priority</w:t>
            </w:r>
          </w:p>
        </w:tc>
        <w:sdt>
          <w:sdtPr>
            <w:rPr>
              <w:b/>
              <w:bCs/>
            </w:rPr>
            <w:alias w:val="Priority"/>
            <w:tag w:val="1.sonoma_story.sonoma_priority"/>
            <w:id w:val="-923261218"/>
            <w:placeholder>
              <w:docPart w:val="EEB5E16A6EAB4C189C761294FA959F2F"/>
            </w:placeholder>
            <w:dropDownList>
              <w:listItem w:displayText="01 - Critical" w:value="1"/>
              <w:listItem w:displayText="02 - Major" w:value="2"/>
              <w:listItem w:displayText="03 - Minor" w:value="3"/>
              <w:listItem w:displayText="04 - Nice To Have" w:value="4"/>
            </w:dropDownList>
          </w:sdtPr>
          <w:sdtContent>
            <w:tc>
              <w:tcPr>
                <w:tcW w:w="1576" w:type="dxa"/>
              </w:tcPr>
              <w:p w14:paraId="17E9833E" w14:textId="33AEBD50" w:rsidR="004E5772" w:rsidRPr="00A93311" w:rsidRDefault="004E5772" w:rsidP="001306F7">
                <w:pPr>
                  <w:pStyle w:val="TableNormal1"/>
                  <w:rPr>
                    <w:b/>
                    <w:bCs/>
                  </w:rPr>
                </w:pPr>
                <w:r>
                  <w:rPr>
                    <w:b/>
                    <w:bCs/>
                  </w:rPr>
                  <w:t>02 - Major</w:t>
                </w:r>
              </w:p>
            </w:tc>
          </w:sdtContent>
        </w:sdt>
        <w:tc>
          <w:tcPr>
            <w:tcW w:w="1756" w:type="dxa"/>
            <w:shd w:val="clear" w:color="auto" w:fill="E6E6E6"/>
          </w:tcPr>
          <w:p w14:paraId="745C9CB7" w14:textId="77777777" w:rsidR="004E5772" w:rsidRPr="00893078" w:rsidRDefault="004E5772" w:rsidP="001306F7">
            <w:pPr>
              <w:pStyle w:val="TableNormal1"/>
              <w:rPr>
                <w:b/>
                <w:bCs/>
              </w:rPr>
            </w:pPr>
            <w:r w:rsidRPr="00893078">
              <w:rPr>
                <w:b/>
                <w:bCs/>
              </w:rPr>
              <w:t>Est. Effort</w:t>
            </w:r>
          </w:p>
        </w:tc>
        <w:tc>
          <w:tcPr>
            <w:tcW w:w="5275" w:type="dxa"/>
          </w:tcPr>
          <w:p w14:paraId="1FF5055B" w14:textId="77777777" w:rsidR="004E5772" w:rsidRPr="00282BB6" w:rsidRDefault="00E70C13" w:rsidP="001306F7">
            <w:pPr>
              <w:pStyle w:val="TableNormal1"/>
            </w:pPr>
            <w:sdt>
              <w:sdtPr>
                <w:alias w:val="Est Hours Low"/>
                <w:tag w:val="1.sonoma_story.sonoma_esthourslow"/>
                <w:id w:val="1443490095"/>
                <w:placeholder>
                  <w:docPart w:val="54BC6FE5707A48A4A19168CBF513F0C3"/>
                </w:placeholder>
                <w:showingPlcHdr/>
              </w:sdtPr>
              <w:sdtContent>
                <w:r w:rsidR="004E5772" w:rsidRPr="00282BB6">
                  <w:rPr>
                    <w:rStyle w:val="PlaceholderText"/>
                    <w:color w:val="D9D9D9" w:themeColor="background1" w:themeShade="D9"/>
                  </w:rPr>
                  <w:t>Click here to enter text.</w:t>
                </w:r>
              </w:sdtContent>
            </w:sdt>
            <w:r w:rsidR="004E5772" w:rsidRPr="00282BB6">
              <w:t xml:space="preserve">  Hours</w:t>
            </w:r>
          </w:p>
        </w:tc>
      </w:tr>
      <w:tr w:rsidR="004E5772" w:rsidRPr="006F132A" w14:paraId="36E7BC86" w14:textId="77777777" w:rsidTr="001306F7">
        <w:tc>
          <w:tcPr>
            <w:tcW w:w="1530" w:type="dxa"/>
            <w:shd w:val="clear" w:color="auto" w:fill="E6E6E6"/>
          </w:tcPr>
          <w:p w14:paraId="131B495C" w14:textId="77777777" w:rsidR="004E5772" w:rsidRDefault="004E5772" w:rsidP="001306F7">
            <w:pPr>
              <w:pStyle w:val="TableHeading"/>
            </w:pPr>
            <w:r>
              <w:t>Description</w:t>
            </w:r>
          </w:p>
        </w:tc>
        <w:sdt>
          <w:sdtPr>
            <w:alias w:val="Description"/>
            <w:tag w:val="9.sonoma_story.sonoma_description"/>
            <w:id w:val="605623995"/>
            <w:placeholder>
              <w:docPart w:val="B5A2E739E61D4E4FADED49B6B5F5E515"/>
            </w:placeholder>
          </w:sdtPr>
          <w:sdtContent>
            <w:tc>
              <w:tcPr>
                <w:tcW w:w="8607" w:type="dxa"/>
                <w:gridSpan w:val="3"/>
              </w:tcPr>
              <w:p w14:paraId="7EEF2191" w14:textId="66F8A33D" w:rsidR="004E5772" w:rsidRPr="00D330F9" w:rsidRDefault="004E5772" w:rsidP="001306F7">
                <w:pPr>
                  <w:pStyle w:val="TableNormal1"/>
                </w:pPr>
                <w:r>
                  <w:t>Help will be provided on an application-wide level as well as on forms when applicable.</w:t>
                </w:r>
              </w:p>
            </w:tc>
          </w:sdtContent>
        </w:sdt>
      </w:tr>
      <w:tr w:rsidR="004E5772" w:rsidRPr="006F132A" w14:paraId="515D6D78" w14:textId="77777777" w:rsidTr="001306F7">
        <w:tc>
          <w:tcPr>
            <w:tcW w:w="1530" w:type="dxa"/>
            <w:shd w:val="clear" w:color="auto" w:fill="E6E6E6"/>
          </w:tcPr>
          <w:p w14:paraId="73383C77" w14:textId="77777777" w:rsidR="004E5772" w:rsidRPr="00CE28E6" w:rsidRDefault="004E5772" w:rsidP="001306F7">
            <w:pPr>
              <w:pStyle w:val="TableHeading"/>
            </w:pPr>
            <w:r>
              <w:t>User Interface</w:t>
            </w:r>
          </w:p>
        </w:tc>
        <w:sdt>
          <w:sdtPr>
            <w:alias w:val="Requirement"/>
            <w:tag w:val="9.sonoma_story.sonoma_functionalspecs"/>
            <w:id w:val="1224415752"/>
            <w:placeholder>
              <w:docPart w:val="346FE71187AC4DC5A128456E0475B580"/>
            </w:placeholder>
          </w:sdtPr>
          <w:sdtContent>
            <w:tc>
              <w:tcPr>
                <w:tcW w:w="8607" w:type="dxa"/>
                <w:gridSpan w:val="3"/>
              </w:tcPr>
              <w:p w14:paraId="45907175" w14:textId="46151B18" w:rsidR="004E5772" w:rsidRPr="006B2E0D" w:rsidRDefault="004E5772" w:rsidP="004E5772">
                <w:pPr>
                  <w:pStyle w:val="ListParagraph"/>
                  <w:numPr>
                    <w:ilvl w:val="0"/>
                    <w:numId w:val="5"/>
                  </w:numPr>
                  <w:spacing w:line="360" w:lineRule="auto"/>
                  <w:rPr>
                    <w:sz w:val="18"/>
                    <w:szCs w:val="18"/>
                  </w:rPr>
                </w:pPr>
                <w:r>
                  <w:rPr>
                    <w:sz w:val="18"/>
                    <w:szCs w:val="18"/>
                  </w:rPr>
                  <w:t>On Clicking the Help menu option a page will be displayed with information/FAQs</w:t>
                </w:r>
              </w:p>
            </w:tc>
          </w:sdtContent>
        </w:sdt>
      </w:tr>
      <w:tr w:rsidR="004E5772" w:rsidRPr="006F132A" w14:paraId="7F11533F" w14:textId="77777777" w:rsidTr="001306F7">
        <w:tc>
          <w:tcPr>
            <w:tcW w:w="1530" w:type="dxa"/>
            <w:shd w:val="clear" w:color="auto" w:fill="E6E6E6"/>
          </w:tcPr>
          <w:p w14:paraId="083D77E1" w14:textId="77777777" w:rsidR="004E5772" w:rsidRPr="00CE28E6" w:rsidRDefault="004E5772" w:rsidP="001306F7">
            <w:pPr>
              <w:pStyle w:val="TableHeading"/>
            </w:pPr>
            <w:r>
              <w:t>Security Roles</w:t>
            </w:r>
          </w:p>
        </w:tc>
        <w:sdt>
          <w:sdtPr>
            <w:alias w:val="Security Roles"/>
            <w:tag w:val="9.sonoma_story.sonoma_testingsecurityroles"/>
            <w:id w:val="-341160241"/>
            <w:placeholder>
              <w:docPart w:val="A96C77759F0A4995887E149F32EFC1A8"/>
            </w:placeholder>
          </w:sdtPr>
          <w:sdtContent>
            <w:tc>
              <w:tcPr>
                <w:tcW w:w="8607" w:type="dxa"/>
                <w:gridSpan w:val="3"/>
              </w:tcPr>
              <w:p w14:paraId="392C99B4" w14:textId="2627816C" w:rsidR="004E5772" w:rsidRPr="00D330F9" w:rsidRDefault="004E5772" w:rsidP="004E5772">
                <w:pPr>
                  <w:pStyle w:val="TableNormal1"/>
                </w:pPr>
                <w:r>
                  <w:t>Everyone will have access to this feature</w:t>
                </w:r>
              </w:p>
            </w:tc>
          </w:sdtContent>
        </w:sdt>
      </w:tr>
    </w:tbl>
    <w:p w14:paraId="585F10E6" w14:textId="77777777" w:rsidR="00951615" w:rsidRDefault="00951615">
      <w:pPr>
        <w:rPr>
          <w:b/>
          <w:sz w:val="32"/>
          <w:szCs w:val="32"/>
        </w:rPr>
      </w:pPr>
      <w:r>
        <w:br w:type="page"/>
      </w:r>
    </w:p>
    <w:bookmarkStart w:id="76" w:name="_Toc385944492" w:displacedByCustomXml="next"/>
    <w:sdt>
      <w:sdtPr>
        <w:alias w:val="Theme"/>
        <w:tag w:val="5.sonoma_story.sonoma_theme"/>
        <w:id w:val="-1341692238"/>
        <w:placeholder>
          <w:docPart w:val="EA7DADE9A4B442819025BB66AC0C971E"/>
        </w:placeholder>
      </w:sdtPr>
      <w:sdtContent>
        <w:p w14:paraId="016B8336" w14:textId="0BF2CD99" w:rsidR="00613DC3" w:rsidRDefault="00613DC3" w:rsidP="00613DC3">
          <w:pPr>
            <w:pStyle w:val="Heading2"/>
          </w:pPr>
          <w:r>
            <w:t>5 – Interface with SAP</w:t>
          </w:r>
        </w:p>
      </w:sdtContent>
    </w:sdt>
    <w:bookmarkEnd w:id="76" w:displacedByCustomXml="prev"/>
    <w:p w14:paraId="6A9196EC" w14:textId="77777777" w:rsidR="00613DC3" w:rsidRDefault="00613DC3" w:rsidP="00BB2A45">
      <w:pPr>
        <w:rPr>
          <w:b/>
        </w:rPr>
      </w:pPr>
    </w:p>
    <w:p w14:paraId="1653A90C" w14:textId="46349B75" w:rsidR="00BB2A45" w:rsidRPr="003A2F36" w:rsidRDefault="00BB2A45" w:rsidP="00BB2A45">
      <w:pPr>
        <w:rPr>
          <w:b/>
        </w:rPr>
      </w:pPr>
      <w:r w:rsidRPr="003A2F36">
        <w:rPr>
          <w:b/>
        </w:rPr>
        <w:t>Mode 1</w:t>
      </w:r>
      <w:r w:rsidR="00053A88">
        <w:rPr>
          <w:b/>
        </w:rPr>
        <w:t xml:space="preserve"> (</w:t>
      </w:r>
      <w:r w:rsidR="003A2F36" w:rsidRPr="003A2F36">
        <w:rPr>
          <w:b/>
        </w:rPr>
        <w:t>Preferred</w:t>
      </w:r>
      <w:r w:rsidR="00053A88">
        <w:rPr>
          <w:b/>
        </w:rPr>
        <w:t>)</w:t>
      </w:r>
    </w:p>
    <w:p w14:paraId="47D993EC" w14:textId="77777777" w:rsidR="00186A68" w:rsidRPr="0099243D" w:rsidRDefault="00BB2A45" w:rsidP="00BB2A45">
      <w:pPr>
        <w:pStyle w:val="ListParagraph"/>
        <w:numPr>
          <w:ilvl w:val="0"/>
          <w:numId w:val="21"/>
        </w:numPr>
        <w:rPr>
          <w:sz w:val="18"/>
          <w:szCs w:val="18"/>
        </w:rPr>
      </w:pPr>
      <w:r w:rsidRPr="0099243D">
        <w:rPr>
          <w:sz w:val="18"/>
          <w:szCs w:val="18"/>
        </w:rPr>
        <w:t>SAP Master tables</w:t>
      </w:r>
      <w:r w:rsidR="00186A68" w:rsidRPr="0099243D">
        <w:rPr>
          <w:sz w:val="18"/>
          <w:szCs w:val="18"/>
        </w:rPr>
        <w:t xml:space="preserve"> (Employee Profile, Supervisor List, TimeKeeper List)</w:t>
      </w:r>
      <w:r w:rsidRPr="0099243D">
        <w:rPr>
          <w:sz w:val="18"/>
          <w:szCs w:val="18"/>
        </w:rPr>
        <w:t xml:space="preserve"> updated to SQL Server periodically</w:t>
      </w:r>
      <w:r w:rsidR="003A2F36" w:rsidRPr="0099243D">
        <w:rPr>
          <w:sz w:val="18"/>
          <w:szCs w:val="18"/>
        </w:rPr>
        <w:t xml:space="preserve"> – </w:t>
      </w:r>
    </w:p>
    <w:p w14:paraId="5662740A" w14:textId="3B15A9B4" w:rsidR="00BB2A45" w:rsidRPr="0099243D" w:rsidRDefault="00BA4F3C" w:rsidP="00186A68">
      <w:pPr>
        <w:pStyle w:val="ListParagraph"/>
        <w:rPr>
          <w:sz w:val="18"/>
          <w:szCs w:val="18"/>
        </w:rPr>
      </w:pPr>
      <w:proofErr w:type="gramStart"/>
      <w:r>
        <w:rPr>
          <w:sz w:val="18"/>
          <w:szCs w:val="18"/>
        </w:rPr>
        <w:t>daily</w:t>
      </w:r>
      <w:proofErr w:type="gramEnd"/>
      <w:r w:rsidR="00186A68" w:rsidRPr="0099243D">
        <w:rPr>
          <w:sz w:val="18"/>
          <w:szCs w:val="18"/>
        </w:rPr>
        <w:t xml:space="preserve"> (night)</w:t>
      </w:r>
    </w:p>
    <w:p w14:paraId="19940114" w14:textId="77777777" w:rsidR="00186A68" w:rsidRPr="0099243D" w:rsidRDefault="00186A68" w:rsidP="00186A68">
      <w:pPr>
        <w:pStyle w:val="ListParagraph"/>
        <w:numPr>
          <w:ilvl w:val="0"/>
          <w:numId w:val="21"/>
        </w:numPr>
        <w:rPr>
          <w:sz w:val="18"/>
          <w:szCs w:val="18"/>
        </w:rPr>
      </w:pPr>
      <w:r w:rsidRPr="0099243D">
        <w:rPr>
          <w:sz w:val="18"/>
          <w:szCs w:val="18"/>
        </w:rPr>
        <w:t xml:space="preserve">SAP Master tables (PayCodes – WBS, Internal Order, Cost Center) updated to SQL Server periodically – </w:t>
      </w:r>
    </w:p>
    <w:p w14:paraId="1516EAC2" w14:textId="7ED2DE26" w:rsidR="00186A68" w:rsidRDefault="00BA4F3C" w:rsidP="00186A68">
      <w:pPr>
        <w:pStyle w:val="ListParagraph"/>
        <w:rPr>
          <w:sz w:val="18"/>
          <w:szCs w:val="18"/>
        </w:rPr>
      </w:pPr>
      <w:proofErr w:type="gramStart"/>
      <w:r>
        <w:rPr>
          <w:sz w:val="18"/>
          <w:szCs w:val="18"/>
        </w:rPr>
        <w:t>daily</w:t>
      </w:r>
      <w:proofErr w:type="gramEnd"/>
      <w:r w:rsidR="00186A68" w:rsidRPr="0099243D">
        <w:rPr>
          <w:sz w:val="18"/>
          <w:szCs w:val="18"/>
        </w:rPr>
        <w:t xml:space="preserve"> (night)</w:t>
      </w:r>
    </w:p>
    <w:p w14:paraId="592D9DE9" w14:textId="4DEAC9F5" w:rsidR="00456963" w:rsidRPr="0099243D" w:rsidRDefault="00456963" w:rsidP="00456963">
      <w:pPr>
        <w:pStyle w:val="ListParagraph"/>
        <w:numPr>
          <w:ilvl w:val="0"/>
          <w:numId w:val="21"/>
        </w:numPr>
        <w:rPr>
          <w:sz w:val="18"/>
          <w:szCs w:val="18"/>
        </w:rPr>
      </w:pPr>
      <w:r w:rsidRPr="0099243D">
        <w:rPr>
          <w:sz w:val="18"/>
          <w:szCs w:val="18"/>
        </w:rPr>
        <w:t>SAP Master tables (</w:t>
      </w:r>
      <w:proofErr w:type="spellStart"/>
      <w:r>
        <w:rPr>
          <w:sz w:val="18"/>
          <w:szCs w:val="18"/>
        </w:rPr>
        <w:t>Hoilday</w:t>
      </w:r>
      <w:proofErr w:type="spellEnd"/>
      <w:r>
        <w:rPr>
          <w:sz w:val="18"/>
          <w:szCs w:val="18"/>
        </w:rPr>
        <w:t xml:space="preserve"> Calendar by Union, Pay Periods</w:t>
      </w:r>
      <w:r w:rsidRPr="0099243D">
        <w:rPr>
          <w:sz w:val="18"/>
          <w:szCs w:val="18"/>
        </w:rPr>
        <w:t xml:space="preserve">) updated to SQL Server periodically – </w:t>
      </w:r>
    </w:p>
    <w:p w14:paraId="7205878A" w14:textId="3A4D2337" w:rsidR="00456963" w:rsidRPr="0099243D" w:rsidRDefault="00456963" w:rsidP="00456963">
      <w:pPr>
        <w:pStyle w:val="ListParagraph"/>
        <w:rPr>
          <w:sz w:val="18"/>
          <w:szCs w:val="18"/>
        </w:rPr>
      </w:pPr>
      <w:r>
        <w:rPr>
          <w:sz w:val="18"/>
          <w:szCs w:val="18"/>
        </w:rPr>
        <w:t>Every 6 months</w:t>
      </w:r>
      <w:r w:rsidRPr="0099243D">
        <w:rPr>
          <w:sz w:val="18"/>
          <w:szCs w:val="18"/>
        </w:rPr>
        <w:t xml:space="preserve"> (</w:t>
      </w:r>
      <w:r>
        <w:rPr>
          <w:sz w:val="18"/>
          <w:szCs w:val="18"/>
        </w:rPr>
        <w:t>after mid-Dec &amp; 6 months from then</w:t>
      </w:r>
      <w:r w:rsidRPr="0099243D">
        <w:rPr>
          <w:sz w:val="18"/>
          <w:szCs w:val="18"/>
        </w:rPr>
        <w:t>)</w:t>
      </w:r>
    </w:p>
    <w:p w14:paraId="5D183F3F" w14:textId="77777777" w:rsidR="00186A68" w:rsidRPr="0099243D" w:rsidRDefault="00186A68" w:rsidP="00186A68">
      <w:pPr>
        <w:pStyle w:val="ListParagraph"/>
        <w:numPr>
          <w:ilvl w:val="0"/>
          <w:numId w:val="21"/>
        </w:numPr>
        <w:rPr>
          <w:sz w:val="18"/>
          <w:szCs w:val="18"/>
        </w:rPr>
      </w:pPr>
      <w:r w:rsidRPr="0099243D">
        <w:rPr>
          <w:sz w:val="18"/>
          <w:szCs w:val="18"/>
        </w:rPr>
        <w:t>SAP Transactional tables (</w:t>
      </w:r>
      <w:proofErr w:type="spellStart"/>
      <w:r w:rsidRPr="0099243D">
        <w:rPr>
          <w:sz w:val="18"/>
          <w:szCs w:val="18"/>
        </w:rPr>
        <w:t>Vac</w:t>
      </w:r>
      <w:proofErr w:type="spellEnd"/>
      <w:r w:rsidRPr="0099243D">
        <w:rPr>
          <w:sz w:val="18"/>
          <w:szCs w:val="18"/>
        </w:rPr>
        <w:t xml:space="preserve">, Leave Balance Accruals) updated to SQL Server periodically – </w:t>
      </w:r>
    </w:p>
    <w:p w14:paraId="3F2F3258" w14:textId="063F385F" w:rsidR="00186A68" w:rsidRPr="0099243D" w:rsidRDefault="00186A68" w:rsidP="00186A68">
      <w:pPr>
        <w:pStyle w:val="ListParagraph"/>
        <w:rPr>
          <w:sz w:val="18"/>
          <w:szCs w:val="18"/>
        </w:rPr>
      </w:pPr>
      <w:proofErr w:type="gramStart"/>
      <w:r w:rsidRPr="0099243D">
        <w:rPr>
          <w:sz w:val="18"/>
          <w:szCs w:val="18"/>
        </w:rPr>
        <w:t>twice</w:t>
      </w:r>
      <w:proofErr w:type="gramEnd"/>
      <w:r w:rsidRPr="0099243D">
        <w:rPr>
          <w:sz w:val="18"/>
          <w:szCs w:val="18"/>
        </w:rPr>
        <w:t xml:space="preserve"> every week  (Tue &amp; Thu night)</w:t>
      </w:r>
    </w:p>
    <w:p w14:paraId="09F5FBC7" w14:textId="4CF994DB" w:rsidR="00BB2A45" w:rsidRPr="0099243D" w:rsidRDefault="00186A68" w:rsidP="00186A68">
      <w:pPr>
        <w:pStyle w:val="ListParagraph"/>
        <w:rPr>
          <w:sz w:val="18"/>
          <w:szCs w:val="18"/>
        </w:rPr>
      </w:pPr>
      <w:r w:rsidRPr="0099243D">
        <w:rPr>
          <w:sz w:val="18"/>
          <w:szCs w:val="18"/>
        </w:rPr>
        <w:t xml:space="preserve">OR </w:t>
      </w:r>
      <w:r w:rsidR="00BB2A45" w:rsidRPr="0099243D">
        <w:rPr>
          <w:sz w:val="18"/>
          <w:szCs w:val="18"/>
        </w:rPr>
        <w:t>Read SAP Transactional tables live – using K2 Connect &amp; custom BAPIs</w:t>
      </w:r>
    </w:p>
    <w:p w14:paraId="7A9F598B" w14:textId="426237E1" w:rsidR="00BB2A45" w:rsidRPr="0099243D" w:rsidRDefault="00186A68" w:rsidP="00BB2A45">
      <w:pPr>
        <w:pStyle w:val="ListParagraph"/>
        <w:numPr>
          <w:ilvl w:val="0"/>
          <w:numId w:val="21"/>
        </w:numPr>
        <w:rPr>
          <w:sz w:val="18"/>
          <w:szCs w:val="18"/>
        </w:rPr>
      </w:pPr>
      <w:r w:rsidRPr="0099243D">
        <w:rPr>
          <w:sz w:val="18"/>
          <w:szCs w:val="18"/>
        </w:rPr>
        <w:t xml:space="preserve">Final step - </w:t>
      </w:r>
      <w:r w:rsidR="00BB2A45" w:rsidRPr="0099243D">
        <w:rPr>
          <w:sz w:val="18"/>
          <w:szCs w:val="18"/>
        </w:rPr>
        <w:t>Validate against SAP Transactional tables live – using K2 Connect &amp; custom BAPIs</w:t>
      </w:r>
    </w:p>
    <w:p w14:paraId="091ED341" w14:textId="0DC4ED07" w:rsidR="00BB2A45" w:rsidRPr="0099243D" w:rsidRDefault="00186A68" w:rsidP="00BB2A45">
      <w:pPr>
        <w:pStyle w:val="ListParagraph"/>
        <w:numPr>
          <w:ilvl w:val="0"/>
          <w:numId w:val="21"/>
        </w:numPr>
        <w:rPr>
          <w:sz w:val="18"/>
          <w:szCs w:val="18"/>
        </w:rPr>
      </w:pPr>
      <w:r w:rsidRPr="0099243D">
        <w:rPr>
          <w:sz w:val="18"/>
          <w:szCs w:val="18"/>
        </w:rPr>
        <w:t xml:space="preserve">Final step - </w:t>
      </w:r>
      <w:r w:rsidR="00BB2A45" w:rsidRPr="0099243D">
        <w:rPr>
          <w:sz w:val="18"/>
          <w:szCs w:val="18"/>
        </w:rPr>
        <w:t>Write to SAP – Updates live</w:t>
      </w:r>
      <w:r w:rsidR="00AF1373" w:rsidRPr="0099243D">
        <w:rPr>
          <w:sz w:val="18"/>
          <w:szCs w:val="18"/>
        </w:rPr>
        <w:t xml:space="preserve"> </w:t>
      </w:r>
      <w:r w:rsidR="00BB2A45" w:rsidRPr="0099243D">
        <w:rPr>
          <w:sz w:val="18"/>
          <w:szCs w:val="18"/>
        </w:rPr>
        <w:t>– using K2 Connect &amp; custom BAPIs</w:t>
      </w:r>
    </w:p>
    <w:p w14:paraId="0CA630CB" w14:textId="77777777" w:rsidR="00BB2A45" w:rsidRPr="00BB2A45" w:rsidRDefault="00BB2A45" w:rsidP="00BB2A45">
      <w:pPr>
        <w:pStyle w:val="ListParagraph"/>
      </w:pPr>
    </w:p>
    <w:p w14:paraId="2D838420" w14:textId="01BFF180" w:rsidR="00BB2A45" w:rsidRPr="00D07B77" w:rsidRDefault="00BB2A45" w:rsidP="00BB2A45">
      <w:pPr>
        <w:rPr>
          <w:b/>
        </w:rPr>
      </w:pPr>
      <w:r w:rsidRPr="00D07B77">
        <w:rPr>
          <w:b/>
        </w:rPr>
        <w:t>Mode 2</w:t>
      </w:r>
    </w:p>
    <w:p w14:paraId="41D29FC3" w14:textId="77777777" w:rsidR="00F351AB" w:rsidRPr="0099243D" w:rsidRDefault="00F351AB" w:rsidP="00F351AB">
      <w:pPr>
        <w:pStyle w:val="ListParagraph"/>
        <w:numPr>
          <w:ilvl w:val="0"/>
          <w:numId w:val="24"/>
        </w:numPr>
        <w:rPr>
          <w:sz w:val="18"/>
          <w:szCs w:val="18"/>
        </w:rPr>
      </w:pPr>
      <w:r w:rsidRPr="0099243D">
        <w:rPr>
          <w:sz w:val="18"/>
          <w:szCs w:val="18"/>
        </w:rPr>
        <w:t xml:space="preserve">SAP Master tables (Employee Profile, Supervisor List, TimeKeeper List) updated to SQL Server periodically – </w:t>
      </w:r>
    </w:p>
    <w:p w14:paraId="4847D741" w14:textId="77777777" w:rsidR="00F351AB" w:rsidRPr="0099243D" w:rsidRDefault="00F351AB" w:rsidP="00F351AB">
      <w:pPr>
        <w:pStyle w:val="ListParagraph"/>
        <w:rPr>
          <w:sz w:val="18"/>
          <w:szCs w:val="18"/>
        </w:rPr>
      </w:pPr>
      <w:proofErr w:type="gramStart"/>
      <w:r w:rsidRPr="0099243D">
        <w:rPr>
          <w:sz w:val="18"/>
          <w:szCs w:val="18"/>
        </w:rPr>
        <w:t>twice</w:t>
      </w:r>
      <w:proofErr w:type="gramEnd"/>
      <w:r w:rsidRPr="0099243D">
        <w:rPr>
          <w:sz w:val="18"/>
          <w:szCs w:val="18"/>
        </w:rPr>
        <w:t xml:space="preserve"> every week (Tue &amp; Thu night)</w:t>
      </w:r>
    </w:p>
    <w:p w14:paraId="0719A32C" w14:textId="77777777" w:rsidR="00F351AB" w:rsidRPr="0099243D" w:rsidRDefault="00F351AB" w:rsidP="00F351AB">
      <w:pPr>
        <w:pStyle w:val="ListParagraph"/>
        <w:numPr>
          <w:ilvl w:val="0"/>
          <w:numId w:val="24"/>
        </w:numPr>
        <w:rPr>
          <w:sz w:val="18"/>
          <w:szCs w:val="18"/>
        </w:rPr>
      </w:pPr>
      <w:r w:rsidRPr="0099243D">
        <w:rPr>
          <w:sz w:val="18"/>
          <w:szCs w:val="18"/>
        </w:rPr>
        <w:t xml:space="preserve">SAP Master tables (PayCodes – WBS, Internal Order, Cost Center) updated to SQL Server periodically – </w:t>
      </w:r>
    </w:p>
    <w:p w14:paraId="7D957831" w14:textId="77777777" w:rsidR="00F351AB" w:rsidRDefault="00F351AB" w:rsidP="00F351AB">
      <w:pPr>
        <w:pStyle w:val="ListParagraph"/>
        <w:rPr>
          <w:sz w:val="18"/>
          <w:szCs w:val="18"/>
        </w:rPr>
      </w:pPr>
      <w:proofErr w:type="gramStart"/>
      <w:r w:rsidRPr="0099243D">
        <w:rPr>
          <w:sz w:val="18"/>
          <w:szCs w:val="18"/>
        </w:rPr>
        <w:t>weekly</w:t>
      </w:r>
      <w:proofErr w:type="gramEnd"/>
      <w:r w:rsidRPr="0099243D">
        <w:rPr>
          <w:sz w:val="18"/>
          <w:szCs w:val="18"/>
        </w:rPr>
        <w:t xml:space="preserve"> ( Thu night)</w:t>
      </w:r>
    </w:p>
    <w:p w14:paraId="369092DE" w14:textId="2FA5BDD1" w:rsidR="00456963" w:rsidRPr="00456963" w:rsidRDefault="00456963" w:rsidP="00456963">
      <w:pPr>
        <w:pStyle w:val="ListParagraph"/>
        <w:numPr>
          <w:ilvl w:val="0"/>
          <w:numId w:val="24"/>
        </w:numPr>
        <w:rPr>
          <w:sz w:val="18"/>
          <w:szCs w:val="18"/>
        </w:rPr>
      </w:pPr>
      <w:r w:rsidRPr="00456963">
        <w:rPr>
          <w:sz w:val="18"/>
          <w:szCs w:val="18"/>
        </w:rPr>
        <w:t>SAP Master tables (</w:t>
      </w:r>
      <w:proofErr w:type="spellStart"/>
      <w:r w:rsidRPr="00456963">
        <w:rPr>
          <w:sz w:val="18"/>
          <w:szCs w:val="18"/>
        </w:rPr>
        <w:t>Hoilday</w:t>
      </w:r>
      <w:proofErr w:type="spellEnd"/>
      <w:r w:rsidRPr="00456963">
        <w:rPr>
          <w:sz w:val="18"/>
          <w:szCs w:val="18"/>
        </w:rPr>
        <w:t xml:space="preserve"> Calendar by Union, Pay Periods) updated to SQL Server periodically – </w:t>
      </w:r>
    </w:p>
    <w:p w14:paraId="1F57F1CB" w14:textId="77777777" w:rsidR="00456963" w:rsidRDefault="00456963" w:rsidP="00456963">
      <w:pPr>
        <w:pStyle w:val="ListParagraph"/>
        <w:rPr>
          <w:sz w:val="18"/>
          <w:szCs w:val="18"/>
        </w:rPr>
      </w:pPr>
      <w:r>
        <w:rPr>
          <w:sz w:val="18"/>
          <w:szCs w:val="18"/>
        </w:rPr>
        <w:t>Every 6 months</w:t>
      </w:r>
      <w:r w:rsidRPr="0099243D">
        <w:rPr>
          <w:sz w:val="18"/>
          <w:szCs w:val="18"/>
        </w:rPr>
        <w:t xml:space="preserve"> </w:t>
      </w:r>
      <w:proofErr w:type="gramStart"/>
      <w:r w:rsidRPr="0099243D">
        <w:rPr>
          <w:sz w:val="18"/>
          <w:szCs w:val="18"/>
        </w:rPr>
        <w:t>(</w:t>
      </w:r>
      <w:r>
        <w:rPr>
          <w:sz w:val="18"/>
          <w:szCs w:val="18"/>
        </w:rPr>
        <w:t xml:space="preserve"> after</w:t>
      </w:r>
      <w:proofErr w:type="gramEnd"/>
      <w:r>
        <w:rPr>
          <w:sz w:val="18"/>
          <w:szCs w:val="18"/>
        </w:rPr>
        <w:t xml:space="preserve"> mid-Dec &amp; 6 months from then</w:t>
      </w:r>
      <w:r w:rsidRPr="0099243D">
        <w:rPr>
          <w:sz w:val="18"/>
          <w:szCs w:val="18"/>
        </w:rPr>
        <w:t>)</w:t>
      </w:r>
    </w:p>
    <w:p w14:paraId="3032B13F" w14:textId="04085A8D" w:rsidR="00F351AB" w:rsidRPr="00456963" w:rsidRDefault="00F351AB" w:rsidP="00456963">
      <w:pPr>
        <w:pStyle w:val="ListParagraph"/>
        <w:numPr>
          <w:ilvl w:val="0"/>
          <w:numId w:val="24"/>
        </w:numPr>
        <w:rPr>
          <w:sz w:val="18"/>
          <w:szCs w:val="18"/>
        </w:rPr>
      </w:pPr>
      <w:r w:rsidRPr="00456963">
        <w:rPr>
          <w:sz w:val="18"/>
          <w:szCs w:val="18"/>
        </w:rPr>
        <w:t>SAP Transactional tables (</w:t>
      </w:r>
      <w:proofErr w:type="spellStart"/>
      <w:r w:rsidRPr="00456963">
        <w:rPr>
          <w:sz w:val="18"/>
          <w:szCs w:val="18"/>
        </w:rPr>
        <w:t>Vac</w:t>
      </w:r>
      <w:proofErr w:type="spellEnd"/>
      <w:r w:rsidRPr="00456963">
        <w:rPr>
          <w:sz w:val="18"/>
          <w:szCs w:val="18"/>
        </w:rPr>
        <w:t xml:space="preserve">, Leave Balance Accruals) updated to SQL Server periodically – </w:t>
      </w:r>
    </w:p>
    <w:p w14:paraId="57A2EB61" w14:textId="23C68BD0" w:rsidR="00F351AB" w:rsidRPr="0099243D" w:rsidRDefault="00F351AB" w:rsidP="00F351AB">
      <w:pPr>
        <w:pStyle w:val="ListParagraph"/>
        <w:rPr>
          <w:b/>
          <w:sz w:val="18"/>
          <w:szCs w:val="18"/>
        </w:rPr>
      </w:pPr>
      <w:proofErr w:type="gramStart"/>
      <w:r w:rsidRPr="0099243D">
        <w:rPr>
          <w:sz w:val="18"/>
          <w:szCs w:val="18"/>
        </w:rPr>
        <w:t>twice</w:t>
      </w:r>
      <w:proofErr w:type="gramEnd"/>
      <w:r w:rsidRPr="0099243D">
        <w:rPr>
          <w:sz w:val="18"/>
          <w:szCs w:val="18"/>
        </w:rPr>
        <w:t xml:space="preserve"> every week  (Tue &amp; Thu night) </w:t>
      </w:r>
      <w:r w:rsidRPr="0099243D">
        <w:rPr>
          <w:b/>
          <w:sz w:val="18"/>
          <w:szCs w:val="18"/>
        </w:rPr>
        <w:t>OR</w:t>
      </w:r>
    </w:p>
    <w:p w14:paraId="697FB1FE" w14:textId="089AB792" w:rsidR="00F351AB" w:rsidRPr="0099243D" w:rsidRDefault="00F351AB" w:rsidP="00F351AB">
      <w:pPr>
        <w:pStyle w:val="ListParagraph"/>
        <w:rPr>
          <w:sz w:val="18"/>
          <w:szCs w:val="18"/>
        </w:rPr>
      </w:pPr>
      <w:r w:rsidRPr="0099243D">
        <w:rPr>
          <w:sz w:val="18"/>
          <w:szCs w:val="18"/>
        </w:rPr>
        <w:t>Validate against Business logic developed in K2/SQL Server (duplicated logic)</w:t>
      </w:r>
    </w:p>
    <w:p w14:paraId="5CC27E2C" w14:textId="76747800" w:rsidR="00BB2A45" w:rsidRPr="0099243D" w:rsidRDefault="00BB2A45" w:rsidP="00456963">
      <w:pPr>
        <w:pStyle w:val="ListParagraph"/>
        <w:numPr>
          <w:ilvl w:val="0"/>
          <w:numId w:val="24"/>
        </w:numPr>
        <w:rPr>
          <w:sz w:val="18"/>
          <w:szCs w:val="18"/>
        </w:rPr>
      </w:pPr>
      <w:r w:rsidRPr="0099243D">
        <w:rPr>
          <w:sz w:val="18"/>
          <w:szCs w:val="18"/>
        </w:rPr>
        <w:t xml:space="preserve">Write to SAP – Updates – daily in batches – using XML or text files with data generated by K2. Will be consumed by SAP. Logic for the file consumption will be in SAP </w:t>
      </w:r>
      <w:r w:rsidRPr="0099243D">
        <w:rPr>
          <w:b/>
          <w:sz w:val="18"/>
          <w:szCs w:val="18"/>
        </w:rPr>
        <w:t>OR</w:t>
      </w:r>
    </w:p>
    <w:p w14:paraId="105DA6E5" w14:textId="4EDC654A" w:rsidR="00BB2A45" w:rsidRDefault="00BB2A45" w:rsidP="00BB2A45">
      <w:pPr>
        <w:pStyle w:val="ListParagraph"/>
      </w:pPr>
      <w:r w:rsidRPr="0099243D">
        <w:rPr>
          <w:sz w:val="18"/>
          <w:szCs w:val="18"/>
        </w:rPr>
        <w:t>Write to SAP – Updates – daily in batches – using SQL Server tables with data generated by K2. Will be consumed by SAP. Logic for the file consumption will be in SAP</w:t>
      </w:r>
    </w:p>
    <w:p w14:paraId="095FA233" w14:textId="77777777" w:rsidR="00344659" w:rsidRDefault="00344659" w:rsidP="00BB2A45">
      <w:pPr>
        <w:pStyle w:val="ListParagraph"/>
      </w:pPr>
    </w:p>
    <w:p w14:paraId="34DE2544" w14:textId="2B20FF4D" w:rsidR="00344659" w:rsidRDefault="00344659" w:rsidP="00344659">
      <w:pPr>
        <w:pStyle w:val="ListParagraph"/>
        <w:ind w:left="0"/>
        <w:rPr>
          <w:b/>
        </w:rPr>
      </w:pPr>
      <w:r w:rsidRPr="00344659">
        <w:rPr>
          <w:b/>
        </w:rPr>
        <w:t>Details</w:t>
      </w:r>
      <w:r w:rsidR="00C8221F">
        <w:rPr>
          <w:b/>
        </w:rPr>
        <w:t xml:space="preserve"> (Need to be worked on)</w:t>
      </w:r>
      <w:r w:rsidRPr="00344659">
        <w:rPr>
          <w:b/>
        </w:rPr>
        <w:t>:</w:t>
      </w:r>
    </w:p>
    <w:p w14:paraId="7C313B3E" w14:textId="77777777" w:rsidR="00344659" w:rsidRPr="00344659" w:rsidRDefault="00344659" w:rsidP="00344659">
      <w:pPr>
        <w:pStyle w:val="ListParagraph"/>
        <w:ind w:left="0"/>
        <w:rPr>
          <w:b/>
        </w:rPr>
      </w:pPr>
    </w:p>
    <w:tbl>
      <w:tblPr>
        <w:tblW w:w="8696" w:type="dxa"/>
        <w:tblInd w:w="108" w:type="dxa"/>
        <w:tblLook w:val="04A0" w:firstRow="1" w:lastRow="0" w:firstColumn="1" w:lastColumn="0" w:noHBand="0" w:noVBand="1"/>
      </w:tblPr>
      <w:tblGrid>
        <w:gridCol w:w="8696"/>
      </w:tblGrid>
      <w:tr w:rsidR="00344659" w:rsidRPr="00765A48" w14:paraId="7DBD9118" w14:textId="77777777" w:rsidTr="00254C15">
        <w:trPr>
          <w:trHeight w:val="300"/>
        </w:trPr>
        <w:tc>
          <w:tcPr>
            <w:tcW w:w="8696" w:type="dxa"/>
            <w:tcBorders>
              <w:top w:val="nil"/>
              <w:left w:val="nil"/>
              <w:bottom w:val="nil"/>
              <w:right w:val="nil"/>
            </w:tcBorders>
            <w:shd w:val="clear" w:color="auto" w:fill="auto"/>
            <w:noWrap/>
            <w:vAlign w:val="bottom"/>
            <w:hideMark/>
          </w:tcPr>
          <w:p w14:paraId="62EE48C1" w14:textId="77777777" w:rsidR="00344659" w:rsidRPr="003D552C" w:rsidRDefault="00344659" w:rsidP="00254C15">
            <w:pPr>
              <w:rPr>
                <w:rFonts w:ascii="Calibri" w:eastAsia="Times New Roman" w:hAnsi="Calibri" w:cs="Calibri"/>
                <w:b/>
                <w:bCs/>
                <w:color w:val="000000"/>
                <w:sz w:val="18"/>
                <w:szCs w:val="18"/>
              </w:rPr>
            </w:pPr>
            <w:r w:rsidRPr="003D552C">
              <w:rPr>
                <w:rFonts w:ascii="Calibri" w:eastAsia="Times New Roman" w:hAnsi="Calibri" w:cs="Calibri"/>
                <w:b/>
                <w:bCs/>
                <w:color w:val="000000"/>
                <w:sz w:val="18"/>
                <w:szCs w:val="18"/>
              </w:rPr>
              <w:t>Custom BAPI's – Identified so far - Input from SAP</w:t>
            </w:r>
          </w:p>
          <w:p w14:paraId="6A69F3DF" w14:textId="77777777" w:rsidR="00344659" w:rsidRPr="003D552C" w:rsidRDefault="00344659" w:rsidP="00254C15">
            <w:pPr>
              <w:rPr>
                <w:rFonts w:ascii="Calibri" w:eastAsia="Times New Roman" w:hAnsi="Calibri" w:cs="Calibri"/>
                <w:b/>
                <w:bCs/>
                <w:color w:val="000000"/>
                <w:sz w:val="18"/>
                <w:szCs w:val="18"/>
              </w:rPr>
            </w:pPr>
            <w:r w:rsidRPr="003D552C">
              <w:rPr>
                <w:rFonts w:ascii="Calibri" w:eastAsia="Times New Roman" w:hAnsi="Calibri" w:cs="Calibri"/>
                <w:bCs/>
                <w:color w:val="000000"/>
                <w:sz w:val="18"/>
                <w:szCs w:val="18"/>
              </w:rPr>
              <w:t>We need to see sample data which K2 will be able to consume for the below:</w:t>
            </w:r>
          </w:p>
        </w:tc>
      </w:tr>
      <w:tr w:rsidR="00344659" w:rsidRPr="00765A48" w14:paraId="3395F560" w14:textId="77777777" w:rsidTr="00254C15">
        <w:trPr>
          <w:trHeight w:val="300"/>
        </w:trPr>
        <w:tc>
          <w:tcPr>
            <w:tcW w:w="8696" w:type="dxa"/>
            <w:tcBorders>
              <w:top w:val="nil"/>
              <w:left w:val="nil"/>
              <w:bottom w:val="nil"/>
              <w:right w:val="nil"/>
            </w:tcBorders>
            <w:shd w:val="clear" w:color="auto" w:fill="auto"/>
            <w:noWrap/>
            <w:vAlign w:val="bottom"/>
            <w:hideMark/>
          </w:tcPr>
          <w:p w14:paraId="6C7432D0" w14:textId="093C7F5E" w:rsidR="00344659" w:rsidRPr="003D552C" w:rsidRDefault="00344659" w:rsidP="00344659">
            <w:pPr>
              <w:pStyle w:val="ListParagraph"/>
              <w:numPr>
                <w:ilvl w:val="0"/>
                <w:numId w:val="16"/>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User Profile  (</w:t>
            </w:r>
            <w:proofErr w:type="spellStart"/>
            <w:r w:rsidRPr="003D552C">
              <w:rPr>
                <w:rFonts w:ascii="Calibri" w:eastAsia="Times New Roman" w:hAnsi="Calibri" w:cs="Calibri"/>
                <w:color w:val="000000"/>
                <w:sz w:val="18"/>
                <w:szCs w:val="18"/>
              </w:rPr>
              <w:t>EmpID</w:t>
            </w:r>
            <w:proofErr w:type="spellEnd"/>
            <w:r w:rsidRPr="003D552C">
              <w:rPr>
                <w:rFonts w:ascii="Calibri" w:eastAsia="Times New Roman" w:hAnsi="Calibri" w:cs="Calibri"/>
                <w:color w:val="000000"/>
                <w:sz w:val="18"/>
                <w:szCs w:val="18"/>
              </w:rPr>
              <w:t>, Display Name, Division</w:t>
            </w:r>
            <w:r w:rsidR="00C00E2D">
              <w:rPr>
                <w:rFonts w:ascii="Calibri" w:eastAsia="Times New Roman" w:hAnsi="Calibri" w:cs="Calibri"/>
                <w:color w:val="000000"/>
                <w:sz w:val="18"/>
                <w:szCs w:val="18"/>
              </w:rPr>
              <w:t>/Department</w:t>
            </w:r>
            <w:r w:rsidRPr="003D552C">
              <w:rPr>
                <w:rFonts w:ascii="Calibri" w:eastAsia="Times New Roman" w:hAnsi="Calibri" w:cs="Calibri"/>
                <w:color w:val="000000"/>
                <w:sz w:val="18"/>
                <w:szCs w:val="18"/>
              </w:rPr>
              <w:t>, Exempt Status, Union affiliation, Supervisor</w:t>
            </w:r>
            <w:r w:rsidR="00C00E2D">
              <w:rPr>
                <w:rFonts w:ascii="Calibri" w:eastAsia="Times New Roman" w:hAnsi="Calibri" w:cs="Calibri"/>
                <w:color w:val="000000"/>
                <w:sz w:val="18"/>
                <w:szCs w:val="18"/>
              </w:rPr>
              <w:t>, Cost Center/Budget Unit, Working Hours, Shift, Job Class Title</w:t>
            </w:r>
            <w:r w:rsidR="00871440">
              <w:rPr>
                <w:rFonts w:ascii="Calibri" w:eastAsia="Times New Roman" w:hAnsi="Calibri" w:cs="Calibri"/>
                <w:color w:val="000000"/>
                <w:sz w:val="18"/>
                <w:szCs w:val="18"/>
              </w:rPr>
              <w:t>, Work Phone</w:t>
            </w:r>
            <w:r w:rsidRPr="003D552C">
              <w:rPr>
                <w:rFonts w:ascii="Calibri" w:eastAsia="Times New Roman" w:hAnsi="Calibri" w:cs="Calibri"/>
                <w:color w:val="000000"/>
                <w:sz w:val="18"/>
                <w:szCs w:val="18"/>
              </w:rPr>
              <w:t xml:space="preserve">) </w:t>
            </w:r>
          </w:p>
          <w:p w14:paraId="43AF3520" w14:textId="337C3A32" w:rsidR="00344659" w:rsidRPr="00344659" w:rsidRDefault="00344659" w:rsidP="00344659">
            <w:pPr>
              <w:pStyle w:val="ListParagraph"/>
              <w:numPr>
                <w:ilvl w:val="0"/>
                <w:numId w:val="17"/>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 xml:space="preserve">SAP will return a list of all non-ATU employees (All Employees for whom </w:t>
            </w:r>
            <w:proofErr w:type="spellStart"/>
            <w:r w:rsidRPr="003D552C">
              <w:rPr>
                <w:rFonts w:ascii="Calibri" w:eastAsia="Times New Roman" w:hAnsi="Calibri" w:cs="Calibri"/>
                <w:color w:val="000000"/>
                <w:sz w:val="18"/>
                <w:szCs w:val="18"/>
              </w:rPr>
              <w:t>TimeSheets</w:t>
            </w:r>
            <w:proofErr w:type="spellEnd"/>
            <w:r w:rsidRPr="003D552C">
              <w:rPr>
                <w:rFonts w:ascii="Calibri" w:eastAsia="Times New Roman" w:hAnsi="Calibri" w:cs="Calibri"/>
                <w:color w:val="000000"/>
                <w:sz w:val="18"/>
                <w:szCs w:val="18"/>
              </w:rPr>
              <w:t xml:space="preserve"> need to be created) with this information</w:t>
            </w:r>
          </w:p>
        </w:tc>
      </w:tr>
      <w:tr w:rsidR="00344659" w:rsidRPr="00765A48" w14:paraId="51D2F43A" w14:textId="77777777" w:rsidTr="00254C15">
        <w:trPr>
          <w:trHeight w:val="300"/>
        </w:trPr>
        <w:tc>
          <w:tcPr>
            <w:tcW w:w="8696" w:type="dxa"/>
            <w:tcBorders>
              <w:top w:val="nil"/>
              <w:left w:val="nil"/>
              <w:bottom w:val="nil"/>
              <w:right w:val="nil"/>
            </w:tcBorders>
            <w:shd w:val="clear" w:color="auto" w:fill="auto"/>
            <w:noWrap/>
            <w:vAlign w:val="bottom"/>
            <w:hideMark/>
          </w:tcPr>
          <w:p w14:paraId="57C1C5EE" w14:textId="77777777" w:rsidR="00344659" w:rsidRPr="003D552C" w:rsidRDefault="00344659" w:rsidP="00344659">
            <w:pPr>
              <w:pStyle w:val="ListParagraph"/>
              <w:numPr>
                <w:ilvl w:val="0"/>
                <w:numId w:val="16"/>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 xml:space="preserve">Leave Balance Actuals/ Vacation Time Available/ Comp Time Available per Employee </w:t>
            </w:r>
          </w:p>
          <w:p w14:paraId="3FD323C3" w14:textId="77777777" w:rsidR="00344659" w:rsidRPr="003D552C" w:rsidRDefault="00344659" w:rsidP="00344659">
            <w:pPr>
              <w:pStyle w:val="ListParagraph"/>
              <w:numPr>
                <w:ilvl w:val="0"/>
                <w:numId w:val="17"/>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 xml:space="preserve">K2 will give </w:t>
            </w:r>
            <w:proofErr w:type="spellStart"/>
            <w:r w:rsidRPr="003D552C">
              <w:rPr>
                <w:rFonts w:ascii="Calibri" w:eastAsia="Times New Roman" w:hAnsi="Calibri" w:cs="Calibri"/>
                <w:color w:val="000000"/>
                <w:sz w:val="18"/>
                <w:szCs w:val="18"/>
              </w:rPr>
              <w:t>EmpID</w:t>
            </w:r>
            <w:proofErr w:type="spellEnd"/>
            <w:r w:rsidRPr="003D552C">
              <w:rPr>
                <w:rFonts w:ascii="Calibri" w:eastAsia="Times New Roman" w:hAnsi="Calibri" w:cs="Calibri"/>
                <w:color w:val="000000"/>
                <w:sz w:val="18"/>
                <w:szCs w:val="18"/>
              </w:rPr>
              <w:t xml:space="preserve"> as parameter</w:t>
            </w:r>
          </w:p>
          <w:p w14:paraId="220FC3B0" w14:textId="77777777" w:rsidR="00344659" w:rsidRPr="003D552C" w:rsidRDefault="00344659" w:rsidP="00344659">
            <w:pPr>
              <w:pStyle w:val="ListParagraph"/>
              <w:numPr>
                <w:ilvl w:val="0"/>
                <w:numId w:val="17"/>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SAP will return the balances</w:t>
            </w:r>
          </w:p>
        </w:tc>
      </w:tr>
      <w:tr w:rsidR="00344659" w:rsidRPr="00765A48" w14:paraId="25DD389B" w14:textId="77777777" w:rsidTr="00254C15">
        <w:trPr>
          <w:trHeight w:val="300"/>
        </w:trPr>
        <w:tc>
          <w:tcPr>
            <w:tcW w:w="8696" w:type="dxa"/>
            <w:tcBorders>
              <w:top w:val="nil"/>
              <w:left w:val="nil"/>
              <w:bottom w:val="nil"/>
              <w:right w:val="nil"/>
            </w:tcBorders>
            <w:shd w:val="clear" w:color="auto" w:fill="auto"/>
            <w:noWrap/>
            <w:vAlign w:val="bottom"/>
            <w:hideMark/>
          </w:tcPr>
          <w:p w14:paraId="24F0453D" w14:textId="77777777" w:rsidR="00344659" w:rsidRPr="003D552C" w:rsidRDefault="00344659" w:rsidP="00254C15">
            <w:pPr>
              <w:rPr>
                <w:rFonts w:ascii="Calibri" w:eastAsia="Times New Roman" w:hAnsi="Calibri" w:cs="Calibri"/>
                <w:color w:val="000000"/>
                <w:sz w:val="18"/>
                <w:szCs w:val="18"/>
              </w:rPr>
            </w:pPr>
          </w:p>
          <w:p w14:paraId="309D0BC7" w14:textId="77777777" w:rsidR="00344659" w:rsidRPr="003D552C" w:rsidRDefault="00344659" w:rsidP="00254C15">
            <w:pPr>
              <w:rPr>
                <w:rFonts w:ascii="Calibri" w:eastAsia="Times New Roman" w:hAnsi="Calibri" w:cs="Calibri"/>
                <w:b/>
                <w:color w:val="000000"/>
                <w:sz w:val="18"/>
                <w:szCs w:val="18"/>
              </w:rPr>
            </w:pPr>
            <w:r w:rsidRPr="003D552C">
              <w:rPr>
                <w:rFonts w:ascii="Calibri" w:eastAsia="Times New Roman" w:hAnsi="Calibri" w:cs="Calibri"/>
                <w:b/>
                <w:bCs/>
                <w:color w:val="000000"/>
                <w:sz w:val="18"/>
                <w:szCs w:val="18"/>
              </w:rPr>
              <w:t xml:space="preserve">Custom BAPI's – Identified so far - </w:t>
            </w:r>
            <w:r w:rsidRPr="003D552C">
              <w:rPr>
                <w:rFonts w:ascii="Calibri" w:eastAsia="Times New Roman" w:hAnsi="Calibri" w:cs="Calibri"/>
                <w:b/>
                <w:color w:val="000000"/>
                <w:sz w:val="18"/>
                <w:szCs w:val="18"/>
              </w:rPr>
              <w:t xml:space="preserve">Update </w:t>
            </w:r>
            <w:r>
              <w:rPr>
                <w:rFonts w:ascii="Calibri" w:eastAsia="Times New Roman" w:hAnsi="Calibri" w:cs="Calibri"/>
                <w:b/>
                <w:color w:val="000000"/>
                <w:sz w:val="18"/>
                <w:szCs w:val="18"/>
              </w:rPr>
              <w:t>from K2 to</w:t>
            </w:r>
            <w:r w:rsidRPr="003D552C">
              <w:rPr>
                <w:rFonts w:ascii="Calibri" w:eastAsia="Times New Roman" w:hAnsi="Calibri" w:cs="Calibri"/>
                <w:b/>
                <w:color w:val="000000"/>
                <w:sz w:val="18"/>
                <w:szCs w:val="18"/>
              </w:rPr>
              <w:t xml:space="preserve"> SAP</w:t>
            </w:r>
          </w:p>
          <w:p w14:paraId="13D9AA3C" w14:textId="77777777" w:rsidR="00344659" w:rsidRPr="003D552C" w:rsidRDefault="00344659" w:rsidP="00344659">
            <w:pPr>
              <w:pStyle w:val="ListParagraph"/>
              <w:numPr>
                <w:ilvl w:val="0"/>
                <w:numId w:val="18"/>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Timesheet Data entry by PayPeriod for each Day for each PayCode/CC/WBS/Internal Code entered (may be multiple calls are needed here)</w:t>
            </w:r>
          </w:p>
          <w:p w14:paraId="20648A94" w14:textId="77777777" w:rsidR="00344659" w:rsidRPr="003D552C" w:rsidRDefault="00344659" w:rsidP="00344659">
            <w:pPr>
              <w:pStyle w:val="ListParagraph"/>
              <w:numPr>
                <w:ilvl w:val="0"/>
                <w:numId w:val="17"/>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 xml:space="preserve">K2 will input: </w:t>
            </w:r>
            <w:proofErr w:type="spellStart"/>
            <w:r w:rsidRPr="003D552C">
              <w:rPr>
                <w:rFonts w:ascii="Calibri" w:eastAsia="Times New Roman" w:hAnsi="Calibri" w:cs="Calibri"/>
                <w:color w:val="000000"/>
                <w:sz w:val="18"/>
                <w:szCs w:val="18"/>
              </w:rPr>
              <w:t>EmpID</w:t>
            </w:r>
            <w:proofErr w:type="spellEnd"/>
            <w:r w:rsidRPr="003D552C">
              <w:rPr>
                <w:rFonts w:ascii="Calibri" w:eastAsia="Times New Roman" w:hAnsi="Calibri" w:cs="Calibri"/>
                <w:color w:val="000000"/>
                <w:sz w:val="18"/>
                <w:szCs w:val="18"/>
              </w:rPr>
              <w:t>, Pay Period, Date, Codes (PayCode or WBS or Internal Order or Cost Center) for date, hours for the Code</w:t>
            </w:r>
          </w:p>
          <w:p w14:paraId="4C250DE1" w14:textId="77777777" w:rsidR="00344659" w:rsidRPr="003D552C" w:rsidRDefault="00344659" w:rsidP="00344659">
            <w:pPr>
              <w:pStyle w:val="ListParagraph"/>
              <w:numPr>
                <w:ilvl w:val="0"/>
                <w:numId w:val="17"/>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SAP will validate this data. If Validation passes, data will be updated, otherwise a validation error will be returned to K2</w:t>
            </w:r>
          </w:p>
          <w:p w14:paraId="449260D5" w14:textId="77777777" w:rsidR="00344659" w:rsidRPr="003D552C" w:rsidRDefault="00344659" w:rsidP="00254C15">
            <w:pPr>
              <w:rPr>
                <w:rFonts w:ascii="Calibri" w:eastAsia="Times New Roman" w:hAnsi="Calibri" w:cs="Calibri"/>
                <w:color w:val="000000"/>
                <w:sz w:val="18"/>
                <w:szCs w:val="18"/>
              </w:rPr>
            </w:pPr>
          </w:p>
          <w:p w14:paraId="3E999B07" w14:textId="77777777" w:rsidR="00344659" w:rsidRPr="003D552C" w:rsidRDefault="00344659" w:rsidP="00254C15">
            <w:pPr>
              <w:rPr>
                <w:rFonts w:ascii="Calibri" w:eastAsia="Times New Roman" w:hAnsi="Calibri" w:cs="Calibri"/>
                <w:b/>
                <w:color w:val="000000"/>
                <w:sz w:val="18"/>
                <w:szCs w:val="18"/>
              </w:rPr>
            </w:pPr>
            <w:r>
              <w:rPr>
                <w:rFonts w:ascii="Calibri" w:eastAsia="Times New Roman" w:hAnsi="Calibri" w:cs="Calibri"/>
                <w:b/>
                <w:color w:val="000000"/>
                <w:sz w:val="18"/>
                <w:szCs w:val="18"/>
              </w:rPr>
              <w:t>Areas that need clarification</w:t>
            </w:r>
          </w:p>
        </w:tc>
      </w:tr>
      <w:tr w:rsidR="00344659" w:rsidRPr="00765A48" w14:paraId="24DE9A1F" w14:textId="77777777" w:rsidTr="00254C15">
        <w:trPr>
          <w:trHeight w:val="300"/>
        </w:trPr>
        <w:tc>
          <w:tcPr>
            <w:tcW w:w="8696" w:type="dxa"/>
            <w:tcBorders>
              <w:top w:val="nil"/>
              <w:left w:val="nil"/>
              <w:bottom w:val="nil"/>
              <w:right w:val="nil"/>
            </w:tcBorders>
            <w:shd w:val="clear" w:color="auto" w:fill="auto"/>
            <w:noWrap/>
            <w:vAlign w:val="bottom"/>
            <w:hideMark/>
          </w:tcPr>
          <w:p w14:paraId="32D15CB7" w14:textId="77777777" w:rsidR="00344659" w:rsidRPr="003D552C" w:rsidRDefault="00344659" w:rsidP="00254C15">
            <w:pPr>
              <w:rPr>
                <w:rFonts w:ascii="Calibri" w:eastAsia="Times New Roman" w:hAnsi="Calibri" w:cs="Calibri"/>
                <w:color w:val="000000"/>
                <w:sz w:val="18"/>
                <w:szCs w:val="18"/>
              </w:rPr>
            </w:pPr>
            <w:r w:rsidRPr="003D552C">
              <w:rPr>
                <w:rFonts w:ascii="Calibri" w:eastAsia="Times New Roman" w:hAnsi="Calibri" w:cs="Calibri"/>
                <w:color w:val="000000"/>
                <w:sz w:val="18"/>
                <w:szCs w:val="18"/>
              </w:rPr>
              <w:t>In places where data exists, we would like to see sample data to determine how K2 will process this data:</w:t>
            </w:r>
          </w:p>
        </w:tc>
      </w:tr>
      <w:tr w:rsidR="00344659" w:rsidRPr="00765A48" w14:paraId="322395B6" w14:textId="77777777" w:rsidTr="00254C15">
        <w:trPr>
          <w:trHeight w:val="600"/>
        </w:trPr>
        <w:tc>
          <w:tcPr>
            <w:tcW w:w="8696" w:type="dxa"/>
            <w:tcBorders>
              <w:top w:val="nil"/>
              <w:left w:val="nil"/>
              <w:bottom w:val="nil"/>
              <w:right w:val="nil"/>
            </w:tcBorders>
            <w:shd w:val="clear" w:color="auto" w:fill="auto"/>
            <w:vAlign w:val="bottom"/>
            <w:hideMark/>
          </w:tcPr>
          <w:p w14:paraId="0ACB4F3D" w14:textId="77777777" w:rsidR="00344659" w:rsidRPr="003D552C" w:rsidRDefault="00344659" w:rsidP="00344659">
            <w:pPr>
              <w:pStyle w:val="ListParagraph"/>
              <w:numPr>
                <w:ilvl w:val="0"/>
                <w:numId w:val="23"/>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Leave Types - Grouped by – Are there descriptions for them in SAP?</w:t>
            </w:r>
          </w:p>
          <w:p w14:paraId="34AB7E93" w14:textId="77777777" w:rsidR="00344659" w:rsidRPr="003D552C" w:rsidRDefault="00344659" w:rsidP="00344659">
            <w:pPr>
              <w:pStyle w:val="ListParagraph"/>
              <w:numPr>
                <w:ilvl w:val="0"/>
                <w:numId w:val="23"/>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Are Overtime types defined in SAP?</w:t>
            </w:r>
          </w:p>
        </w:tc>
      </w:tr>
      <w:tr w:rsidR="00344659" w:rsidRPr="00765A48" w14:paraId="442CE525" w14:textId="77777777" w:rsidTr="00254C15">
        <w:trPr>
          <w:trHeight w:val="300"/>
        </w:trPr>
        <w:tc>
          <w:tcPr>
            <w:tcW w:w="8696" w:type="dxa"/>
            <w:tcBorders>
              <w:top w:val="nil"/>
              <w:left w:val="nil"/>
              <w:bottom w:val="nil"/>
              <w:right w:val="nil"/>
            </w:tcBorders>
            <w:shd w:val="clear" w:color="auto" w:fill="auto"/>
            <w:noWrap/>
            <w:vAlign w:val="bottom"/>
            <w:hideMark/>
          </w:tcPr>
          <w:p w14:paraId="1A332576" w14:textId="77777777" w:rsidR="00344659" w:rsidRPr="003D552C" w:rsidRDefault="00344659" w:rsidP="00344659">
            <w:pPr>
              <w:pStyle w:val="ListParagraph"/>
              <w:numPr>
                <w:ilvl w:val="0"/>
                <w:numId w:val="23"/>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 xml:space="preserve">Employee - </w:t>
            </w:r>
            <w:proofErr w:type="spellStart"/>
            <w:r w:rsidRPr="003D552C">
              <w:rPr>
                <w:rFonts w:ascii="Calibri" w:eastAsia="Times New Roman" w:hAnsi="Calibri" w:cs="Calibri"/>
                <w:color w:val="000000"/>
                <w:sz w:val="18"/>
                <w:szCs w:val="18"/>
              </w:rPr>
              <w:t>WorkUnit</w:t>
            </w:r>
            <w:proofErr w:type="spellEnd"/>
            <w:r w:rsidRPr="003D552C">
              <w:rPr>
                <w:rFonts w:ascii="Calibri" w:eastAsia="Times New Roman" w:hAnsi="Calibri" w:cs="Calibri"/>
                <w:color w:val="000000"/>
                <w:sz w:val="18"/>
                <w:szCs w:val="18"/>
              </w:rPr>
              <w:t xml:space="preserve"> Data - need to Analyze what is available</w:t>
            </w:r>
          </w:p>
          <w:p w14:paraId="3730D824" w14:textId="117874ED" w:rsidR="00344659" w:rsidRDefault="000E59FA" w:rsidP="00344659">
            <w:pPr>
              <w:pStyle w:val="ListParagraph"/>
              <w:numPr>
                <w:ilvl w:val="0"/>
                <w:numId w:val="23"/>
              </w:numPr>
              <w:rPr>
                <w:rFonts w:ascii="Calibri" w:eastAsia="Times New Roman" w:hAnsi="Calibri" w:cs="Calibri"/>
                <w:color w:val="000000"/>
                <w:sz w:val="18"/>
                <w:szCs w:val="18"/>
              </w:rPr>
            </w:pPr>
            <w:proofErr w:type="spellStart"/>
            <w:r w:rsidRPr="003D552C">
              <w:rPr>
                <w:rFonts w:ascii="Calibri" w:eastAsia="Times New Roman" w:hAnsi="Calibri" w:cs="Calibri"/>
                <w:color w:val="000000"/>
                <w:sz w:val="18"/>
                <w:szCs w:val="18"/>
              </w:rPr>
              <w:t>Time</w:t>
            </w:r>
            <w:r>
              <w:rPr>
                <w:rFonts w:ascii="Calibri" w:eastAsia="Times New Roman" w:hAnsi="Calibri" w:cs="Calibri"/>
                <w:color w:val="000000"/>
                <w:sz w:val="18"/>
                <w:szCs w:val="18"/>
              </w:rPr>
              <w:t>K</w:t>
            </w:r>
            <w:r w:rsidRPr="003D552C">
              <w:rPr>
                <w:rFonts w:ascii="Calibri" w:eastAsia="Times New Roman" w:hAnsi="Calibri" w:cs="Calibri"/>
                <w:color w:val="000000"/>
                <w:sz w:val="18"/>
                <w:szCs w:val="18"/>
              </w:rPr>
              <w:t>eepers</w:t>
            </w:r>
            <w:proofErr w:type="spellEnd"/>
            <w:r w:rsidR="00344659" w:rsidRPr="003D552C">
              <w:rPr>
                <w:rFonts w:ascii="Calibri" w:eastAsia="Times New Roman" w:hAnsi="Calibri" w:cs="Calibri"/>
                <w:color w:val="000000"/>
                <w:sz w:val="18"/>
                <w:szCs w:val="18"/>
              </w:rPr>
              <w:t xml:space="preserve"> - what access level do they have to modify data in SAP, is there a role defined for them?</w:t>
            </w:r>
          </w:p>
          <w:p w14:paraId="3A6644C7" w14:textId="00694743" w:rsidR="00095D4A" w:rsidRPr="003D552C" w:rsidRDefault="00095D4A" w:rsidP="00344659">
            <w:pPr>
              <w:pStyle w:val="ListParagraph"/>
              <w:numPr>
                <w:ilvl w:val="0"/>
                <w:numId w:val="23"/>
              </w:numPr>
              <w:rPr>
                <w:rFonts w:ascii="Calibri" w:eastAsia="Times New Roman" w:hAnsi="Calibri" w:cs="Calibri"/>
                <w:color w:val="000000"/>
                <w:sz w:val="18"/>
                <w:szCs w:val="18"/>
              </w:rPr>
            </w:pPr>
            <w:r>
              <w:rPr>
                <w:rFonts w:ascii="Calibri" w:eastAsia="Times New Roman" w:hAnsi="Calibri" w:cs="Calibri"/>
                <w:color w:val="000000"/>
                <w:sz w:val="18"/>
                <w:szCs w:val="18"/>
              </w:rPr>
              <w:lastRenderedPageBreak/>
              <w:t>Hierarchy of Employees/Supervisor/Chiefs based on Class level?</w:t>
            </w:r>
          </w:p>
          <w:p w14:paraId="67E0A05D" w14:textId="77777777" w:rsidR="00344659" w:rsidRPr="003D552C" w:rsidRDefault="00344659" w:rsidP="00344659">
            <w:pPr>
              <w:pStyle w:val="ListParagraph"/>
              <w:numPr>
                <w:ilvl w:val="0"/>
                <w:numId w:val="23"/>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 xml:space="preserve">Is that role reflected in the Employee User Profile, so we can categorize them as </w:t>
            </w:r>
            <w:proofErr w:type="spellStart"/>
            <w:r w:rsidRPr="003D552C">
              <w:rPr>
                <w:rFonts w:ascii="Calibri" w:eastAsia="Times New Roman" w:hAnsi="Calibri" w:cs="Calibri"/>
                <w:color w:val="000000"/>
                <w:sz w:val="18"/>
                <w:szCs w:val="18"/>
              </w:rPr>
              <w:t>TimeKeepers</w:t>
            </w:r>
            <w:proofErr w:type="spellEnd"/>
            <w:r w:rsidRPr="003D552C">
              <w:rPr>
                <w:rFonts w:ascii="Calibri" w:eastAsia="Times New Roman" w:hAnsi="Calibri" w:cs="Calibri"/>
                <w:color w:val="000000"/>
                <w:sz w:val="18"/>
                <w:szCs w:val="18"/>
              </w:rPr>
              <w:t>?</w:t>
            </w:r>
          </w:p>
          <w:p w14:paraId="2F74EDF9" w14:textId="554637F7" w:rsidR="00344659" w:rsidRPr="003D552C" w:rsidRDefault="00344659" w:rsidP="00344659">
            <w:pPr>
              <w:pStyle w:val="ListParagraph"/>
              <w:numPr>
                <w:ilvl w:val="0"/>
                <w:numId w:val="23"/>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 xml:space="preserve">Are we able to associate </w:t>
            </w:r>
            <w:proofErr w:type="spellStart"/>
            <w:r w:rsidRPr="003D552C">
              <w:rPr>
                <w:rFonts w:ascii="Calibri" w:eastAsia="Times New Roman" w:hAnsi="Calibri" w:cs="Calibri"/>
                <w:color w:val="000000"/>
                <w:sz w:val="18"/>
                <w:szCs w:val="18"/>
              </w:rPr>
              <w:t>TimeKeepers</w:t>
            </w:r>
            <w:proofErr w:type="spellEnd"/>
            <w:r w:rsidRPr="003D552C">
              <w:rPr>
                <w:rFonts w:ascii="Calibri" w:eastAsia="Times New Roman" w:hAnsi="Calibri" w:cs="Calibri"/>
                <w:color w:val="000000"/>
                <w:sz w:val="18"/>
                <w:szCs w:val="18"/>
              </w:rPr>
              <w:t xml:space="preserve"> with Supervisors or Employees?</w:t>
            </w:r>
            <w:r w:rsidR="000E59FA">
              <w:rPr>
                <w:rFonts w:ascii="Calibri" w:eastAsia="Times New Roman" w:hAnsi="Calibri" w:cs="Calibri"/>
                <w:color w:val="000000"/>
                <w:sz w:val="18"/>
                <w:szCs w:val="18"/>
              </w:rPr>
              <w:t xml:space="preserve"> Need to determine the hierarchy associated with </w:t>
            </w:r>
            <w:proofErr w:type="spellStart"/>
            <w:r w:rsidR="000E59FA">
              <w:rPr>
                <w:rFonts w:ascii="Calibri" w:eastAsia="Times New Roman" w:hAnsi="Calibri" w:cs="Calibri"/>
                <w:color w:val="000000"/>
                <w:sz w:val="18"/>
                <w:szCs w:val="18"/>
              </w:rPr>
              <w:t>TimeKeepers</w:t>
            </w:r>
            <w:proofErr w:type="spellEnd"/>
            <w:r w:rsidR="000E59FA">
              <w:rPr>
                <w:rFonts w:ascii="Calibri" w:eastAsia="Times New Roman" w:hAnsi="Calibri" w:cs="Calibri"/>
                <w:color w:val="000000"/>
                <w:sz w:val="18"/>
                <w:szCs w:val="18"/>
              </w:rPr>
              <w:t xml:space="preserve"> and Supervisory in a Department</w:t>
            </w:r>
          </w:p>
          <w:p w14:paraId="33DA294C" w14:textId="77777777" w:rsidR="00344659" w:rsidRPr="003D552C" w:rsidRDefault="00344659" w:rsidP="00344659">
            <w:pPr>
              <w:pStyle w:val="ListParagraph"/>
              <w:numPr>
                <w:ilvl w:val="0"/>
                <w:numId w:val="23"/>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SAP Delegate - Alternate table - verify the table, how it is used and what information is saved in it. How often is it updated?</w:t>
            </w:r>
          </w:p>
          <w:p w14:paraId="536F1928" w14:textId="77777777" w:rsidR="00344659" w:rsidRPr="003D552C" w:rsidRDefault="00344659" w:rsidP="00344659">
            <w:pPr>
              <w:pStyle w:val="ListParagraph"/>
              <w:numPr>
                <w:ilvl w:val="0"/>
                <w:numId w:val="23"/>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Are we able to determine Supervisor level employees from SAP</w:t>
            </w:r>
          </w:p>
          <w:p w14:paraId="6824F77C" w14:textId="6A1924D3" w:rsidR="00344659" w:rsidRPr="003D552C" w:rsidRDefault="00344659" w:rsidP="00344659">
            <w:pPr>
              <w:pStyle w:val="ListParagraph"/>
              <w:numPr>
                <w:ilvl w:val="0"/>
                <w:numId w:val="23"/>
              </w:numPr>
              <w:rPr>
                <w:rFonts w:ascii="Calibri" w:eastAsia="Times New Roman" w:hAnsi="Calibri" w:cs="Calibri"/>
                <w:color w:val="000000"/>
                <w:sz w:val="18"/>
                <w:szCs w:val="18"/>
              </w:rPr>
            </w:pPr>
            <w:r w:rsidRPr="003D552C">
              <w:rPr>
                <w:rFonts w:ascii="Calibri" w:eastAsia="Times New Roman" w:hAnsi="Calibri" w:cs="Calibri"/>
                <w:color w:val="000000"/>
                <w:sz w:val="18"/>
                <w:szCs w:val="18"/>
              </w:rPr>
              <w:t>Working Hours for Employees? Different class of employees ha</w:t>
            </w:r>
            <w:r w:rsidR="00B25561">
              <w:rPr>
                <w:rFonts w:ascii="Calibri" w:eastAsia="Times New Roman" w:hAnsi="Calibri" w:cs="Calibri"/>
                <w:color w:val="000000"/>
                <w:sz w:val="18"/>
                <w:szCs w:val="18"/>
              </w:rPr>
              <w:t>ve different working hours set. I</w:t>
            </w:r>
            <w:r w:rsidRPr="003D552C">
              <w:rPr>
                <w:rFonts w:ascii="Calibri" w:eastAsia="Times New Roman" w:hAnsi="Calibri" w:cs="Calibri"/>
                <w:color w:val="000000"/>
                <w:sz w:val="18"/>
                <w:szCs w:val="18"/>
              </w:rPr>
              <w:t>nformation maintained/available from SAP</w:t>
            </w:r>
            <w:r w:rsidR="00B25561">
              <w:rPr>
                <w:rFonts w:ascii="Calibri" w:eastAsia="Times New Roman" w:hAnsi="Calibri" w:cs="Calibri"/>
                <w:color w:val="000000"/>
                <w:sz w:val="18"/>
                <w:szCs w:val="18"/>
              </w:rPr>
              <w:t xml:space="preserve"> – Not available, confirm.</w:t>
            </w:r>
          </w:p>
          <w:p w14:paraId="6D3735B9" w14:textId="77777777" w:rsidR="00344659" w:rsidRPr="003D552C" w:rsidRDefault="00344659" w:rsidP="00344659">
            <w:pPr>
              <w:pStyle w:val="ListParagraph"/>
              <w:numPr>
                <w:ilvl w:val="0"/>
                <w:numId w:val="23"/>
              </w:numPr>
              <w:rPr>
                <w:rFonts w:ascii="Calibri" w:eastAsia="Times New Roman" w:hAnsi="Calibri" w:cs="Calibri"/>
                <w:color w:val="000000"/>
                <w:sz w:val="18"/>
                <w:szCs w:val="18"/>
              </w:rPr>
            </w:pPr>
            <w:r w:rsidRPr="003D552C">
              <w:rPr>
                <w:rFonts w:cstheme="minorHAnsi"/>
                <w:sz w:val="18"/>
                <w:szCs w:val="18"/>
              </w:rPr>
              <w:t>Description/Pay Codes/Internal Order/WBS Elements relationship &amp; data entry– Analyze with SME</w:t>
            </w:r>
          </w:p>
          <w:p w14:paraId="7A14E6B3" w14:textId="5A184AD5" w:rsidR="00344659" w:rsidRPr="003D552C" w:rsidRDefault="00344659" w:rsidP="00344659">
            <w:pPr>
              <w:pStyle w:val="ListParagraph"/>
              <w:numPr>
                <w:ilvl w:val="0"/>
                <w:numId w:val="23"/>
              </w:numPr>
              <w:rPr>
                <w:rFonts w:ascii="Calibri" w:eastAsia="Times New Roman" w:hAnsi="Calibri" w:cs="Calibri"/>
                <w:color w:val="000000"/>
                <w:sz w:val="18"/>
                <w:szCs w:val="18"/>
              </w:rPr>
            </w:pPr>
            <w:r w:rsidRPr="003D552C">
              <w:rPr>
                <w:color w:val="000000" w:themeColor="text1"/>
                <w:sz w:val="18"/>
                <w:szCs w:val="18"/>
              </w:rPr>
              <w:t xml:space="preserve">New Employee needs an </w:t>
            </w:r>
            <w:proofErr w:type="spellStart"/>
            <w:r w:rsidRPr="003D552C">
              <w:rPr>
                <w:color w:val="000000" w:themeColor="text1"/>
                <w:sz w:val="18"/>
                <w:szCs w:val="18"/>
              </w:rPr>
              <w:t>ATRate</w:t>
            </w:r>
            <w:proofErr w:type="spellEnd"/>
            <w:r w:rsidRPr="003D552C">
              <w:rPr>
                <w:color w:val="000000" w:themeColor="text1"/>
                <w:sz w:val="18"/>
                <w:szCs w:val="18"/>
              </w:rPr>
              <w:t xml:space="preserve"> assigned, if not activity type is allocated to employee, send email to </w:t>
            </w:r>
            <w:r w:rsidR="00BA4F3C">
              <w:rPr>
                <w:color w:val="000000" w:themeColor="text1"/>
                <w:sz w:val="18"/>
                <w:szCs w:val="18"/>
              </w:rPr>
              <w:t xml:space="preserve">Budget Sr. </w:t>
            </w:r>
            <w:proofErr w:type="spellStart"/>
            <w:r w:rsidR="00BA4F3C">
              <w:rPr>
                <w:color w:val="000000" w:themeColor="text1"/>
                <w:sz w:val="18"/>
                <w:szCs w:val="18"/>
              </w:rPr>
              <w:t>Mgmt</w:t>
            </w:r>
            <w:proofErr w:type="spellEnd"/>
            <w:r w:rsidR="00BA4F3C">
              <w:rPr>
                <w:color w:val="000000" w:themeColor="text1"/>
                <w:sz w:val="18"/>
                <w:szCs w:val="18"/>
              </w:rPr>
              <w:t xml:space="preserve"> Analyst</w:t>
            </w:r>
            <w:r w:rsidRPr="003D552C">
              <w:rPr>
                <w:color w:val="000000" w:themeColor="text1"/>
                <w:sz w:val="18"/>
                <w:szCs w:val="18"/>
              </w:rPr>
              <w:t xml:space="preserve"> with Employee ID requesting access</w:t>
            </w:r>
          </w:p>
          <w:p w14:paraId="0EE361D5" w14:textId="77777777" w:rsidR="00344659" w:rsidRPr="003D552C" w:rsidRDefault="00344659" w:rsidP="00344659">
            <w:pPr>
              <w:pStyle w:val="ListParagraph"/>
              <w:numPr>
                <w:ilvl w:val="0"/>
                <w:numId w:val="23"/>
              </w:numPr>
              <w:contextualSpacing w:val="0"/>
              <w:rPr>
                <w:rFonts w:eastAsiaTheme="minorHAnsi" w:cstheme="minorHAnsi"/>
                <w:sz w:val="18"/>
                <w:szCs w:val="18"/>
              </w:rPr>
            </w:pPr>
            <w:r w:rsidRPr="003D552C">
              <w:rPr>
                <w:rFonts w:cstheme="minorHAnsi"/>
                <w:sz w:val="18"/>
                <w:szCs w:val="18"/>
              </w:rPr>
              <w:t>Error Notifications will be displayed if WBS codes are inactive or locked</w:t>
            </w:r>
          </w:p>
        </w:tc>
      </w:tr>
    </w:tbl>
    <w:p w14:paraId="5F6CFE8E" w14:textId="77777777" w:rsidR="0099243D" w:rsidRDefault="0099243D" w:rsidP="00943042">
      <w:pPr>
        <w:pStyle w:val="Heading1"/>
      </w:pPr>
    </w:p>
    <w:p w14:paraId="153BCDBD" w14:textId="77777777" w:rsidR="0056064A" w:rsidRPr="009633D8" w:rsidRDefault="0056064A" w:rsidP="0056064A">
      <w:pPr>
        <w:pStyle w:val="TableNormal1"/>
        <w:ind w:left="405"/>
        <w:rPr>
          <w:color w:val="000000" w:themeColor="text1"/>
        </w:rPr>
      </w:pPr>
    </w:p>
    <w:p w14:paraId="127335D3" w14:textId="77777777" w:rsidR="00053A88" w:rsidRDefault="00053A88">
      <w:pPr>
        <w:rPr>
          <w:b/>
          <w:sz w:val="32"/>
          <w:szCs w:val="32"/>
        </w:rPr>
      </w:pPr>
      <w:r>
        <w:br w:type="page"/>
      </w:r>
    </w:p>
    <w:p w14:paraId="4CB6C814" w14:textId="251D0C0A" w:rsidR="00613DC3" w:rsidRDefault="00613DC3" w:rsidP="00613DC3">
      <w:pPr>
        <w:pStyle w:val="Heading1"/>
      </w:pPr>
      <w:bookmarkStart w:id="77" w:name="_Toc385944493"/>
      <w:r>
        <w:lastRenderedPageBreak/>
        <w:t>Database Schema</w:t>
      </w:r>
      <w:bookmarkEnd w:id="77"/>
    </w:p>
    <w:p w14:paraId="18334DFD" w14:textId="77777777" w:rsidR="000853CA" w:rsidRDefault="000853CA" w:rsidP="000853CA"/>
    <w:p w14:paraId="12F3DA62" w14:textId="300D9CB9" w:rsidR="00D45D53" w:rsidRPr="00D45D53" w:rsidRDefault="00D45D53" w:rsidP="000853CA">
      <w:pPr>
        <w:rPr>
          <w:b/>
        </w:rPr>
      </w:pPr>
      <w:r w:rsidRPr="00D45D53">
        <w:rPr>
          <w:b/>
        </w:rPr>
        <w:t>TimeManagement Database</w:t>
      </w:r>
    </w:p>
    <w:p w14:paraId="5D017A7D" w14:textId="5C132B8D" w:rsidR="00613DC3" w:rsidRDefault="00613DC3">
      <w:pPr>
        <w:rPr>
          <w:b/>
          <w:sz w:val="32"/>
          <w:szCs w:val="32"/>
        </w:rPr>
      </w:pPr>
    </w:p>
    <w:p w14:paraId="4FC2C162" w14:textId="03CF432C" w:rsidR="000853CA" w:rsidRDefault="0076552F" w:rsidP="00337DF1">
      <w:pPr>
        <w:ind w:left="-810"/>
        <w:rPr>
          <w:b/>
          <w:sz w:val="32"/>
          <w:szCs w:val="32"/>
        </w:rPr>
      </w:pPr>
      <w:r>
        <w:rPr>
          <w:noProof/>
        </w:rPr>
        <w:drawing>
          <wp:inline distT="0" distB="0" distL="0" distR="0" wp14:anchorId="4150B08C" wp14:editId="5C649467">
            <wp:extent cx="7295321" cy="482847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291482" cy="4825933"/>
                    </a:xfrm>
                    <a:prstGeom prst="rect">
                      <a:avLst/>
                    </a:prstGeom>
                  </pic:spPr>
                </pic:pic>
              </a:graphicData>
            </a:graphic>
          </wp:inline>
        </w:drawing>
      </w:r>
      <w:r w:rsidR="000853CA">
        <w:br w:type="page"/>
      </w:r>
    </w:p>
    <w:p w14:paraId="189E9914" w14:textId="21D6FD5E" w:rsidR="006172CC" w:rsidRDefault="006172CC" w:rsidP="006172CC">
      <w:pPr>
        <w:pStyle w:val="Heading1"/>
      </w:pPr>
      <w:bookmarkStart w:id="78" w:name="_Toc385944494"/>
      <w:r>
        <w:lastRenderedPageBreak/>
        <w:t>Assumptions</w:t>
      </w:r>
      <w:bookmarkEnd w:id="78"/>
    </w:p>
    <w:p w14:paraId="07113F42" w14:textId="77777777" w:rsidR="006172CC" w:rsidRDefault="006172CC" w:rsidP="006172CC"/>
    <w:p w14:paraId="1762B373" w14:textId="6239F000" w:rsidR="006172CC" w:rsidRDefault="006172CC" w:rsidP="006172CC">
      <w:r>
        <w:t>K2 Environment – Dev, UAT &amp; Prod</w:t>
      </w:r>
    </w:p>
    <w:p w14:paraId="54055F90" w14:textId="75EEE8A4" w:rsidR="00C84A91" w:rsidRDefault="00C84A91" w:rsidP="006172CC">
      <w:r>
        <w:t>Upgrade to K2 BlackPearl 4.6.7 and K2 SmartForms 1.0.6</w:t>
      </w:r>
    </w:p>
    <w:p w14:paraId="15CC7784" w14:textId="5FE5B155" w:rsidR="006172CC" w:rsidRDefault="006172CC" w:rsidP="006172CC">
      <w:r>
        <w:t xml:space="preserve">K2 Connect </w:t>
      </w:r>
      <w:r w:rsidR="00FB5F0E">
        <w:t xml:space="preserve">is </w:t>
      </w:r>
      <w:r>
        <w:t>configured</w:t>
      </w:r>
    </w:p>
    <w:p w14:paraId="00B3C43B" w14:textId="0B7BB865" w:rsidR="00F200B3" w:rsidRDefault="00683498" w:rsidP="006172CC">
      <w:r>
        <w:t>Visual Studio 2012 is installed on the server</w:t>
      </w:r>
    </w:p>
    <w:p w14:paraId="24271D93" w14:textId="298BD8B8" w:rsidR="006172CC" w:rsidRDefault="006172CC" w:rsidP="006172CC">
      <w:r>
        <w:t xml:space="preserve">SAP Interfaces defined and </w:t>
      </w:r>
      <w:r w:rsidR="00C14FFC">
        <w:t xml:space="preserve">SME </w:t>
      </w:r>
      <w:r w:rsidR="00FB5F0E">
        <w:t xml:space="preserve">resource available to provide </w:t>
      </w:r>
      <w:r w:rsidR="009905C9">
        <w:t xml:space="preserve">Business Logic &amp; SAP related </w:t>
      </w:r>
      <w:r w:rsidR="00FB5F0E">
        <w:t>implementation</w:t>
      </w:r>
    </w:p>
    <w:p w14:paraId="32272778" w14:textId="0AD374E8" w:rsidR="008C1D10" w:rsidRDefault="008C1D10" w:rsidP="006172CC">
      <w:r>
        <w:t>SharePoint Site will be available to host the eTime portal</w:t>
      </w:r>
    </w:p>
    <w:p w14:paraId="4F2C88B3" w14:textId="77777777" w:rsidR="00951615" w:rsidRDefault="00951615" w:rsidP="006172CC"/>
    <w:p w14:paraId="5F6FCF75" w14:textId="77777777" w:rsidR="00951615" w:rsidRDefault="00951615" w:rsidP="00951615">
      <w:pPr>
        <w:pStyle w:val="Heading1"/>
      </w:pPr>
      <w:bookmarkStart w:id="79" w:name="_Toc385944495"/>
      <w:r>
        <w:t>Appendices</w:t>
      </w:r>
      <w:bookmarkEnd w:id="79"/>
    </w:p>
    <w:p w14:paraId="5F769424" w14:textId="77777777" w:rsidR="00951615" w:rsidRDefault="00951615" w:rsidP="00951615"/>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77"/>
        <w:gridCol w:w="5473"/>
      </w:tblGrid>
      <w:tr w:rsidR="00951615" w:rsidRPr="00943042" w14:paraId="5AEDE313" w14:textId="77777777" w:rsidTr="007C52B0">
        <w:trPr>
          <w:tblHeader/>
        </w:trPr>
        <w:tc>
          <w:tcPr>
            <w:tcW w:w="3977" w:type="dxa"/>
            <w:tcBorders>
              <w:top w:val="single" w:sz="4" w:space="0" w:color="999999"/>
              <w:left w:val="single" w:sz="4" w:space="0" w:color="999999"/>
              <w:bottom w:val="single" w:sz="4" w:space="0" w:color="999999"/>
              <w:right w:val="single" w:sz="4" w:space="0" w:color="999999"/>
            </w:tcBorders>
            <w:shd w:val="clear" w:color="auto" w:fill="F3F3F3"/>
            <w:vAlign w:val="center"/>
          </w:tcPr>
          <w:p w14:paraId="631E24B5" w14:textId="77777777" w:rsidR="00951615" w:rsidRPr="00943042" w:rsidRDefault="00951615" w:rsidP="007C52B0">
            <w:pPr>
              <w:rPr>
                <w:rFonts w:cstheme="minorHAnsi"/>
                <w:b/>
                <w:bCs/>
                <w:sz w:val="18"/>
                <w:szCs w:val="18"/>
              </w:rPr>
            </w:pPr>
            <w:r w:rsidRPr="00943042">
              <w:rPr>
                <w:rFonts w:cstheme="minorHAnsi"/>
                <w:b/>
                <w:bCs/>
                <w:sz w:val="18"/>
                <w:szCs w:val="18"/>
              </w:rPr>
              <w:t>Term</w:t>
            </w:r>
          </w:p>
        </w:tc>
        <w:tc>
          <w:tcPr>
            <w:tcW w:w="5473" w:type="dxa"/>
            <w:tcBorders>
              <w:top w:val="single" w:sz="4" w:space="0" w:color="999999"/>
              <w:left w:val="single" w:sz="4" w:space="0" w:color="999999"/>
              <w:bottom w:val="single" w:sz="4" w:space="0" w:color="999999"/>
              <w:right w:val="single" w:sz="4" w:space="0" w:color="999999"/>
            </w:tcBorders>
            <w:shd w:val="clear" w:color="auto" w:fill="F3F3F3"/>
            <w:vAlign w:val="center"/>
          </w:tcPr>
          <w:p w14:paraId="167328B8" w14:textId="77777777" w:rsidR="00951615" w:rsidRPr="00943042" w:rsidRDefault="00951615" w:rsidP="007C52B0">
            <w:pPr>
              <w:rPr>
                <w:rFonts w:cstheme="minorHAnsi"/>
                <w:b/>
                <w:bCs/>
                <w:sz w:val="18"/>
                <w:szCs w:val="18"/>
              </w:rPr>
            </w:pPr>
            <w:r w:rsidRPr="00943042">
              <w:rPr>
                <w:rFonts w:cstheme="minorHAnsi"/>
                <w:b/>
                <w:bCs/>
                <w:sz w:val="18"/>
                <w:szCs w:val="18"/>
              </w:rPr>
              <w:t>Definition</w:t>
            </w:r>
          </w:p>
        </w:tc>
      </w:tr>
      <w:tr w:rsidR="00951615" w:rsidRPr="00943042" w14:paraId="5D2B1B84"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732D2DA3" w14:textId="77777777" w:rsidR="00951615" w:rsidRPr="00943042" w:rsidRDefault="00951615" w:rsidP="007C52B0">
            <w:pPr>
              <w:rPr>
                <w:rFonts w:cstheme="minorHAnsi"/>
                <w:sz w:val="18"/>
                <w:szCs w:val="18"/>
              </w:rPr>
            </w:pPr>
            <w:r>
              <w:rPr>
                <w:rFonts w:cstheme="minorHAnsi"/>
                <w:sz w:val="18"/>
                <w:szCs w:val="18"/>
              </w:rPr>
              <w:t>PP</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273CA8F9" w14:textId="77777777" w:rsidR="00951615" w:rsidRPr="00943042" w:rsidRDefault="00951615" w:rsidP="007C52B0">
            <w:pPr>
              <w:rPr>
                <w:rFonts w:cstheme="minorHAnsi"/>
                <w:sz w:val="18"/>
                <w:szCs w:val="18"/>
              </w:rPr>
            </w:pPr>
            <w:r>
              <w:rPr>
                <w:rFonts w:cstheme="minorHAnsi"/>
                <w:sz w:val="18"/>
                <w:szCs w:val="18"/>
              </w:rPr>
              <w:t>Pay Period</w:t>
            </w:r>
          </w:p>
        </w:tc>
      </w:tr>
      <w:tr w:rsidR="00951615" w:rsidRPr="00943042" w14:paraId="01555973"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59CB8698" w14:textId="77777777" w:rsidR="00951615" w:rsidRPr="00943042" w:rsidRDefault="00951615" w:rsidP="007C52B0">
            <w:pPr>
              <w:rPr>
                <w:rFonts w:cstheme="minorHAnsi"/>
                <w:sz w:val="18"/>
                <w:szCs w:val="18"/>
              </w:rPr>
            </w:pPr>
            <w:r>
              <w:rPr>
                <w:rFonts w:cstheme="minorHAnsi"/>
                <w:sz w:val="18"/>
                <w:szCs w:val="18"/>
              </w:rPr>
              <w:t>WBS</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6FF767C8" w14:textId="77777777" w:rsidR="00951615" w:rsidRPr="00943042" w:rsidRDefault="00951615" w:rsidP="007C52B0">
            <w:pPr>
              <w:rPr>
                <w:rFonts w:cstheme="minorHAnsi"/>
                <w:sz w:val="18"/>
                <w:szCs w:val="18"/>
              </w:rPr>
            </w:pPr>
            <w:r w:rsidRPr="00367B57">
              <w:rPr>
                <w:rFonts w:cstheme="minorHAnsi"/>
                <w:sz w:val="18"/>
                <w:szCs w:val="18"/>
              </w:rPr>
              <w:t>Work Breakdown Structure</w:t>
            </w:r>
          </w:p>
        </w:tc>
      </w:tr>
      <w:tr w:rsidR="00951615" w:rsidRPr="00943042" w14:paraId="66C08E2D"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42553292" w14:textId="77777777" w:rsidR="00951615" w:rsidRPr="00943042" w:rsidRDefault="00951615" w:rsidP="007C52B0">
            <w:pPr>
              <w:rPr>
                <w:rFonts w:cstheme="minorHAnsi"/>
                <w:sz w:val="18"/>
                <w:szCs w:val="18"/>
              </w:rPr>
            </w:pPr>
            <w:r>
              <w:rPr>
                <w:rFonts w:cstheme="minorHAnsi"/>
                <w:sz w:val="18"/>
                <w:szCs w:val="18"/>
              </w:rPr>
              <w:t>SMO</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5981E1CE" w14:textId="77777777" w:rsidR="00951615" w:rsidRPr="00943042" w:rsidRDefault="00951615" w:rsidP="007C52B0">
            <w:pPr>
              <w:rPr>
                <w:rFonts w:cstheme="minorHAnsi"/>
                <w:sz w:val="18"/>
                <w:szCs w:val="18"/>
              </w:rPr>
            </w:pPr>
            <w:r>
              <w:rPr>
                <w:rFonts w:cstheme="minorHAnsi"/>
                <w:sz w:val="18"/>
                <w:szCs w:val="18"/>
              </w:rPr>
              <w:t>SmartObject</w:t>
            </w:r>
          </w:p>
        </w:tc>
      </w:tr>
      <w:tr w:rsidR="00951615" w:rsidRPr="00943042" w14:paraId="03F0224A"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041B353C" w14:textId="77777777" w:rsidR="00951615" w:rsidRPr="00943042" w:rsidRDefault="00951615" w:rsidP="007C52B0">
            <w:pPr>
              <w:rPr>
                <w:rFonts w:cstheme="minorHAnsi"/>
                <w:sz w:val="18"/>
                <w:szCs w:val="18"/>
              </w:rPr>
            </w:pPr>
            <w:r>
              <w:rPr>
                <w:rFonts w:cstheme="minorHAnsi"/>
                <w:sz w:val="18"/>
                <w:szCs w:val="18"/>
              </w:rPr>
              <w:t>WF</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22D5ECF4" w14:textId="77777777" w:rsidR="00951615" w:rsidRPr="00943042" w:rsidRDefault="00951615" w:rsidP="007C52B0">
            <w:pPr>
              <w:rPr>
                <w:rFonts w:cstheme="minorHAnsi"/>
                <w:sz w:val="18"/>
                <w:szCs w:val="18"/>
              </w:rPr>
            </w:pPr>
            <w:proofErr w:type="spellStart"/>
            <w:r>
              <w:rPr>
                <w:rFonts w:cstheme="minorHAnsi"/>
                <w:sz w:val="18"/>
                <w:szCs w:val="18"/>
              </w:rPr>
              <w:t>WorkFlow</w:t>
            </w:r>
            <w:proofErr w:type="spellEnd"/>
          </w:p>
        </w:tc>
      </w:tr>
      <w:tr w:rsidR="00951615" w:rsidRPr="00943042" w14:paraId="4A9D88A6"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2E601599" w14:textId="77777777" w:rsidR="00951615" w:rsidRDefault="00951615" w:rsidP="007C52B0">
            <w:pPr>
              <w:rPr>
                <w:rFonts w:cstheme="minorHAnsi"/>
                <w:sz w:val="18"/>
                <w:szCs w:val="18"/>
              </w:rPr>
            </w:pPr>
            <w:r>
              <w:rPr>
                <w:rFonts w:cstheme="minorHAnsi"/>
                <w:sz w:val="18"/>
                <w:szCs w:val="18"/>
              </w:rPr>
              <w:t>DB</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37296892" w14:textId="77777777" w:rsidR="00951615" w:rsidRDefault="00951615" w:rsidP="007C52B0">
            <w:pPr>
              <w:rPr>
                <w:rFonts w:cstheme="minorHAnsi"/>
                <w:sz w:val="18"/>
                <w:szCs w:val="18"/>
              </w:rPr>
            </w:pPr>
            <w:r>
              <w:rPr>
                <w:rFonts w:cstheme="minorHAnsi"/>
                <w:sz w:val="18"/>
                <w:szCs w:val="18"/>
              </w:rPr>
              <w:t>SQL Database</w:t>
            </w:r>
          </w:p>
        </w:tc>
      </w:tr>
      <w:tr w:rsidR="00951615" w:rsidRPr="00943042" w14:paraId="42E7B19C"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18901974" w14:textId="13DF67B0" w:rsidR="00951615" w:rsidRDefault="005058AA" w:rsidP="007C52B0">
            <w:pPr>
              <w:rPr>
                <w:rFonts w:cstheme="minorHAnsi"/>
                <w:sz w:val="18"/>
                <w:szCs w:val="18"/>
              </w:rPr>
            </w:pPr>
            <w:r>
              <w:rPr>
                <w:rFonts w:cstheme="minorHAnsi"/>
                <w:sz w:val="18"/>
                <w:szCs w:val="18"/>
              </w:rPr>
              <w:t>PEAR</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6B2D461D" w14:textId="5A7FC5A4" w:rsidR="00951615" w:rsidRDefault="006A39FF" w:rsidP="007C52B0">
            <w:pPr>
              <w:rPr>
                <w:rFonts w:cstheme="minorHAnsi"/>
                <w:sz w:val="18"/>
                <w:szCs w:val="18"/>
              </w:rPr>
            </w:pPr>
            <w:r>
              <w:rPr>
                <w:rFonts w:cstheme="minorHAnsi"/>
                <w:sz w:val="18"/>
                <w:szCs w:val="18"/>
              </w:rPr>
              <w:t>Pay Approval Exception Request</w:t>
            </w:r>
          </w:p>
        </w:tc>
      </w:tr>
      <w:tr w:rsidR="00951615" w:rsidRPr="00943042" w14:paraId="2DF4D601"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4D9576E0" w14:textId="77777777" w:rsidR="00951615" w:rsidRDefault="00951615" w:rsidP="007C52B0">
            <w:pPr>
              <w:rPr>
                <w:rFonts w:cstheme="minorHAnsi"/>
                <w:sz w:val="18"/>
                <w:szCs w:val="18"/>
              </w:rPr>
            </w:pPr>
            <w:r>
              <w:rPr>
                <w:rFonts w:cstheme="minorHAnsi"/>
                <w:sz w:val="18"/>
                <w:szCs w:val="18"/>
              </w:rPr>
              <w:t>TSAR</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79FE5AF8" w14:textId="77777777" w:rsidR="00951615" w:rsidRDefault="00951615" w:rsidP="007C52B0">
            <w:pPr>
              <w:rPr>
                <w:rFonts w:cstheme="minorHAnsi"/>
                <w:sz w:val="18"/>
                <w:szCs w:val="18"/>
              </w:rPr>
            </w:pPr>
            <w:r>
              <w:rPr>
                <w:rFonts w:cstheme="minorHAnsi"/>
                <w:sz w:val="18"/>
                <w:szCs w:val="18"/>
              </w:rPr>
              <w:t>TimeSheet Approval Request</w:t>
            </w:r>
          </w:p>
        </w:tc>
      </w:tr>
      <w:tr w:rsidR="006D42B5" w:rsidRPr="00943042" w14:paraId="213B1F15"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5A18E09E" w14:textId="74241A3B" w:rsidR="006D42B5" w:rsidRDefault="006D42B5" w:rsidP="007C52B0">
            <w:pPr>
              <w:rPr>
                <w:rFonts w:cstheme="minorHAnsi"/>
                <w:sz w:val="18"/>
                <w:szCs w:val="18"/>
              </w:rPr>
            </w:pPr>
            <w:r>
              <w:rPr>
                <w:rFonts w:cstheme="minorHAnsi"/>
                <w:sz w:val="18"/>
                <w:szCs w:val="18"/>
              </w:rPr>
              <w:t>UI</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076DFACC" w14:textId="693335E1" w:rsidR="006D42B5" w:rsidRDefault="006D42B5" w:rsidP="007C52B0">
            <w:pPr>
              <w:rPr>
                <w:rFonts w:cstheme="minorHAnsi"/>
                <w:sz w:val="18"/>
                <w:szCs w:val="18"/>
              </w:rPr>
            </w:pPr>
            <w:r>
              <w:rPr>
                <w:rFonts w:cstheme="minorHAnsi"/>
                <w:sz w:val="18"/>
                <w:szCs w:val="18"/>
              </w:rPr>
              <w:t>User Interface</w:t>
            </w:r>
          </w:p>
        </w:tc>
      </w:tr>
      <w:tr w:rsidR="007C6041" w:rsidRPr="00943042" w14:paraId="69F1B3ED"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3C33FDD0" w14:textId="50D1137A" w:rsidR="007C6041" w:rsidRDefault="007C6041" w:rsidP="007C6041">
            <w:pPr>
              <w:autoSpaceDE w:val="0"/>
              <w:autoSpaceDN w:val="0"/>
              <w:adjustRightInd w:val="0"/>
              <w:spacing w:line="288" w:lineRule="auto"/>
              <w:rPr>
                <w:rFonts w:cstheme="minorHAnsi"/>
                <w:sz w:val="18"/>
                <w:szCs w:val="18"/>
              </w:rPr>
            </w:pPr>
            <w:r>
              <w:rPr>
                <w:rFonts w:ascii="Calibri" w:eastAsia="Calibri" w:hAnsi="Calibri" w:cs="Calibri"/>
                <w:color w:val="000000"/>
                <w:sz w:val="18"/>
                <w:szCs w:val="18"/>
              </w:rPr>
              <w:t>WOOC</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319CDDB2" w14:textId="75D9E1A9" w:rsidR="007C6041" w:rsidRPr="007C6041" w:rsidRDefault="007C6041" w:rsidP="007C6041">
            <w:pPr>
              <w:autoSpaceDE w:val="0"/>
              <w:autoSpaceDN w:val="0"/>
              <w:adjustRightInd w:val="0"/>
              <w:spacing w:line="288" w:lineRule="auto"/>
              <w:rPr>
                <w:rFonts w:ascii="Calibri" w:eastAsia="Calibri" w:hAnsi="Calibri" w:cs="Calibri"/>
                <w:color w:val="000000"/>
                <w:sz w:val="18"/>
                <w:szCs w:val="18"/>
              </w:rPr>
            </w:pPr>
            <w:r>
              <w:rPr>
                <w:rFonts w:ascii="Calibri" w:eastAsia="Calibri" w:hAnsi="Calibri" w:cs="Calibri"/>
                <w:color w:val="000000"/>
                <w:sz w:val="18"/>
                <w:szCs w:val="18"/>
              </w:rPr>
              <w:t>Work Out Of Class</w:t>
            </w:r>
          </w:p>
        </w:tc>
      </w:tr>
      <w:tr w:rsidR="007C6041" w:rsidRPr="00943042" w14:paraId="3E0F74CA"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5D82BD40" w14:textId="73A48CC3" w:rsidR="007C6041" w:rsidRDefault="007C6041" w:rsidP="007C6041">
            <w:pPr>
              <w:autoSpaceDE w:val="0"/>
              <w:autoSpaceDN w:val="0"/>
              <w:adjustRightInd w:val="0"/>
              <w:spacing w:line="288" w:lineRule="auto"/>
              <w:rPr>
                <w:rFonts w:ascii="Calibri" w:eastAsia="Calibri" w:hAnsi="Calibri" w:cs="Calibri"/>
                <w:color w:val="000000"/>
                <w:sz w:val="18"/>
                <w:szCs w:val="18"/>
              </w:rPr>
            </w:pPr>
            <w:r>
              <w:rPr>
                <w:rFonts w:ascii="Calibri" w:eastAsia="Calibri" w:hAnsi="Calibri" w:cs="Calibri"/>
                <w:color w:val="000000"/>
                <w:sz w:val="18"/>
                <w:szCs w:val="18"/>
              </w:rPr>
              <w:t>FMLA</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7BA32D58" w14:textId="6A13ED79" w:rsidR="007C6041" w:rsidRDefault="007C6041" w:rsidP="003E0B85">
            <w:pPr>
              <w:autoSpaceDE w:val="0"/>
              <w:autoSpaceDN w:val="0"/>
              <w:adjustRightInd w:val="0"/>
              <w:spacing w:line="288" w:lineRule="auto"/>
              <w:rPr>
                <w:rFonts w:ascii="Calibri" w:eastAsia="Calibri" w:hAnsi="Calibri" w:cs="Calibri"/>
                <w:color w:val="000000"/>
                <w:sz w:val="18"/>
                <w:szCs w:val="18"/>
              </w:rPr>
            </w:pPr>
            <w:r>
              <w:rPr>
                <w:rFonts w:ascii="Calibri" w:eastAsia="Calibri" w:hAnsi="Calibri" w:cs="Calibri"/>
                <w:color w:val="000000"/>
                <w:sz w:val="18"/>
                <w:szCs w:val="18"/>
              </w:rPr>
              <w:t xml:space="preserve">Family and Medical Leave </w:t>
            </w:r>
            <w:r w:rsidR="003E0B85">
              <w:rPr>
                <w:rFonts w:ascii="Calibri" w:eastAsia="Calibri" w:hAnsi="Calibri" w:cs="Calibri"/>
                <w:color w:val="000000"/>
                <w:sz w:val="18"/>
                <w:szCs w:val="18"/>
              </w:rPr>
              <w:t>Act</w:t>
            </w:r>
          </w:p>
        </w:tc>
      </w:tr>
      <w:tr w:rsidR="003E0B85" w:rsidRPr="00943042" w14:paraId="03D19B4C"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18995EB3" w14:textId="198A27AE" w:rsidR="003E0B85" w:rsidRDefault="003E0B85" w:rsidP="007C6041">
            <w:pPr>
              <w:autoSpaceDE w:val="0"/>
              <w:autoSpaceDN w:val="0"/>
              <w:adjustRightInd w:val="0"/>
              <w:spacing w:line="288" w:lineRule="auto"/>
              <w:rPr>
                <w:rFonts w:ascii="Calibri" w:eastAsia="Calibri" w:hAnsi="Calibri" w:cs="Calibri"/>
                <w:color w:val="000000"/>
                <w:sz w:val="18"/>
                <w:szCs w:val="18"/>
              </w:rPr>
            </w:pPr>
            <w:r>
              <w:rPr>
                <w:rFonts w:ascii="Calibri" w:eastAsia="Calibri" w:hAnsi="Calibri" w:cs="Calibri"/>
                <w:color w:val="000000"/>
                <w:sz w:val="18"/>
                <w:szCs w:val="18"/>
              </w:rPr>
              <w:t>RM</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4ED2B0B3" w14:textId="64210730" w:rsidR="003E0B85" w:rsidRDefault="003E0B85" w:rsidP="007C6041">
            <w:pPr>
              <w:autoSpaceDE w:val="0"/>
              <w:autoSpaceDN w:val="0"/>
              <w:adjustRightInd w:val="0"/>
              <w:spacing w:line="288" w:lineRule="auto"/>
              <w:rPr>
                <w:rFonts w:ascii="Calibri" w:eastAsia="Calibri" w:hAnsi="Calibri" w:cs="Calibri"/>
                <w:color w:val="000000"/>
                <w:sz w:val="18"/>
                <w:szCs w:val="18"/>
              </w:rPr>
            </w:pPr>
            <w:r>
              <w:rPr>
                <w:rFonts w:ascii="Calibri" w:eastAsia="Calibri" w:hAnsi="Calibri" w:cs="Calibri"/>
                <w:color w:val="000000"/>
                <w:sz w:val="18"/>
                <w:szCs w:val="18"/>
              </w:rPr>
              <w:t>Risk Management</w:t>
            </w:r>
          </w:p>
        </w:tc>
      </w:tr>
      <w:tr w:rsidR="003E0B85" w:rsidRPr="00943042" w14:paraId="619DF717" w14:textId="77777777" w:rsidTr="007C52B0">
        <w:tc>
          <w:tcPr>
            <w:tcW w:w="3977" w:type="dxa"/>
            <w:tcBorders>
              <w:top w:val="single" w:sz="4" w:space="0" w:color="999999"/>
              <w:left w:val="single" w:sz="4" w:space="0" w:color="999999"/>
              <w:bottom w:val="single" w:sz="4" w:space="0" w:color="999999"/>
              <w:right w:val="single" w:sz="4" w:space="0" w:color="999999"/>
            </w:tcBorders>
            <w:shd w:val="clear" w:color="auto" w:fill="auto"/>
            <w:vAlign w:val="center"/>
          </w:tcPr>
          <w:p w14:paraId="2E415E3C" w14:textId="62DC8EA8" w:rsidR="003E0B85" w:rsidRDefault="002D3E40" w:rsidP="007C6041">
            <w:pPr>
              <w:autoSpaceDE w:val="0"/>
              <w:autoSpaceDN w:val="0"/>
              <w:adjustRightInd w:val="0"/>
              <w:spacing w:line="288" w:lineRule="auto"/>
              <w:rPr>
                <w:rFonts w:ascii="Calibri" w:eastAsia="Calibri" w:hAnsi="Calibri" w:cs="Calibri"/>
                <w:color w:val="000000"/>
                <w:sz w:val="18"/>
                <w:szCs w:val="18"/>
              </w:rPr>
            </w:pPr>
            <w:r>
              <w:rPr>
                <w:rFonts w:ascii="Calibri" w:eastAsia="Calibri" w:hAnsi="Calibri" w:cs="Calibri"/>
                <w:color w:val="000000"/>
                <w:sz w:val="18"/>
                <w:szCs w:val="18"/>
              </w:rPr>
              <w:t>HR</w:t>
            </w:r>
          </w:p>
        </w:tc>
        <w:tc>
          <w:tcPr>
            <w:tcW w:w="547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1CC8E24A" w14:textId="4259AEA1" w:rsidR="003E0B85" w:rsidRDefault="002D3E40" w:rsidP="007C6041">
            <w:pPr>
              <w:autoSpaceDE w:val="0"/>
              <w:autoSpaceDN w:val="0"/>
              <w:adjustRightInd w:val="0"/>
              <w:spacing w:line="288" w:lineRule="auto"/>
              <w:rPr>
                <w:rFonts w:ascii="Calibri" w:eastAsia="Calibri" w:hAnsi="Calibri" w:cs="Calibri"/>
                <w:color w:val="000000"/>
                <w:sz w:val="18"/>
                <w:szCs w:val="18"/>
              </w:rPr>
            </w:pPr>
            <w:r>
              <w:rPr>
                <w:rFonts w:ascii="Calibri" w:eastAsia="Calibri" w:hAnsi="Calibri" w:cs="Calibri"/>
                <w:color w:val="000000"/>
                <w:sz w:val="18"/>
                <w:szCs w:val="18"/>
              </w:rPr>
              <w:t>Human Resources</w:t>
            </w:r>
          </w:p>
        </w:tc>
      </w:tr>
    </w:tbl>
    <w:p w14:paraId="24C2AC39" w14:textId="77777777" w:rsidR="00951615" w:rsidRDefault="00951615" w:rsidP="00951615">
      <w:pPr>
        <w:rPr>
          <w:rFonts w:cstheme="minorHAnsi"/>
          <w:sz w:val="18"/>
          <w:szCs w:val="18"/>
        </w:rPr>
      </w:pPr>
    </w:p>
    <w:p w14:paraId="0C6B2AAB" w14:textId="5D56D6F1" w:rsidR="00887002" w:rsidRPr="00887002" w:rsidRDefault="00887002">
      <w:pPr>
        <w:rPr>
          <w:b/>
        </w:rPr>
      </w:pPr>
      <w:r w:rsidRPr="00887002">
        <w:rPr>
          <w:b/>
        </w:rPr>
        <w:t>Changes:</w:t>
      </w:r>
    </w:p>
    <w:p w14:paraId="06509AFF" w14:textId="77777777" w:rsidR="00887002" w:rsidRDefault="00887002"/>
    <w:p w14:paraId="7A851B28" w14:textId="6780BF21" w:rsidR="00CB565D" w:rsidRDefault="00887002">
      <w:pPr>
        <w:rPr>
          <w:b/>
          <w:sz w:val="32"/>
          <w:szCs w:val="32"/>
        </w:rPr>
      </w:pPr>
      <w:r>
        <w:t>Pay Exception Request (</w:t>
      </w:r>
      <w:proofErr w:type="spellStart"/>
      <w:r>
        <w:t>PayEx</w:t>
      </w:r>
      <w:proofErr w:type="spellEnd"/>
      <w:r>
        <w:t>) has been renamed to Pay Exception Approval Process (PEAR). Some places in this document may not reflect this change.</w:t>
      </w:r>
      <w:r w:rsidR="00CB565D">
        <w:br w:type="page"/>
      </w:r>
    </w:p>
    <w:p w14:paraId="3E2DC8C2" w14:textId="0166CAE9" w:rsidR="00CB565D" w:rsidRPr="00CB565D" w:rsidRDefault="00CB565D" w:rsidP="00CB565D">
      <w:pPr>
        <w:rPr>
          <w:b/>
          <w:sz w:val="28"/>
          <w:szCs w:val="28"/>
        </w:rPr>
      </w:pPr>
      <w:r w:rsidRPr="00CB565D">
        <w:rPr>
          <w:b/>
          <w:sz w:val="28"/>
          <w:szCs w:val="28"/>
        </w:rPr>
        <w:lastRenderedPageBreak/>
        <w:t xml:space="preserve">Additional Functionalities </w:t>
      </w:r>
      <w:r>
        <w:rPr>
          <w:b/>
          <w:sz w:val="28"/>
          <w:szCs w:val="28"/>
        </w:rPr>
        <w:t>(Not in scope for this phase, not considered in Estimates)</w:t>
      </w:r>
      <w:r w:rsidRPr="00CB565D">
        <w:rPr>
          <w:b/>
          <w:sz w:val="28"/>
          <w:szCs w:val="28"/>
        </w:rPr>
        <w:t>:</w:t>
      </w:r>
    </w:p>
    <w:p w14:paraId="7D7B96DC" w14:textId="77777777" w:rsidR="00CB565D" w:rsidRDefault="00CB565D" w:rsidP="00CB565D"/>
    <w:p w14:paraId="095774B4" w14:textId="5F830810" w:rsidR="00CB565D" w:rsidRPr="008F00D6" w:rsidRDefault="00CB565D" w:rsidP="00CB565D">
      <w:pPr>
        <w:rPr>
          <w:b/>
        </w:rPr>
      </w:pPr>
      <w:r w:rsidRPr="008F00D6">
        <w:rPr>
          <w:b/>
        </w:rPr>
        <w:t>Work Out of Class Process</w:t>
      </w:r>
    </w:p>
    <w:p w14:paraId="7B24DDC0" w14:textId="77777777" w:rsidR="00CB565D" w:rsidRDefault="00CB565D" w:rsidP="00CB565D">
      <w:pPr>
        <w:pStyle w:val="ListParagraph"/>
        <w:numPr>
          <w:ilvl w:val="0"/>
          <w:numId w:val="5"/>
        </w:numPr>
      </w:pPr>
      <w:r>
        <w:t>Automate all Forms in K2</w:t>
      </w:r>
    </w:p>
    <w:p w14:paraId="76E19685" w14:textId="62EB48F3" w:rsidR="00CB565D" w:rsidRDefault="00CB565D" w:rsidP="00CB565D">
      <w:pPr>
        <w:pStyle w:val="ListParagraph"/>
        <w:numPr>
          <w:ilvl w:val="0"/>
          <w:numId w:val="5"/>
        </w:numPr>
      </w:pPr>
      <w:r>
        <w:t>Tie the codes/</w:t>
      </w:r>
      <w:proofErr w:type="spellStart"/>
      <w:r>
        <w:t>hr</w:t>
      </w:r>
      <w:proofErr w:type="spellEnd"/>
      <w:r>
        <w:t xml:space="preserve">/payroll calculations at end of process to </w:t>
      </w:r>
      <w:r w:rsidR="006A39FF">
        <w:t>Pay Approval Exception Request</w:t>
      </w:r>
    </w:p>
    <w:p w14:paraId="4758628E" w14:textId="01B12056" w:rsidR="00CB565D" w:rsidRPr="00AB2355" w:rsidRDefault="00CB565D" w:rsidP="00CB565D">
      <w:pPr>
        <w:pStyle w:val="ListParagraph"/>
        <w:numPr>
          <w:ilvl w:val="0"/>
          <w:numId w:val="5"/>
        </w:numPr>
        <w:contextualSpacing w:val="0"/>
        <w:rPr>
          <w:rFonts w:cstheme="minorHAnsi"/>
          <w:sz w:val="18"/>
          <w:szCs w:val="18"/>
        </w:rPr>
      </w:pPr>
      <w:r w:rsidRPr="00AB2355">
        <w:rPr>
          <w:rFonts w:cstheme="minorHAnsi"/>
          <w:sz w:val="18"/>
          <w:szCs w:val="18"/>
        </w:rPr>
        <w:t xml:space="preserve">WOOC Payroll Form will be </w:t>
      </w:r>
      <w:proofErr w:type="spellStart"/>
      <w:r>
        <w:rPr>
          <w:rFonts w:cstheme="minorHAnsi"/>
          <w:sz w:val="18"/>
          <w:szCs w:val="18"/>
        </w:rPr>
        <w:t>autogenerated</w:t>
      </w:r>
      <w:proofErr w:type="spellEnd"/>
      <w:r>
        <w:rPr>
          <w:rFonts w:cstheme="minorHAnsi"/>
          <w:sz w:val="18"/>
          <w:szCs w:val="18"/>
        </w:rPr>
        <w:t xml:space="preserve">, </w:t>
      </w:r>
      <w:r w:rsidRPr="00AB2355">
        <w:rPr>
          <w:rFonts w:cstheme="minorHAnsi"/>
          <w:sz w:val="18"/>
          <w:szCs w:val="18"/>
        </w:rPr>
        <w:t>a</w:t>
      </w:r>
      <w:r>
        <w:rPr>
          <w:rFonts w:cstheme="minorHAnsi"/>
          <w:sz w:val="18"/>
          <w:szCs w:val="18"/>
        </w:rPr>
        <w:t xml:space="preserve">ttached to the e-TimeSheet Form </w:t>
      </w:r>
      <w:r w:rsidRPr="00AB2355">
        <w:rPr>
          <w:rFonts w:cstheme="minorHAnsi"/>
          <w:sz w:val="18"/>
          <w:szCs w:val="18"/>
        </w:rPr>
        <w:t>and route</w:t>
      </w:r>
      <w:r>
        <w:rPr>
          <w:rFonts w:cstheme="minorHAnsi"/>
          <w:sz w:val="18"/>
          <w:szCs w:val="18"/>
        </w:rPr>
        <w:t>d</w:t>
      </w:r>
      <w:r w:rsidR="00040E2F">
        <w:rPr>
          <w:rFonts w:cstheme="minorHAnsi"/>
          <w:sz w:val="18"/>
          <w:szCs w:val="18"/>
        </w:rPr>
        <w:t xml:space="preserve"> to Supervisor for Approval</w:t>
      </w:r>
    </w:p>
    <w:p w14:paraId="24C9AD57" w14:textId="77777777" w:rsidR="00CB565D" w:rsidRDefault="00CB565D" w:rsidP="00CB565D">
      <w:pPr>
        <w:pStyle w:val="ListParagraph"/>
        <w:ind w:left="405"/>
      </w:pPr>
    </w:p>
    <w:p w14:paraId="680BAE95" w14:textId="660F6C16" w:rsidR="00CB565D" w:rsidRPr="008F00D6" w:rsidRDefault="00CB565D" w:rsidP="00CB565D">
      <w:pPr>
        <w:rPr>
          <w:b/>
        </w:rPr>
      </w:pPr>
      <w:r w:rsidRPr="008F00D6">
        <w:rPr>
          <w:b/>
        </w:rPr>
        <w:t>FMLA Process</w:t>
      </w:r>
    </w:p>
    <w:p w14:paraId="23356B03" w14:textId="77777777" w:rsidR="00CB565D" w:rsidRDefault="00CB565D" w:rsidP="00CB565D">
      <w:pPr>
        <w:pStyle w:val="ListParagraph"/>
        <w:numPr>
          <w:ilvl w:val="0"/>
          <w:numId w:val="5"/>
        </w:numPr>
      </w:pPr>
      <w:r>
        <w:t xml:space="preserve">Automate Forms in K2 with </w:t>
      </w:r>
      <w:proofErr w:type="spellStart"/>
      <w:r>
        <w:t>eSign</w:t>
      </w:r>
      <w:proofErr w:type="spellEnd"/>
    </w:p>
    <w:p w14:paraId="5357269C" w14:textId="77777777" w:rsidR="00CB565D" w:rsidRDefault="00CB565D" w:rsidP="00CB565D">
      <w:pPr>
        <w:pStyle w:val="ListParagraph"/>
        <w:numPr>
          <w:ilvl w:val="0"/>
          <w:numId w:val="5"/>
        </w:numPr>
      </w:pPr>
      <w:r>
        <w:t>Incorporate Payroll in K2 workflow process</w:t>
      </w:r>
    </w:p>
    <w:p w14:paraId="51710450" w14:textId="62CA4E61" w:rsidR="00CB565D" w:rsidRDefault="00CB565D" w:rsidP="00CB565D">
      <w:pPr>
        <w:pStyle w:val="ListParagraph"/>
        <w:numPr>
          <w:ilvl w:val="0"/>
          <w:numId w:val="5"/>
        </w:numPr>
      </w:pPr>
      <w:r>
        <w:t>Tie the codes/</w:t>
      </w:r>
      <w:proofErr w:type="spellStart"/>
      <w:r>
        <w:t>hr</w:t>
      </w:r>
      <w:proofErr w:type="spellEnd"/>
      <w:r>
        <w:t xml:space="preserve">/payroll calculations at end of process to </w:t>
      </w:r>
      <w:r w:rsidR="006A39FF">
        <w:t>Pay Approval Exception Request</w:t>
      </w:r>
    </w:p>
    <w:p w14:paraId="77BF6280" w14:textId="77777777" w:rsidR="00CB565D" w:rsidRDefault="00CB565D" w:rsidP="00CB565D">
      <w:pPr>
        <w:ind w:left="45"/>
      </w:pPr>
    </w:p>
    <w:p w14:paraId="0432C8DB" w14:textId="78B275E9" w:rsidR="00CB565D" w:rsidRPr="008F00D6" w:rsidRDefault="00CB565D" w:rsidP="00CB565D">
      <w:pPr>
        <w:rPr>
          <w:b/>
        </w:rPr>
      </w:pPr>
      <w:r w:rsidRPr="008F00D6">
        <w:rPr>
          <w:b/>
        </w:rPr>
        <w:t>Custom Delegation in K2</w:t>
      </w:r>
      <w:r>
        <w:rPr>
          <w:b/>
        </w:rPr>
        <w:t xml:space="preserve"> </w:t>
      </w:r>
    </w:p>
    <w:p w14:paraId="2B5032E1" w14:textId="77777777" w:rsidR="00CB565D" w:rsidRDefault="00CB565D" w:rsidP="00CB565D">
      <w:pPr>
        <w:pStyle w:val="ListParagraph"/>
        <w:numPr>
          <w:ilvl w:val="0"/>
          <w:numId w:val="5"/>
        </w:numPr>
      </w:pPr>
      <w:r>
        <w:t>SAP and other systems should be able to leverage this. SAP &amp; other system integration delegation not included in estimate</w:t>
      </w:r>
    </w:p>
    <w:p w14:paraId="3EBCB9DB" w14:textId="77777777" w:rsidR="00CB565D" w:rsidRPr="007A20AD" w:rsidRDefault="00CB565D" w:rsidP="00CB565D">
      <w:pPr>
        <w:pStyle w:val="ListParagraph"/>
        <w:ind w:left="405"/>
      </w:pPr>
    </w:p>
    <w:p w14:paraId="6932D169" w14:textId="64BF78F5" w:rsidR="00CB565D" w:rsidRPr="008F00D6" w:rsidRDefault="00CB565D" w:rsidP="00CB565D">
      <w:pPr>
        <w:rPr>
          <w:b/>
        </w:rPr>
      </w:pPr>
      <w:r w:rsidRPr="008F00D6">
        <w:rPr>
          <w:b/>
        </w:rPr>
        <w:t>On Call Administration</w:t>
      </w:r>
    </w:p>
    <w:p w14:paraId="5D989497" w14:textId="77777777" w:rsidR="00CB565D" w:rsidRDefault="00CB565D" w:rsidP="00CB565D">
      <w:pPr>
        <w:pStyle w:val="ListParagraph"/>
        <w:numPr>
          <w:ilvl w:val="0"/>
          <w:numId w:val="5"/>
        </w:numPr>
      </w:pPr>
      <w:r>
        <w:t>Implement UI and tables to store the On Call List</w:t>
      </w:r>
    </w:p>
    <w:p w14:paraId="418950D4" w14:textId="77777777" w:rsidR="00CB565D" w:rsidRDefault="00CB565D" w:rsidP="00CB565D">
      <w:pPr>
        <w:pStyle w:val="ListParagraph"/>
        <w:numPr>
          <w:ilvl w:val="0"/>
          <w:numId w:val="5"/>
        </w:numPr>
      </w:pPr>
      <w:r>
        <w:t>Allow surfacing the list via SharePoint Calendar List</w:t>
      </w:r>
    </w:p>
    <w:p w14:paraId="4BEEA50A" w14:textId="77777777" w:rsidR="00CB565D" w:rsidRDefault="00CB565D" w:rsidP="00CB565D"/>
    <w:p w14:paraId="1D3E4A2D" w14:textId="59640B22" w:rsidR="00CB565D" w:rsidRPr="008F00D6" w:rsidRDefault="00CB565D" w:rsidP="00CB565D">
      <w:pPr>
        <w:rPr>
          <w:b/>
        </w:rPr>
      </w:pPr>
      <w:proofErr w:type="spellStart"/>
      <w:r w:rsidRPr="008F00D6">
        <w:rPr>
          <w:b/>
        </w:rPr>
        <w:t>OverTime</w:t>
      </w:r>
      <w:proofErr w:type="spellEnd"/>
      <w:r w:rsidRPr="008F00D6">
        <w:rPr>
          <w:b/>
        </w:rPr>
        <w:t xml:space="preserve"> Meal Allowance</w:t>
      </w:r>
    </w:p>
    <w:p w14:paraId="79B05625" w14:textId="77777777" w:rsidR="00CB565D" w:rsidRDefault="00CB565D" w:rsidP="00CB565D">
      <w:pPr>
        <w:pStyle w:val="ListParagraph"/>
        <w:numPr>
          <w:ilvl w:val="0"/>
          <w:numId w:val="5"/>
        </w:numPr>
      </w:pPr>
      <w:r>
        <w:t>In some cases, related to working hours of employees, depending on their shift, Overtime Meal Allowance may be approved</w:t>
      </w:r>
    </w:p>
    <w:p w14:paraId="7CE5B350" w14:textId="77777777" w:rsidR="00CB565D" w:rsidRDefault="00CB565D" w:rsidP="00CB565D">
      <w:pPr>
        <w:pStyle w:val="ListParagraph"/>
        <w:ind w:left="405"/>
      </w:pPr>
    </w:p>
    <w:p w14:paraId="131CF73B" w14:textId="5EABCE61" w:rsidR="00CB565D" w:rsidRPr="008F00D6" w:rsidRDefault="00CB565D" w:rsidP="00CB565D">
      <w:pPr>
        <w:rPr>
          <w:b/>
        </w:rPr>
      </w:pPr>
      <w:r w:rsidRPr="008F00D6">
        <w:rPr>
          <w:b/>
        </w:rPr>
        <w:t>Differentials Approval Process</w:t>
      </w:r>
    </w:p>
    <w:p w14:paraId="59454CF4" w14:textId="6DC15BE1" w:rsidR="00CB565D" w:rsidRDefault="00853DE4" w:rsidP="00CB565D">
      <w:pPr>
        <w:pStyle w:val="ListParagraph"/>
        <w:numPr>
          <w:ilvl w:val="0"/>
          <w:numId w:val="5"/>
        </w:numPr>
      </w:pPr>
      <w:r>
        <w:t xml:space="preserve">It may </w:t>
      </w:r>
      <w:r w:rsidR="00CB565D">
        <w:t>only</w:t>
      </w:r>
      <w:r>
        <w:t xml:space="preserve"> be</w:t>
      </w:r>
      <w:r w:rsidR="00CB565D">
        <w:t xml:space="preserve"> a timekeeping process or may be able to integrate this under the Lead Pay Process</w:t>
      </w:r>
    </w:p>
    <w:p w14:paraId="52A60129" w14:textId="77777777" w:rsidR="00CB565D" w:rsidRDefault="00CB565D" w:rsidP="00CB565D">
      <w:pPr>
        <w:pStyle w:val="ListParagraph"/>
        <w:ind w:left="405"/>
      </w:pPr>
    </w:p>
    <w:p w14:paraId="4587578A" w14:textId="2383BB18" w:rsidR="00CB565D" w:rsidRDefault="00CB565D" w:rsidP="00CB565D">
      <w:pPr>
        <w:rPr>
          <w:color w:val="000000" w:themeColor="text1"/>
        </w:rPr>
      </w:pPr>
      <w:r w:rsidRPr="008F00D6">
        <w:rPr>
          <w:b/>
          <w:color w:val="000000" w:themeColor="text1"/>
        </w:rPr>
        <w:t>AT Rate Assign Process</w:t>
      </w:r>
    </w:p>
    <w:p w14:paraId="74361435" w14:textId="77777777" w:rsidR="00CB565D" w:rsidRDefault="00CB565D" w:rsidP="00CB565D">
      <w:pPr>
        <w:pStyle w:val="ListParagraph"/>
        <w:numPr>
          <w:ilvl w:val="0"/>
          <w:numId w:val="5"/>
        </w:numPr>
        <w:rPr>
          <w:color w:val="000000" w:themeColor="text1"/>
        </w:rPr>
      </w:pPr>
      <w:r w:rsidRPr="008F00D6">
        <w:rPr>
          <w:color w:val="000000" w:themeColor="text1"/>
        </w:rPr>
        <w:t xml:space="preserve">New Employee needs an AT Rate assigned, if no activity type is allocated to employee. </w:t>
      </w:r>
    </w:p>
    <w:p w14:paraId="59B2359B" w14:textId="77777777" w:rsidR="00CB565D" w:rsidRPr="00746103" w:rsidRDefault="00CB565D" w:rsidP="00CB565D">
      <w:pPr>
        <w:pStyle w:val="ListParagraph"/>
        <w:numPr>
          <w:ilvl w:val="0"/>
          <w:numId w:val="5"/>
        </w:numPr>
        <w:rPr>
          <w:color w:val="000000" w:themeColor="text1"/>
        </w:rPr>
      </w:pPr>
      <w:r w:rsidRPr="00746103">
        <w:rPr>
          <w:color w:val="000000" w:themeColor="text1"/>
        </w:rPr>
        <w:t>Check if the project is Locked or Open in SAP</w:t>
      </w:r>
    </w:p>
    <w:p w14:paraId="24BF5AFE" w14:textId="77777777" w:rsidR="00CB565D" w:rsidRPr="00746103" w:rsidRDefault="00CB565D" w:rsidP="00CB565D">
      <w:pPr>
        <w:pStyle w:val="ListParagraph"/>
        <w:numPr>
          <w:ilvl w:val="0"/>
          <w:numId w:val="5"/>
        </w:numPr>
        <w:rPr>
          <w:color w:val="000000" w:themeColor="text1"/>
        </w:rPr>
      </w:pPr>
      <w:r w:rsidRPr="00746103">
        <w:rPr>
          <w:color w:val="000000" w:themeColor="text1"/>
        </w:rPr>
        <w:t xml:space="preserve">Send email to appropriate personnel Budget Sr. </w:t>
      </w:r>
      <w:proofErr w:type="spellStart"/>
      <w:r w:rsidRPr="00746103">
        <w:rPr>
          <w:color w:val="000000" w:themeColor="text1"/>
        </w:rPr>
        <w:t>Mgmt</w:t>
      </w:r>
      <w:proofErr w:type="spellEnd"/>
      <w:r w:rsidRPr="00746103">
        <w:rPr>
          <w:color w:val="000000" w:themeColor="text1"/>
        </w:rPr>
        <w:t xml:space="preserve"> Analyst (Christine Huynh currently performs this function) with Employee ID requesting access approval</w:t>
      </w:r>
    </w:p>
    <w:p w14:paraId="3EA28836" w14:textId="1C7283F1" w:rsidR="00C8787D" w:rsidRDefault="00C8787D">
      <w:pPr>
        <w:rPr>
          <w:b/>
          <w:sz w:val="32"/>
          <w:szCs w:val="32"/>
        </w:rPr>
      </w:pPr>
      <w:r>
        <w:rPr>
          <w:b/>
          <w:sz w:val="32"/>
          <w:szCs w:val="32"/>
        </w:rPr>
        <w:br w:type="page"/>
      </w:r>
    </w:p>
    <w:p w14:paraId="703C6C4C" w14:textId="44DA5378" w:rsidR="00846876" w:rsidRDefault="00C8787D" w:rsidP="00846876">
      <w:pPr>
        <w:rPr>
          <w:b/>
          <w:sz w:val="32"/>
          <w:szCs w:val="32"/>
        </w:rPr>
      </w:pPr>
      <w:r>
        <w:rPr>
          <w:b/>
          <w:sz w:val="32"/>
          <w:szCs w:val="32"/>
        </w:rPr>
        <w:lastRenderedPageBreak/>
        <w:t>Changes to Original Requirements or scope beyond estimates</w:t>
      </w:r>
    </w:p>
    <w:p w14:paraId="5F687195" w14:textId="77777777" w:rsidR="00C8787D" w:rsidRDefault="00C8787D" w:rsidP="00846876">
      <w:pPr>
        <w:rPr>
          <w:b/>
          <w:sz w:val="32"/>
          <w:szCs w:val="32"/>
        </w:rPr>
      </w:pPr>
    </w:p>
    <w:p w14:paraId="17F8BE1E" w14:textId="306BE9B5" w:rsidR="00C8787D" w:rsidRPr="00197259" w:rsidRDefault="00C8787D" w:rsidP="00C8787D">
      <w:pPr>
        <w:pStyle w:val="ListParagraph"/>
        <w:numPr>
          <w:ilvl w:val="0"/>
          <w:numId w:val="30"/>
        </w:numPr>
        <w:tabs>
          <w:tab w:val="left" w:pos="810"/>
        </w:tabs>
        <w:ind w:left="360"/>
        <w:rPr>
          <w:b/>
        </w:rPr>
      </w:pPr>
      <w:r w:rsidRPr="00197259">
        <w:rPr>
          <w:b/>
        </w:rPr>
        <w:t>SAP Interface for Retro TimeSheet</w:t>
      </w:r>
      <w:r w:rsidR="00A50A1F">
        <w:rPr>
          <w:b/>
        </w:rPr>
        <w:t xml:space="preserve"> – 40</w:t>
      </w:r>
      <w:r w:rsidR="00621D7C">
        <w:rPr>
          <w:b/>
        </w:rPr>
        <w:t xml:space="preserve"> </w:t>
      </w:r>
      <w:proofErr w:type="spellStart"/>
      <w:r w:rsidR="0053759F">
        <w:rPr>
          <w:b/>
        </w:rPr>
        <w:t>hrs</w:t>
      </w:r>
      <w:proofErr w:type="spellEnd"/>
    </w:p>
    <w:p w14:paraId="7FDB828D" w14:textId="232C500A" w:rsidR="0039740E" w:rsidRDefault="0039740E" w:rsidP="00C8787D">
      <w:pPr>
        <w:pStyle w:val="ListParagraph"/>
        <w:numPr>
          <w:ilvl w:val="0"/>
          <w:numId w:val="5"/>
        </w:numPr>
      </w:pPr>
      <w:r>
        <w:t>Design a new interface for a Retro TimeSheet, cell by cell entry.</w:t>
      </w:r>
    </w:p>
    <w:p w14:paraId="72908B79" w14:textId="77777777" w:rsidR="00C8787D" w:rsidRPr="00197259" w:rsidRDefault="00C8787D" w:rsidP="00C8787D">
      <w:pPr>
        <w:pStyle w:val="ListParagraph"/>
        <w:numPr>
          <w:ilvl w:val="0"/>
          <w:numId w:val="5"/>
        </w:numPr>
      </w:pPr>
      <w:r w:rsidRPr="00197259">
        <w:t>Data format – data is needed per date, not per line item. Cannot provide a PayPeriod &amp; EmployeeID, need to provide each Date and EmployeeID</w:t>
      </w:r>
    </w:p>
    <w:p w14:paraId="23C3C7CC" w14:textId="446A1453" w:rsidR="00C8787D" w:rsidRDefault="00C8787D" w:rsidP="00C8787D">
      <w:pPr>
        <w:pStyle w:val="ListParagraph"/>
        <w:numPr>
          <w:ilvl w:val="0"/>
          <w:numId w:val="5"/>
        </w:numPr>
      </w:pPr>
      <w:r w:rsidRPr="00197259">
        <w:t>Need to provide Action for each cell, Insert/Update/Delete, specifying action for each row is not sufficient</w:t>
      </w:r>
    </w:p>
    <w:p w14:paraId="028F4EA0" w14:textId="0F457F44" w:rsidR="003E27A1" w:rsidRDefault="003E27A1" w:rsidP="00C8787D">
      <w:pPr>
        <w:pStyle w:val="ListParagraph"/>
        <w:numPr>
          <w:ilvl w:val="0"/>
          <w:numId w:val="5"/>
        </w:numPr>
      </w:pPr>
      <w:r>
        <w:t>In case of an Update, provide to SAP, original record as well as modified record</w:t>
      </w:r>
    </w:p>
    <w:p w14:paraId="15D6E693" w14:textId="77777777" w:rsidR="00121143" w:rsidRPr="00197259" w:rsidRDefault="00121143" w:rsidP="00121143">
      <w:pPr>
        <w:ind w:left="45"/>
      </w:pPr>
    </w:p>
    <w:p w14:paraId="12E5C0D6" w14:textId="17A30C33" w:rsidR="00121143" w:rsidRDefault="00121143" w:rsidP="00C8787D">
      <w:pPr>
        <w:pStyle w:val="ListParagraph"/>
        <w:numPr>
          <w:ilvl w:val="0"/>
          <w:numId w:val="30"/>
        </w:numPr>
        <w:ind w:left="360"/>
        <w:rPr>
          <w:b/>
        </w:rPr>
      </w:pPr>
      <w:r>
        <w:rPr>
          <w:b/>
        </w:rPr>
        <w:t xml:space="preserve">Add Validity dates to </w:t>
      </w:r>
      <w:proofErr w:type="spellStart"/>
      <w:r>
        <w:rPr>
          <w:b/>
        </w:rPr>
        <w:t>SAPPayCodes</w:t>
      </w:r>
      <w:proofErr w:type="spellEnd"/>
      <w:r w:rsidR="00621D7C">
        <w:rPr>
          <w:b/>
        </w:rPr>
        <w:t xml:space="preserve"> – 16 </w:t>
      </w:r>
      <w:proofErr w:type="spellStart"/>
      <w:r w:rsidR="00621D7C">
        <w:rPr>
          <w:b/>
        </w:rPr>
        <w:t>hrs</w:t>
      </w:r>
      <w:proofErr w:type="spellEnd"/>
    </w:p>
    <w:p w14:paraId="580D60BC" w14:textId="6248009F" w:rsidR="00121143" w:rsidRDefault="00121143" w:rsidP="00121143">
      <w:pPr>
        <w:pStyle w:val="ListParagraph"/>
        <w:numPr>
          <w:ilvl w:val="0"/>
          <w:numId w:val="5"/>
        </w:numPr>
      </w:pPr>
      <w:r w:rsidRPr="00121143">
        <w:t>PEAR</w:t>
      </w:r>
      <w:r>
        <w:t xml:space="preserve"> form validations will need to take the PayCode Start and End Date’s into account</w:t>
      </w:r>
    </w:p>
    <w:p w14:paraId="72567286" w14:textId="77777777" w:rsidR="00121143" w:rsidRDefault="00121143" w:rsidP="00121143">
      <w:pPr>
        <w:pStyle w:val="ListParagraph"/>
        <w:numPr>
          <w:ilvl w:val="0"/>
          <w:numId w:val="5"/>
        </w:numPr>
      </w:pPr>
      <w:r>
        <w:t>TSAR form validations will need to take the PayCode Start and End Date’s into account</w:t>
      </w:r>
    </w:p>
    <w:p w14:paraId="2F1C0DBE" w14:textId="19D097A6" w:rsidR="00121143" w:rsidRPr="00121143" w:rsidRDefault="00121143" w:rsidP="00121143">
      <w:pPr>
        <w:pStyle w:val="ListParagraph"/>
        <w:ind w:left="405"/>
      </w:pPr>
    </w:p>
    <w:p w14:paraId="5CFAB669" w14:textId="02A34D39" w:rsidR="00C8787D" w:rsidRPr="00197259" w:rsidRDefault="00C8787D" w:rsidP="00C8787D">
      <w:pPr>
        <w:pStyle w:val="ListParagraph"/>
        <w:numPr>
          <w:ilvl w:val="0"/>
          <w:numId w:val="30"/>
        </w:numPr>
        <w:ind w:left="360"/>
        <w:rPr>
          <w:b/>
        </w:rPr>
      </w:pPr>
      <w:r w:rsidRPr="00197259">
        <w:rPr>
          <w:b/>
        </w:rPr>
        <w:t>Add HR Role for WOOC items to TimeSheet Request Approval Process</w:t>
      </w:r>
      <w:r w:rsidR="00621D7C">
        <w:rPr>
          <w:b/>
        </w:rPr>
        <w:t xml:space="preserve"> – </w:t>
      </w:r>
      <w:r w:rsidR="0053759F">
        <w:rPr>
          <w:b/>
        </w:rPr>
        <w:t>4</w:t>
      </w:r>
      <w:r w:rsidR="00621D7C">
        <w:rPr>
          <w:b/>
        </w:rPr>
        <w:t xml:space="preserve"> </w:t>
      </w:r>
      <w:proofErr w:type="spellStart"/>
      <w:r w:rsidR="00621D7C">
        <w:rPr>
          <w:b/>
        </w:rPr>
        <w:t>hrs</w:t>
      </w:r>
      <w:proofErr w:type="spellEnd"/>
    </w:p>
    <w:p w14:paraId="1934BA48" w14:textId="28F068D5" w:rsidR="00C8787D" w:rsidRPr="00197259" w:rsidRDefault="00C8787D" w:rsidP="00C8787D">
      <w:pPr>
        <w:pStyle w:val="ListParagraph"/>
        <w:numPr>
          <w:ilvl w:val="0"/>
          <w:numId w:val="5"/>
        </w:numPr>
      </w:pPr>
      <w:r w:rsidRPr="00197259">
        <w:t>HR will attach the WOOC Payroll sheet to the TSAR form with their calculations.</w:t>
      </w:r>
    </w:p>
    <w:p w14:paraId="29F272B2" w14:textId="4EF1588C" w:rsidR="00C8787D" w:rsidRPr="00197259" w:rsidRDefault="00C8787D" w:rsidP="00C8787D">
      <w:pPr>
        <w:pStyle w:val="ListParagraph"/>
        <w:numPr>
          <w:ilvl w:val="0"/>
          <w:numId w:val="5"/>
        </w:numPr>
      </w:pPr>
      <w:r w:rsidRPr="00197259">
        <w:t>Payroll reviews, makes modifications to the calculation sheet. Payroll also review the WOOC PayCode and changes it if needed</w:t>
      </w:r>
    </w:p>
    <w:p w14:paraId="5526DCCC" w14:textId="4EC150CB" w:rsidR="00C8787D" w:rsidRPr="00197259" w:rsidRDefault="00C8787D" w:rsidP="00C8787D">
      <w:pPr>
        <w:pStyle w:val="ListParagraph"/>
        <w:numPr>
          <w:ilvl w:val="0"/>
          <w:numId w:val="5"/>
        </w:numPr>
      </w:pPr>
      <w:r w:rsidRPr="00197259">
        <w:t>When TimeKeeper submits time to SAP, WOOC related code is not passed to SAP</w:t>
      </w:r>
    </w:p>
    <w:p w14:paraId="1BDED5EB" w14:textId="0ADDC8CE" w:rsidR="00C8787D" w:rsidRPr="00197259" w:rsidRDefault="00C8787D" w:rsidP="00C8787D">
      <w:pPr>
        <w:pStyle w:val="ListParagraph"/>
        <w:numPr>
          <w:ilvl w:val="0"/>
          <w:numId w:val="5"/>
        </w:numPr>
      </w:pPr>
      <w:r w:rsidRPr="00197259">
        <w:t>Payroll will directly add this data to SAP, but K2 will have the correct code too, since Payroll has verified and made changes to the code if needed</w:t>
      </w:r>
    </w:p>
    <w:p w14:paraId="06C1037B" w14:textId="25C3E463" w:rsidR="00C8787D" w:rsidRDefault="00C8787D" w:rsidP="002F0A88">
      <w:pPr>
        <w:rPr>
          <w:rFonts w:eastAsia="Times New Roman"/>
        </w:rPr>
      </w:pPr>
    </w:p>
    <w:p w14:paraId="0112F81B" w14:textId="652AFF2E" w:rsidR="002F0A88" w:rsidRPr="002F0A88" w:rsidRDefault="002F0A88" w:rsidP="0039740E">
      <w:pPr>
        <w:pStyle w:val="ListParagraph"/>
        <w:numPr>
          <w:ilvl w:val="0"/>
          <w:numId w:val="30"/>
        </w:numPr>
        <w:ind w:left="360"/>
        <w:rPr>
          <w:rFonts w:eastAsia="Times New Roman"/>
        </w:rPr>
      </w:pPr>
      <w:r w:rsidRPr="002F0A88">
        <w:rPr>
          <w:b/>
        </w:rPr>
        <w:t>PEAR Item Cancel feature</w:t>
      </w:r>
      <w:r w:rsidR="00621D7C">
        <w:rPr>
          <w:b/>
        </w:rPr>
        <w:t xml:space="preserve"> – 8 </w:t>
      </w:r>
      <w:proofErr w:type="spellStart"/>
      <w:r w:rsidR="00621D7C">
        <w:rPr>
          <w:b/>
        </w:rPr>
        <w:t>hrs</w:t>
      </w:r>
      <w:proofErr w:type="spellEnd"/>
    </w:p>
    <w:p w14:paraId="78FAB73C" w14:textId="23BE9C91" w:rsidR="002F0A88" w:rsidRDefault="002F0A88" w:rsidP="002F0A88">
      <w:pPr>
        <w:pStyle w:val="ListParagraph"/>
        <w:ind w:left="360"/>
      </w:pPr>
      <w:r>
        <w:t xml:space="preserve">Display a list of existing PEAR Approved items </w:t>
      </w:r>
      <w:r w:rsidR="004F0F93">
        <w:t>on Employee PEAR form</w:t>
      </w:r>
    </w:p>
    <w:p w14:paraId="3091D777" w14:textId="77777777" w:rsidR="002F0A88" w:rsidRDefault="002F0A88" w:rsidP="002F0A88">
      <w:pPr>
        <w:pStyle w:val="ListParagraph"/>
        <w:ind w:left="360"/>
      </w:pPr>
      <w:r>
        <w:t>Add the ability to cancel PEAR individual items</w:t>
      </w:r>
    </w:p>
    <w:p w14:paraId="7FE0450D" w14:textId="77777777" w:rsidR="00A50A1F" w:rsidRDefault="00A50A1F" w:rsidP="002F0A88">
      <w:pPr>
        <w:pStyle w:val="ListParagraph"/>
        <w:ind w:left="360"/>
      </w:pPr>
    </w:p>
    <w:p w14:paraId="1E23DABE" w14:textId="77777777" w:rsidR="00A50A1F" w:rsidRPr="00197259" w:rsidRDefault="00A50A1F" w:rsidP="00A50A1F">
      <w:pPr>
        <w:pStyle w:val="ListParagraph"/>
        <w:numPr>
          <w:ilvl w:val="0"/>
          <w:numId w:val="30"/>
        </w:numPr>
        <w:ind w:left="360"/>
        <w:rPr>
          <w:b/>
        </w:rPr>
      </w:pPr>
      <w:r w:rsidRPr="00197259">
        <w:rPr>
          <w:b/>
        </w:rPr>
        <w:t>Project WBS – Cost Center validation</w:t>
      </w:r>
      <w:r>
        <w:rPr>
          <w:b/>
        </w:rPr>
        <w:t xml:space="preserve"> – TBD </w:t>
      </w:r>
      <w:proofErr w:type="spellStart"/>
      <w:r>
        <w:rPr>
          <w:b/>
        </w:rPr>
        <w:t>hrs</w:t>
      </w:r>
      <w:proofErr w:type="spellEnd"/>
      <w:r>
        <w:rPr>
          <w:b/>
        </w:rPr>
        <w:t xml:space="preserve"> (Not included)</w:t>
      </w:r>
    </w:p>
    <w:p w14:paraId="608B6385" w14:textId="77777777" w:rsidR="00A50A1F" w:rsidRPr="00197259" w:rsidRDefault="00A50A1F" w:rsidP="00A50A1F">
      <w:pPr>
        <w:pStyle w:val="ListParagraph"/>
        <w:numPr>
          <w:ilvl w:val="0"/>
          <w:numId w:val="5"/>
        </w:numPr>
      </w:pPr>
      <w:r w:rsidRPr="00197259">
        <w:t>Per Carol, there needs to have a rule setup in K2 to determine whether the employee can charge to WBS based on the cost center</w:t>
      </w:r>
    </w:p>
    <w:p w14:paraId="5E75BD81" w14:textId="77777777" w:rsidR="00A50A1F" w:rsidRPr="00197259" w:rsidRDefault="00A50A1F" w:rsidP="00A50A1F">
      <w:pPr>
        <w:pStyle w:val="ListParagraph"/>
        <w:numPr>
          <w:ilvl w:val="0"/>
          <w:numId w:val="5"/>
        </w:numPr>
      </w:pPr>
      <w:r w:rsidRPr="00197259">
        <w:rPr>
          <w:rFonts w:cs="Tahoma"/>
        </w:rPr>
        <w:t xml:space="preserve">Per the existing document list, the cost center's which are NOT highlighted are not chargeable to all available WBS Projects. </w:t>
      </w:r>
    </w:p>
    <w:p w14:paraId="65F3F60C" w14:textId="77777777" w:rsidR="00A50A1F" w:rsidRPr="00197259" w:rsidRDefault="00A50A1F" w:rsidP="00A50A1F">
      <w:pPr>
        <w:pStyle w:val="ListParagraph"/>
        <w:numPr>
          <w:ilvl w:val="0"/>
          <w:numId w:val="5"/>
        </w:numPr>
      </w:pPr>
      <w:r w:rsidRPr="00197259">
        <w:t xml:space="preserve">This document list is could be updated any time and not maintained in SAP.  </w:t>
      </w:r>
      <w:r>
        <w:t>It needs to be maintained in K2</w:t>
      </w:r>
    </w:p>
    <w:p w14:paraId="59C60E6A" w14:textId="77777777" w:rsidR="00A50A1F" w:rsidRDefault="00A50A1F" w:rsidP="002F0A88">
      <w:pPr>
        <w:pStyle w:val="ListParagraph"/>
        <w:ind w:left="360"/>
        <w:rPr>
          <w:rFonts w:eastAsia="Times New Roman"/>
        </w:rPr>
      </w:pPr>
    </w:p>
    <w:p w14:paraId="51CC6EF0" w14:textId="111D3917" w:rsidR="00821F46" w:rsidRPr="00677E5F" w:rsidRDefault="00677E5F" w:rsidP="00677E5F">
      <w:pPr>
        <w:pStyle w:val="ListParagraph"/>
        <w:numPr>
          <w:ilvl w:val="0"/>
          <w:numId w:val="30"/>
        </w:numPr>
        <w:ind w:left="360"/>
        <w:rPr>
          <w:rFonts w:eastAsia="Times New Roman"/>
          <w:b/>
        </w:rPr>
      </w:pPr>
      <w:r>
        <w:rPr>
          <w:rFonts w:eastAsia="Times New Roman"/>
          <w:b/>
        </w:rPr>
        <w:t>Change</w:t>
      </w:r>
    </w:p>
    <w:p w14:paraId="2AC8C501" w14:textId="77777777" w:rsidR="00821F46" w:rsidRDefault="00821F46" w:rsidP="002F0A88">
      <w:pPr>
        <w:pStyle w:val="ListParagraph"/>
        <w:ind w:left="360"/>
        <w:rPr>
          <w:rFonts w:eastAsia="Times New Roman"/>
        </w:rPr>
      </w:pPr>
    </w:p>
    <w:p w14:paraId="2834D153" w14:textId="6532E073" w:rsidR="00821F46" w:rsidRDefault="00821F46" w:rsidP="00821F46">
      <w:pPr>
        <w:pStyle w:val="ListParagraph"/>
        <w:numPr>
          <w:ilvl w:val="0"/>
          <w:numId w:val="31"/>
        </w:numPr>
        <w:rPr>
          <w:rFonts w:eastAsia="Times New Roman"/>
        </w:rPr>
      </w:pPr>
      <w:r>
        <w:rPr>
          <w:rFonts w:eastAsia="Times New Roman"/>
        </w:rPr>
        <w:t>SAP cannot give us PayC</w:t>
      </w:r>
      <w:r w:rsidR="00677E5F">
        <w:rPr>
          <w:rFonts w:eastAsia="Times New Roman"/>
        </w:rPr>
        <w:t>o</w:t>
      </w:r>
      <w:r>
        <w:rPr>
          <w:rFonts w:eastAsia="Times New Roman"/>
        </w:rPr>
        <w:t>des/Union affiliation. This validation will happen at the TSAR when employee submits eTime – Discussed &amp; agreed on 07/01/2014 – Milestone 1 Demo meeting with Ali, Cathy, Belinda, Al, Liusan, Bob</w:t>
      </w:r>
    </w:p>
    <w:p w14:paraId="220E5910" w14:textId="084DA4CE" w:rsidR="00677E5F" w:rsidRDefault="00677E5F" w:rsidP="00677E5F">
      <w:pPr>
        <w:pStyle w:val="ListParagraph"/>
        <w:rPr>
          <w:rFonts w:eastAsia="Times New Roman"/>
        </w:rPr>
      </w:pPr>
    </w:p>
    <w:p w14:paraId="74C1E726" w14:textId="77777777" w:rsidR="00677E5F" w:rsidRDefault="00677E5F" w:rsidP="00677E5F">
      <w:pPr>
        <w:pStyle w:val="ListParagraph"/>
        <w:numPr>
          <w:ilvl w:val="0"/>
          <w:numId w:val="30"/>
        </w:numPr>
        <w:ind w:left="360"/>
        <w:rPr>
          <w:b/>
        </w:rPr>
      </w:pPr>
      <w:r>
        <w:rPr>
          <w:b/>
        </w:rPr>
        <w:t>Change – Admin TimeKeeper tables will be batch updated from SAP</w:t>
      </w:r>
    </w:p>
    <w:p w14:paraId="09813A1B" w14:textId="77777777" w:rsidR="00322ED3" w:rsidRDefault="00322ED3" w:rsidP="00322ED3">
      <w:pPr>
        <w:pStyle w:val="ListParagraph"/>
        <w:ind w:left="360"/>
        <w:rPr>
          <w:b/>
        </w:rPr>
      </w:pPr>
    </w:p>
    <w:p w14:paraId="0A1F0C13" w14:textId="77777777" w:rsidR="00AC198D" w:rsidRDefault="00AC198D" w:rsidP="00677E5F">
      <w:pPr>
        <w:pStyle w:val="ListParagraph"/>
        <w:numPr>
          <w:ilvl w:val="0"/>
          <w:numId w:val="30"/>
        </w:numPr>
        <w:ind w:left="360"/>
        <w:rPr>
          <w:b/>
        </w:rPr>
      </w:pPr>
      <w:r>
        <w:rPr>
          <w:b/>
        </w:rPr>
        <w:t>TimeKeeper Admin change – May need to maintain TK role for Execs in SAPEmployeeProfile table</w:t>
      </w:r>
    </w:p>
    <w:p w14:paraId="12273302" w14:textId="77777777" w:rsidR="00AC198D" w:rsidRPr="00AC198D" w:rsidRDefault="00AC198D" w:rsidP="00AC198D">
      <w:pPr>
        <w:pStyle w:val="ListParagraph"/>
        <w:rPr>
          <w:b/>
        </w:rPr>
      </w:pPr>
    </w:p>
    <w:p w14:paraId="6A287160" w14:textId="2562500D" w:rsidR="00AC198D" w:rsidRDefault="00AC198D" w:rsidP="00677E5F">
      <w:pPr>
        <w:pStyle w:val="ListParagraph"/>
        <w:numPr>
          <w:ilvl w:val="0"/>
          <w:numId w:val="30"/>
        </w:numPr>
        <w:ind w:left="360"/>
        <w:rPr>
          <w:b/>
        </w:rPr>
      </w:pPr>
      <w:r>
        <w:rPr>
          <w:b/>
        </w:rPr>
        <w:t>WOOC – Allow TimeKeeper</w:t>
      </w:r>
      <w:r w:rsidR="00E31E51">
        <w:rPr>
          <w:b/>
        </w:rPr>
        <w:t>/</w:t>
      </w:r>
      <w:proofErr w:type="spellStart"/>
      <w:r w:rsidR="00E31E51">
        <w:rPr>
          <w:b/>
        </w:rPr>
        <w:t>SuperAdmin</w:t>
      </w:r>
      <w:proofErr w:type="spellEnd"/>
      <w:r>
        <w:rPr>
          <w:b/>
        </w:rPr>
        <w:t xml:space="preserve"> to initiate a new WOOC on behalf of Supervisors reporting to them</w:t>
      </w:r>
    </w:p>
    <w:p w14:paraId="063C1F76" w14:textId="77777777" w:rsidR="00AC198D" w:rsidRPr="00AC198D" w:rsidRDefault="00AC198D" w:rsidP="00AC198D">
      <w:pPr>
        <w:pStyle w:val="ListParagraph"/>
        <w:rPr>
          <w:b/>
        </w:rPr>
      </w:pPr>
    </w:p>
    <w:p w14:paraId="31738149" w14:textId="77777777" w:rsidR="00AC198D" w:rsidRDefault="00AC198D" w:rsidP="00677E5F">
      <w:pPr>
        <w:pStyle w:val="ListParagraph"/>
        <w:numPr>
          <w:ilvl w:val="0"/>
          <w:numId w:val="30"/>
        </w:numPr>
        <w:ind w:left="360"/>
        <w:rPr>
          <w:b/>
        </w:rPr>
      </w:pPr>
      <w:r>
        <w:rPr>
          <w:b/>
        </w:rPr>
        <w:t xml:space="preserve">TSAR OnDemand – </w:t>
      </w:r>
      <w:proofErr w:type="spellStart"/>
      <w:r>
        <w:rPr>
          <w:b/>
        </w:rPr>
        <w:t>SuperAdmin</w:t>
      </w:r>
      <w:proofErr w:type="spellEnd"/>
      <w:r>
        <w:rPr>
          <w:b/>
        </w:rPr>
        <w:t xml:space="preserve"> feature – Allow TSAR to be created for all employees </w:t>
      </w:r>
    </w:p>
    <w:p w14:paraId="4FF3B0C5" w14:textId="77777777" w:rsidR="00AC198D" w:rsidRPr="00AC198D" w:rsidRDefault="00AC198D" w:rsidP="00AC198D">
      <w:pPr>
        <w:pStyle w:val="ListParagraph"/>
        <w:rPr>
          <w:b/>
        </w:rPr>
      </w:pPr>
    </w:p>
    <w:p w14:paraId="4C02E523" w14:textId="77777777" w:rsidR="005931AC" w:rsidRDefault="00AC198D" w:rsidP="00677E5F">
      <w:pPr>
        <w:pStyle w:val="ListParagraph"/>
        <w:numPr>
          <w:ilvl w:val="0"/>
          <w:numId w:val="30"/>
        </w:numPr>
        <w:ind w:left="360"/>
        <w:rPr>
          <w:b/>
        </w:rPr>
      </w:pPr>
      <w:r>
        <w:rPr>
          <w:b/>
        </w:rPr>
        <w:t>Change of Add New PEAR item: Change 30 min increment to 1 min increment</w:t>
      </w:r>
    </w:p>
    <w:p w14:paraId="4D6A94F2" w14:textId="77777777" w:rsidR="005931AC" w:rsidRPr="005931AC" w:rsidRDefault="005931AC" w:rsidP="005931AC">
      <w:pPr>
        <w:pStyle w:val="ListParagraph"/>
        <w:rPr>
          <w:b/>
        </w:rPr>
      </w:pPr>
    </w:p>
    <w:p w14:paraId="00394886" w14:textId="77777777" w:rsidR="005931AC" w:rsidRDefault="005931AC" w:rsidP="00677E5F">
      <w:pPr>
        <w:pStyle w:val="ListParagraph"/>
        <w:numPr>
          <w:ilvl w:val="0"/>
          <w:numId w:val="30"/>
        </w:numPr>
        <w:ind w:left="360"/>
        <w:rPr>
          <w:b/>
        </w:rPr>
      </w:pPr>
      <w:r>
        <w:rPr>
          <w:b/>
        </w:rPr>
        <w:t>PEAR – Cancel a WF in progress</w:t>
      </w:r>
    </w:p>
    <w:p w14:paraId="04D548CD" w14:textId="77777777" w:rsidR="005931AC" w:rsidRPr="005931AC" w:rsidRDefault="005931AC" w:rsidP="005931AC">
      <w:pPr>
        <w:pStyle w:val="ListParagraph"/>
        <w:rPr>
          <w:b/>
        </w:rPr>
      </w:pPr>
    </w:p>
    <w:p w14:paraId="4AA878B2" w14:textId="309FFDB8" w:rsidR="00677E5F" w:rsidRPr="00197259" w:rsidRDefault="00677E5F" w:rsidP="00677E5F">
      <w:pPr>
        <w:pStyle w:val="ListParagraph"/>
        <w:numPr>
          <w:ilvl w:val="0"/>
          <w:numId w:val="30"/>
        </w:numPr>
        <w:ind w:left="360"/>
        <w:rPr>
          <w:b/>
        </w:rPr>
      </w:pPr>
      <w:r>
        <w:rPr>
          <w:b/>
        </w:rPr>
        <w:br/>
      </w:r>
    </w:p>
    <w:p w14:paraId="234C8C20" w14:textId="77777777" w:rsidR="00677E5F" w:rsidRPr="00677E5F" w:rsidRDefault="00677E5F" w:rsidP="00677E5F">
      <w:pPr>
        <w:pStyle w:val="ListParagraph"/>
        <w:rPr>
          <w:rFonts w:eastAsia="Times New Roman"/>
        </w:rPr>
      </w:pPr>
    </w:p>
    <w:sectPr w:rsidR="00677E5F" w:rsidRPr="00677E5F" w:rsidSect="005A76D2">
      <w:footerReference w:type="default" r:id="rId37"/>
      <w:pgSz w:w="12240" w:h="15840"/>
      <w:pgMar w:top="1440" w:right="1080" w:bottom="1440" w:left="1080" w:header="720" w:footer="28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403418" w14:textId="77777777" w:rsidR="005912FB" w:rsidRDefault="005912FB" w:rsidP="008A6DBC">
      <w:r>
        <w:separator/>
      </w:r>
    </w:p>
  </w:endnote>
  <w:endnote w:type="continuationSeparator" w:id="0">
    <w:p w14:paraId="3B6F8B21" w14:textId="77777777" w:rsidR="005912FB" w:rsidRDefault="005912FB" w:rsidP="008A6DBC">
      <w:r>
        <w:continuationSeparator/>
      </w:r>
    </w:p>
  </w:endnote>
  <w:endnote w:type="continuationNotice" w:id="1">
    <w:p w14:paraId="4BD37163" w14:textId="77777777" w:rsidR="005912FB" w:rsidRDefault="005912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29A81" w14:textId="26C027B4" w:rsidR="00E70C13" w:rsidRPr="00446A28" w:rsidRDefault="00E70C13" w:rsidP="00446A28">
    <w:pPr>
      <w:pStyle w:val="Footer"/>
    </w:pPr>
    <w:proofErr w:type="gramStart"/>
    <w:r>
      <w:rPr>
        <w:rFonts w:asciiTheme="majorHAnsi" w:eastAsiaTheme="majorEastAsia" w:hAnsiTheme="majorHAnsi" w:cstheme="majorBidi"/>
      </w:rPr>
      <w:t>eTimeManagement</w:t>
    </w:r>
    <w:proofErr w:type="gramEnd"/>
    <w:r>
      <w:rPr>
        <w:rFonts w:asciiTheme="majorHAnsi" w:eastAsiaTheme="majorEastAsia" w:hAnsiTheme="majorHAnsi" w:cstheme="majorBidi"/>
      </w:rPr>
      <w:t xml:space="preserve"> Specifications</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cstheme="minorBidi"/>
      </w:rPr>
      <w:fldChar w:fldCharType="begin"/>
    </w:r>
    <w:r>
      <w:instrText xml:space="preserve"> PAGE   \* MERGEFORMAT </w:instrText>
    </w:r>
    <w:r>
      <w:rPr>
        <w:rFonts w:eastAsiaTheme="minorEastAsia" w:cstheme="minorBidi"/>
      </w:rPr>
      <w:fldChar w:fldCharType="separate"/>
    </w:r>
    <w:r w:rsidR="004C188C" w:rsidRPr="004C188C">
      <w:rPr>
        <w:rFonts w:asciiTheme="majorHAnsi" w:eastAsiaTheme="majorEastAsia" w:hAnsiTheme="majorHAnsi" w:cstheme="majorBidi"/>
        <w:noProof/>
      </w:rPr>
      <w:t>12</w:t>
    </w:r>
    <w:r>
      <w:rPr>
        <w:rFonts w:asciiTheme="majorHAnsi" w:eastAsiaTheme="majorEastAsia" w:hAnsiTheme="majorHAnsi" w:cstheme="majorBidi"/>
        <w:noProof/>
      </w:rPr>
      <w:fldChar w:fldCharType="end"/>
    </w:r>
    <w:r>
      <w:rPr>
        <w:noProof/>
      </w:rPr>
      <mc:AlternateContent>
        <mc:Choice Requires="wpg">
          <w:drawing>
            <wp:anchor distT="0" distB="0" distL="114300" distR="114300" simplePos="0" relativeHeight="251659264" behindDoc="0" locked="0" layoutInCell="0" allowOverlap="1" wp14:anchorId="2746EF54" wp14:editId="67582B27">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3757CD61"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C7C5581" wp14:editId="08E903A4">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78869D7C"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1" allowOverlap="1" wp14:anchorId="6E3D72E2" wp14:editId="466D2CCE">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A1A826F"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9B856" w14:textId="77777777" w:rsidR="005912FB" w:rsidRDefault="005912FB" w:rsidP="008A6DBC">
      <w:r>
        <w:separator/>
      </w:r>
    </w:p>
  </w:footnote>
  <w:footnote w:type="continuationSeparator" w:id="0">
    <w:p w14:paraId="2D90FD59" w14:textId="77777777" w:rsidR="005912FB" w:rsidRDefault="005912FB" w:rsidP="008A6DBC">
      <w:r>
        <w:continuationSeparator/>
      </w:r>
    </w:p>
  </w:footnote>
  <w:footnote w:type="continuationNotice" w:id="1">
    <w:p w14:paraId="669C551A" w14:textId="77777777" w:rsidR="005912FB" w:rsidRDefault="005912F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FB4A99E"/>
    <w:lvl w:ilvl="0">
      <w:start w:val="1"/>
      <w:numFmt w:val="decimal"/>
      <w:pStyle w:val="ListNumber"/>
      <w:lvlText w:val="%1."/>
      <w:lvlJc w:val="left"/>
      <w:pPr>
        <w:tabs>
          <w:tab w:val="num" w:pos="360"/>
        </w:tabs>
        <w:ind w:left="360" w:hanging="360"/>
      </w:pPr>
    </w:lvl>
  </w:abstractNum>
  <w:abstractNum w:abstractNumId="1">
    <w:nsid w:val="095F3CBB"/>
    <w:multiLevelType w:val="hybridMultilevel"/>
    <w:tmpl w:val="F78C781C"/>
    <w:lvl w:ilvl="0" w:tplc="51FED1A8">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A231F21"/>
    <w:multiLevelType w:val="hybridMultilevel"/>
    <w:tmpl w:val="F22E6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280520"/>
    <w:multiLevelType w:val="hybridMultilevel"/>
    <w:tmpl w:val="91D89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D67D50"/>
    <w:multiLevelType w:val="hybridMultilevel"/>
    <w:tmpl w:val="E2BC0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982DE6"/>
    <w:multiLevelType w:val="hybridMultilevel"/>
    <w:tmpl w:val="BCA2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394FF2"/>
    <w:multiLevelType w:val="hybridMultilevel"/>
    <w:tmpl w:val="2F0EA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A70250"/>
    <w:multiLevelType w:val="hybridMultilevel"/>
    <w:tmpl w:val="880A6986"/>
    <w:lvl w:ilvl="0" w:tplc="A63E2CA8">
      <w:start w:val="1"/>
      <w:numFmt w:val="decimal"/>
      <w:lvlText w:val="%1-"/>
      <w:lvlJc w:val="left"/>
      <w:pPr>
        <w:ind w:left="720" w:hanging="360"/>
      </w:pPr>
      <w:rPr>
        <w:rFonts w:eastAsia="Times New Roman" w:hint="default"/>
        <w:b/>
        <w:color w:val="7DA7D8"/>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7F220D"/>
    <w:multiLevelType w:val="hybridMultilevel"/>
    <w:tmpl w:val="0A2C9E6C"/>
    <w:lvl w:ilvl="0" w:tplc="2D12698A">
      <w:start w:val="5"/>
      <w:numFmt w:val="bullet"/>
      <w:lvlText w:val="-"/>
      <w:lvlJc w:val="left"/>
      <w:pPr>
        <w:ind w:left="720" w:hanging="360"/>
      </w:pPr>
      <w:rPr>
        <w:rFonts w:ascii="Calibri" w:eastAsia="Arial Narrow"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E32B7C"/>
    <w:multiLevelType w:val="hybridMultilevel"/>
    <w:tmpl w:val="9F921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FF3A18"/>
    <w:multiLevelType w:val="hybridMultilevel"/>
    <w:tmpl w:val="E4204A20"/>
    <w:lvl w:ilvl="0" w:tplc="886E77F2">
      <w:start w:val="4"/>
      <w:numFmt w:val="decimal"/>
      <w:lvlText w:val="%1"/>
      <w:lvlJc w:val="left"/>
      <w:pPr>
        <w:ind w:left="1080" w:hanging="360"/>
      </w:pPr>
      <w:rPr>
        <w:rFonts w:eastAsia="Times New Roman" w:hint="default"/>
        <w:b/>
        <w:color w:val="7DA7D8"/>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2D96D1E"/>
    <w:multiLevelType w:val="hybridMultilevel"/>
    <w:tmpl w:val="35265650"/>
    <w:lvl w:ilvl="0" w:tplc="2D12698A">
      <w:start w:val="5"/>
      <w:numFmt w:val="bullet"/>
      <w:lvlText w:val="-"/>
      <w:lvlJc w:val="left"/>
      <w:pPr>
        <w:ind w:left="405" w:hanging="360"/>
      </w:pPr>
      <w:rPr>
        <w:rFonts w:ascii="Calibri" w:eastAsia="Arial Narrow"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2">
    <w:nsid w:val="32EA012F"/>
    <w:multiLevelType w:val="hybridMultilevel"/>
    <w:tmpl w:val="AFB44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5E48EF"/>
    <w:multiLevelType w:val="hybridMultilevel"/>
    <w:tmpl w:val="8C60E2BE"/>
    <w:lvl w:ilvl="0" w:tplc="1272E930">
      <w:start w:val="2"/>
      <w:numFmt w:val="bullet"/>
      <w:lvlText w:val="-"/>
      <w:lvlJc w:val="left"/>
      <w:pPr>
        <w:ind w:left="360" w:hanging="360"/>
      </w:pPr>
      <w:rPr>
        <w:rFonts w:ascii="Calibri" w:eastAsia="Times"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6B20DC4"/>
    <w:multiLevelType w:val="hybridMultilevel"/>
    <w:tmpl w:val="E2BC0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65231C"/>
    <w:multiLevelType w:val="hybridMultilevel"/>
    <w:tmpl w:val="8E247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DC14D56"/>
    <w:multiLevelType w:val="hybridMultilevel"/>
    <w:tmpl w:val="C65A0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D6307"/>
    <w:multiLevelType w:val="hybridMultilevel"/>
    <w:tmpl w:val="880A6986"/>
    <w:lvl w:ilvl="0" w:tplc="A63E2CA8">
      <w:start w:val="1"/>
      <w:numFmt w:val="decimal"/>
      <w:lvlText w:val="%1-"/>
      <w:lvlJc w:val="left"/>
      <w:pPr>
        <w:ind w:left="720" w:hanging="360"/>
      </w:pPr>
      <w:rPr>
        <w:rFonts w:eastAsia="Times New Roman" w:hint="default"/>
        <w:b/>
        <w:color w:val="7DA7D8"/>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F66497"/>
    <w:multiLevelType w:val="hybridMultilevel"/>
    <w:tmpl w:val="880A6986"/>
    <w:lvl w:ilvl="0" w:tplc="A63E2CA8">
      <w:start w:val="1"/>
      <w:numFmt w:val="decimal"/>
      <w:lvlText w:val="%1-"/>
      <w:lvlJc w:val="left"/>
      <w:pPr>
        <w:ind w:left="720" w:hanging="360"/>
      </w:pPr>
      <w:rPr>
        <w:rFonts w:eastAsia="Times New Roman" w:hint="default"/>
        <w:b/>
        <w:color w:val="7DA7D8"/>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0A6DEF"/>
    <w:multiLevelType w:val="hybridMultilevel"/>
    <w:tmpl w:val="B400F33C"/>
    <w:lvl w:ilvl="0" w:tplc="4118C276">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0">
    <w:nsid w:val="48B93797"/>
    <w:multiLevelType w:val="hybridMultilevel"/>
    <w:tmpl w:val="6D84D65E"/>
    <w:lvl w:ilvl="0" w:tplc="D2F48C9A">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CDC5F97"/>
    <w:multiLevelType w:val="hybridMultilevel"/>
    <w:tmpl w:val="8F100186"/>
    <w:lvl w:ilvl="0" w:tplc="B5F29E82">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nsid w:val="535A613F"/>
    <w:multiLevelType w:val="hybridMultilevel"/>
    <w:tmpl w:val="9F921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100765"/>
    <w:multiLevelType w:val="hybridMultilevel"/>
    <w:tmpl w:val="75F60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8B43E0"/>
    <w:multiLevelType w:val="hybridMultilevel"/>
    <w:tmpl w:val="FA3EBB3E"/>
    <w:lvl w:ilvl="0" w:tplc="2F6A5FD4">
      <w:start w:val="1"/>
      <w:numFmt w:val="bullet"/>
      <w:pStyle w:val="ListBullet"/>
      <w:lvlText w:val=""/>
      <w:lvlJc w:val="left"/>
      <w:pPr>
        <w:ind w:left="720" w:hanging="360"/>
      </w:pPr>
      <w:rPr>
        <w:rFonts w:ascii="Symbol" w:hAnsi="Symbol" w:hint="default"/>
      </w:rPr>
    </w:lvl>
    <w:lvl w:ilvl="1" w:tplc="E6780D42">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853EF8"/>
    <w:multiLevelType w:val="hybridMultilevel"/>
    <w:tmpl w:val="880A6986"/>
    <w:lvl w:ilvl="0" w:tplc="A63E2CA8">
      <w:start w:val="1"/>
      <w:numFmt w:val="decimal"/>
      <w:lvlText w:val="%1-"/>
      <w:lvlJc w:val="left"/>
      <w:pPr>
        <w:ind w:left="720" w:hanging="360"/>
      </w:pPr>
      <w:rPr>
        <w:rFonts w:eastAsia="Times New Roman" w:hint="default"/>
        <w:b/>
        <w:color w:val="7DA7D8"/>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3A7317"/>
    <w:multiLevelType w:val="hybridMultilevel"/>
    <w:tmpl w:val="2BEA25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5228BA"/>
    <w:multiLevelType w:val="hybridMultilevel"/>
    <w:tmpl w:val="DD78DDA4"/>
    <w:lvl w:ilvl="0" w:tplc="79285F50">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535ADA"/>
    <w:multiLevelType w:val="hybridMultilevel"/>
    <w:tmpl w:val="9F921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FA68D9"/>
    <w:multiLevelType w:val="hybridMultilevel"/>
    <w:tmpl w:val="880A6986"/>
    <w:lvl w:ilvl="0" w:tplc="A63E2CA8">
      <w:start w:val="1"/>
      <w:numFmt w:val="decimal"/>
      <w:lvlText w:val="%1-"/>
      <w:lvlJc w:val="left"/>
      <w:pPr>
        <w:ind w:left="720" w:hanging="360"/>
      </w:pPr>
      <w:rPr>
        <w:rFonts w:eastAsia="Times New Roman" w:hint="default"/>
        <w:b/>
        <w:color w:val="7DA7D8"/>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0"/>
  </w:num>
  <w:num w:numId="3">
    <w:abstractNumId w:val="26"/>
  </w:num>
  <w:num w:numId="4">
    <w:abstractNumId w:val="2"/>
  </w:num>
  <w:num w:numId="5">
    <w:abstractNumId w:val="11"/>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5"/>
  </w:num>
  <w:num w:numId="11">
    <w:abstractNumId w:val="13"/>
  </w:num>
  <w:num w:numId="12">
    <w:abstractNumId w:val="14"/>
  </w:num>
  <w:num w:numId="13">
    <w:abstractNumId w:val="4"/>
  </w:num>
  <w:num w:numId="14">
    <w:abstractNumId w:val="7"/>
  </w:num>
  <w:num w:numId="15">
    <w:abstractNumId w:val="25"/>
  </w:num>
  <w:num w:numId="16">
    <w:abstractNumId w:val="3"/>
  </w:num>
  <w:num w:numId="17">
    <w:abstractNumId w:val="20"/>
  </w:num>
  <w:num w:numId="18">
    <w:abstractNumId w:val="6"/>
  </w:num>
  <w:num w:numId="19">
    <w:abstractNumId w:val="21"/>
  </w:num>
  <w:num w:numId="20">
    <w:abstractNumId w:val="19"/>
  </w:num>
  <w:num w:numId="21">
    <w:abstractNumId w:val="9"/>
  </w:num>
  <w:num w:numId="22">
    <w:abstractNumId w:val="28"/>
  </w:num>
  <w:num w:numId="23">
    <w:abstractNumId w:val="27"/>
  </w:num>
  <w:num w:numId="24">
    <w:abstractNumId w:val="22"/>
  </w:num>
  <w:num w:numId="25">
    <w:abstractNumId w:val="17"/>
  </w:num>
  <w:num w:numId="26">
    <w:abstractNumId w:val="18"/>
  </w:num>
  <w:num w:numId="27">
    <w:abstractNumId w:val="10"/>
  </w:num>
  <w:num w:numId="28">
    <w:abstractNumId w:val="29"/>
  </w:num>
  <w:num w:numId="29">
    <w:abstractNumId w:val="23"/>
  </w:num>
  <w:num w:numId="30">
    <w:abstractNumId w:val="16"/>
  </w:num>
  <w:num w:numId="31">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192"/>
    <w:rsid w:val="00000800"/>
    <w:rsid w:val="00000FF8"/>
    <w:rsid w:val="00001665"/>
    <w:rsid w:val="00001C0F"/>
    <w:rsid w:val="00003BED"/>
    <w:rsid w:val="00004425"/>
    <w:rsid w:val="00004F33"/>
    <w:rsid w:val="00005DB7"/>
    <w:rsid w:val="00005F83"/>
    <w:rsid w:val="000073C8"/>
    <w:rsid w:val="000073F0"/>
    <w:rsid w:val="00007CD4"/>
    <w:rsid w:val="00013D44"/>
    <w:rsid w:val="00021166"/>
    <w:rsid w:val="00025049"/>
    <w:rsid w:val="00025CA6"/>
    <w:rsid w:val="00026831"/>
    <w:rsid w:val="00026953"/>
    <w:rsid w:val="00027106"/>
    <w:rsid w:val="00027F07"/>
    <w:rsid w:val="00031DB0"/>
    <w:rsid w:val="00032F31"/>
    <w:rsid w:val="0003468E"/>
    <w:rsid w:val="00035142"/>
    <w:rsid w:val="0003624D"/>
    <w:rsid w:val="000367C7"/>
    <w:rsid w:val="00040E2F"/>
    <w:rsid w:val="0004143E"/>
    <w:rsid w:val="00041B18"/>
    <w:rsid w:val="00046F3F"/>
    <w:rsid w:val="00050719"/>
    <w:rsid w:val="00052F2E"/>
    <w:rsid w:val="00053A88"/>
    <w:rsid w:val="0005400F"/>
    <w:rsid w:val="00055D19"/>
    <w:rsid w:val="000574C5"/>
    <w:rsid w:val="00061D9E"/>
    <w:rsid w:val="00062167"/>
    <w:rsid w:val="00062455"/>
    <w:rsid w:val="00063B51"/>
    <w:rsid w:val="0006504E"/>
    <w:rsid w:val="000654F2"/>
    <w:rsid w:val="0006603A"/>
    <w:rsid w:val="000676DA"/>
    <w:rsid w:val="000729A9"/>
    <w:rsid w:val="000729F8"/>
    <w:rsid w:val="0007650D"/>
    <w:rsid w:val="00076D79"/>
    <w:rsid w:val="00081293"/>
    <w:rsid w:val="000849EA"/>
    <w:rsid w:val="000853CA"/>
    <w:rsid w:val="00086BF7"/>
    <w:rsid w:val="00090971"/>
    <w:rsid w:val="000922B6"/>
    <w:rsid w:val="00092670"/>
    <w:rsid w:val="00094592"/>
    <w:rsid w:val="00094EA0"/>
    <w:rsid w:val="00095C57"/>
    <w:rsid w:val="00095D4A"/>
    <w:rsid w:val="00095FF5"/>
    <w:rsid w:val="000973D6"/>
    <w:rsid w:val="000978C6"/>
    <w:rsid w:val="00097965"/>
    <w:rsid w:val="00097C01"/>
    <w:rsid w:val="000A26D4"/>
    <w:rsid w:val="000A71C7"/>
    <w:rsid w:val="000A75A5"/>
    <w:rsid w:val="000A7DA5"/>
    <w:rsid w:val="000B0000"/>
    <w:rsid w:val="000B1C66"/>
    <w:rsid w:val="000B38AA"/>
    <w:rsid w:val="000B5611"/>
    <w:rsid w:val="000B7B1B"/>
    <w:rsid w:val="000C24C2"/>
    <w:rsid w:val="000C4FFC"/>
    <w:rsid w:val="000C51C0"/>
    <w:rsid w:val="000C6071"/>
    <w:rsid w:val="000D1B3B"/>
    <w:rsid w:val="000D1F33"/>
    <w:rsid w:val="000D3EE4"/>
    <w:rsid w:val="000D5324"/>
    <w:rsid w:val="000E0E4C"/>
    <w:rsid w:val="000E0F33"/>
    <w:rsid w:val="000E20C8"/>
    <w:rsid w:val="000E4940"/>
    <w:rsid w:val="000E51CD"/>
    <w:rsid w:val="000E59FA"/>
    <w:rsid w:val="000E640E"/>
    <w:rsid w:val="000E69FA"/>
    <w:rsid w:val="000E7962"/>
    <w:rsid w:val="000F09B2"/>
    <w:rsid w:val="000F17F8"/>
    <w:rsid w:val="000F4D76"/>
    <w:rsid w:val="000F50F7"/>
    <w:rsid w:val="000F5294"/>
    <w:rsid w:val="000F6728"/>
    <w:rsid w:val="000F7FCF"/>
    <w:rsid w:val="00101B44"/>
    <w:rsid w:val="0010224C"/>
    <w:rsid w:val="0010296A"/>
    <w:rsid w:val="00103739"/>
    <w:rsid w:val="00106186"/>
    <w:rsid w:val="001069CB"/>
    <w:rsid w:val="00113291"/>
    <w:rsid w:val="00113DCF"/>
    <w:rsid w:val="00117CB9"/>
    <w:rsid w:val="00121143"/>
    <w:rsid w:val="001228FC"/>
    <w:rsid w:val="0012438B"/>
    <w:rsid w:val="00126131"/>
    <w:rsid w:val="001271C5"/>
    <w:rsid w:val="0012773D"/>
    <w:rsid w:val="001306F7"/>
    <w:rsid w:val="00130D70"/>
    <w:rsid w:val="00132D4C"/>
    <w:rsid w:val="00136577"/>
    <w:rsid w:val="00136610"/>
    <w:rsid w:val="00136767"/>
    <w:rsid w:val="00137463"/>
    <w:rsid w:val="00140734"/>
    <w:rsid w:val="00141EDA"/>
    <w:rsid w:val="00143AEC"/>
    <w:rsid w:val="0014638D"/>
    <w:rsid w:val="001472FA"/>
    <w:rsid w:val="001502D2"/>
    <w:rsid w:val="00150C3B"/>
    <w:rsid w:val="00151F23"/>
    <w:rsid w:val="001523A6"/>
    <w:rsid w:val="00153647"/>
    <w:rsid w:val="00154BC2"/>
    <w:rsid w:val="00154D25"/>
    <w:rsid w:val="00155159"/>
    <w:rsid w:val="0015715C"/>
    <w:rsid w:val="0016002F"/>
    <w:rsid w:val="00160206"/>
    <w:rsid w:val="001615E5"/>
    <w:rsid w:val="0016225F"/>
    <w:rsid w:val="0016586C"/>
    <w:rsid w:val="001665A6"/>
    <w:rsid w:val="00170291"/>
    <w:rsid w:val="001747A3"/>
    <w:rsid w:val="0017567D"/>
    <w:rsid w:val="00175D18"/>
    <w:rsid w:val="00176C9A"/>
    <w:rsid w:val="0017727D"/>
    <w:rsid w:val="00180362"/>
    <w:rsid w:val="0018332B"/>
    <w:rsid w:val="00183720"/>
    <w:rsid w:val="0018381B"/>
    <w:rsid w:val="00186925"/>
    <w:rsid w:val="00186A68"/>
    <w:rsid w:val="0018797F"/>
    <w:rsid w:val="001900C7"/>
    <w:rsid w:val="001906B7"/>
    <w:rsid w:val="00191A5C"/>
    <w:rsid w:val="0019497B"/>
    <w:rsid w:val="00195727"/>
    <w:rsid w:val="00197259"/>
    <w:rsid w:val="001A02FB"/>
    <w:rsid w:val="001A04C3"/>
    <w:rsid w:val="001A190D"/>
    <w:rsid w:val="001A208D"/>
    <w:rsid w:val="001A282C"/>
    <w:rsid w:val="001A3BE5"/>
    <w:rsid w:val="001A3CDE"/>
    <w:rsid w:val="001A4634"/>
    <w:rsid w:val="001A4C81"/>
    <w:rsid w:val="001A532B"/>
    <w:rsid w:val="001B0A45"/>
    <w:rsid w:val="001B2A76"/>
    <w:rsid w:val="001B3D31"/>
    <w:rsid w:val="001B4031"/>
    <w:rsid w:val="001B514B"/>
    <w:rsid w:val="001C0350"/>
    <w:rsid w:val="001C4ACE"/>
    <w:rsid w:val="001C5629"/>
    <w:rsid w:val="001C6340"/>
    <w:rsid w:val="001D1457"/>
    <w:rsid w:val="001D25B7"/>
    <w:rsid w:val="001D32EC"/>
    <w:rsid w:val="001D3D68"/>
    <w:rsid w:val="001D48CC"/>
    <w:rsid w:val="001D76B3"/>
    <w:rsid w:val="001E0C5B"/>
    <w:rsid w:val="001E339E"/>
    <w:rsid w:val="001E470B"/>
    <w:rsid w:val="001E4EE7"/>
    <w:rsid w:val="001E6188"/>
    <w:rsid w:val="001F0E01"/>
    <w:rsid w:val="001F0FFC"/>
    <w:rsid w:val="001F2839"/>
    <w:rsid w:val="001F48BD"/>
    <w:rsid w:val="001F5025"/>
    <w:rsid w:val="001F74C2"/>
    <w:rsid w:val="00200BAA"/>
    <w:rsid w:val="002010F9"/>
    <w:rsid w:val="002019AA"/>
    <w:rsid w:val="002033A2"/>
    <w:rsid w:val="0020563A"/>
    <w:rsid w:val="00205DA6"/>
    <w:rsid w:val="00206E30"/>
    <w:rsid w:val="00212E8D"/>
    <w:rsid w:val="00213DCF"/>
    <w:rsid w:val="002149B3"/>
    <w:rsid w:val="002169CB"/>
    <w:rsid w:val="002205DA"/>
    <w:rsid w:val="002209A7"/>
    <w:rsid w:val="00220C36"/>
    <w:rsid w:val="00221585"/>
    <w:rsid w:val="00221CD5"/>
    <w:rsid w:val="00221D0D"/>
    <w:rsid w:val="00222E0F"/>
    <w:rsid w:val="00223192"/>
    <w:rsid w:val="00232C40"/>
    <w:rsid w:val="002337A0"/>
    <w:rsid w:val="00235F14"/>
    <w:rsid w:val="002364B7"/>
    <w:rsid w:val="00237153"/>
    <w:rsid w:val="00237AEA"/>
    <w:rsid w:val="00237CA8"/>
    <w:rsid w:val="002408E3"/>
    <w:rsid w:val="00240C62"/>
    <w:rsid w:val="00240F55"/>
    <w:rsid w:val="00240FCD"/>
    <w:rsid w:val="00241673"/>
    <w:rsid w:val="00242551"/>
    <w:rsid w:val="00243BD1"/>
    <w:rsid w:val="0024650F"/>
    <w:rsid w:val="00247CEC"/>
    <w:rsid w:val="00247D2E"/>
    <w:rsid w:val="00251EF3"/>
    <w:rsid w:val="00252BC8"/>
    <w:rsid w:val="00253A7C"/>
    <w:rsid w:val="00253CB0"/>
    <w:rsid w:val="00254C15"/>
    <w:rsid w:val="002554B8"/>
    <w:rsid w:val="0025597F"/>
    <w:rsid w:val="00256E3C"/>
    <w:rsid w:val="002631A8"/>
    <w:rsid w:val="00263239"/>
    <w:rsid w:val="00263C73"/>
    <w:rsid w:val="00264597"/>
    <w:rsid w:val="00264801"/>
    <w:rsid w:val="00265A1A"/>
    <w:rsid w:val="002667E2"/>
    <w:rsid w:val="00266A78"/>
    <w:rsid w:val="002703D2"/>
    <w:rsid w:val="00271618"/>
    <w:rsid w:val="0027401F"/>
    <w:rsid w:val="00276773"/>
    <w:rsid w:val="00280F4E"/>
    <w:rsid w:val="00281424"/>
    <w:rsid w:val="002826F4"/>
    <w:rsid w:val="00282BB6"/>
    <w:rsid w:val="00282EED"/>
    <w:rsid w:val="0028306E"/>
    <w:rsid w:val="00284C2F"/>
    <w:rsid w:val="002863DB"/>
    <w:rsid w:val="00287299"/>
    <w:rsid w:val="002905F0"/>
    <w:rsid w:val="00291E1B"/>
    <w:rsid w:val="00292299"/>
    <w:rsid w:val="00292AFF"/>
    <w:rsid w:val="00293EBD"/>
    <w:rsid w:val="00293EDB"/>
    <w:rsid w:val="002940B9"/>
    <w:rsid w:val="00295275"/>
    <w:rsid w:val="00295F2F"/>
    <w:rsid w:val="00296275"/>
    <w:rsid w:val="00296332"/>
    <w:rsid w:val="002969E4"/>
    <w:rsid w:val="00297709"/>
    <w:rsid w:val="002A084F"/>
    <w:rsid w:val="002A1876"/>
    <w:rsid w:val="002A1DFE"/>
    <w:rsid w:val="002A2E87"/>
    <w:rsid w:val="002A33DF"/>
    <w:rsid w:val="002A460D"/>
    <w:rsid w:val="002A58B0"/>
    <w:rsid w:val="002A61C1"/>
    <w:rsid w:val="002B001F"/>
    <w:rsid w:val="002B1695"/>
    <w:rsid w:val="002B2679"/>
    <w:rsid w:val="002B2B01"/>
    <w:rsid w:val="002B2B7E"/>
    <w:rsid w:val="002B7923"/>
    <w:rsid w:val="002C1278"/>
    <w:rsid w:val="002C4256"/>
    <w:rsid w:val="002C7FDA"/>
    <w:rsid w:val="002D0F91"/>
    <w:rsid w:val="002D3E40"/>
    <w:rsid w:val="002D4B74"/>
    <w:rsid w:val="002D4F3E"/>
    <w:rsid w:val="002D5C4D"/>
    <w:rsid w:val="002D68BD"/>
    <w:rsid w:val="002D6E65"/>
    <w:rsid w:val="002D7966"/>
    <w:rsid w:val="002E2550"/>
    <w:rsid w:val="002E3902"/>
    <w:rsid w:val="002E420E"/>
    <w:rsid w:val="002E65D3"/>
    <w:rsid w:val="002E66F9"/>
    <w:rsid w:val="002E759D"/>
    <w:rsid w:val="002F0634"/>
    <w:rsid w:val="002F0A88"/>
    <w:rsid w:val="002F1BDC"/>
    <w:rsid w:val="002F333C"/>
    <w:rsid w:val="002F337E"/>
    <w:rsid w:val="002F40EA"/>
    <w:rsid w:val="002F501A"/>
    <w:rsid w:val="002F7285"/>
    <w:rsid w:val="00301761"/>
    <w:rsid w:val="003026B6"/>
    <w:rsid w:val="00306AA8"/>
    <w:rsid w:val="0031135A"/>
    <w:rsid w:val="003133FF"/>
    <w:rsid w:val="00314167"/>
    <w:rsid w:val="00314A54"/>
    <w:rsid w:val="00315AD7"/>
    <w:rsid w:val="00315D46"/>
    <w:rsid w:val="00316C5F"/>
    <w:rsid w:val="00316F9E"/>
    <w:rsid w:val="00320543"/>
    <w:rsid w:val="00322288"/>
    <w:rsid w:val="00322C0D"/>
    <w:rsid w:val="00322ED3"/>
    <w:rsid w:val="00324493"/>
    <w:rsid w:val="00331586"/>
    <w:rsid w:val="0033472C"/>
    <w:rsid w:val="00337094"/>
    <w:rsid w:val="00337DF1"/>
    <w:rsid w:val="00337EB1"/>
    <w:rsid w:val="003434A0"/>
    <w:rsid w:val="00344659"/>
    <w:rsid w:val="00344E83"/>
    <w:rsid w:val="003458E8"/>
    <w:rsid w:val="00346109"/>
    <w:rsid w:val="00346FAD"/>
    <w:rsid w:val="003471A4"/>
    <w:rsid w:val="003524F4"/>
    <w:rsid w:val="003525CB"/>
    <w:rsid w:val="0035411F"/>
    <w:rsid w:val="00354AD2"/>
    <w:rsid w:val="00355525"/>
    <w:rsid w:val="0035592D"/>
    <w:rsid w:val="00355FA1"/>
    <w:rsid w:val="00356325"/>
    <w:rsid w:val="0035788B"/>
    <w:rsid w:val="00357A80"/>
    <w:rsid w:val="00360234"/>
    <w:rsid w:val="00360F8F"/>
    <w:rsid w:val="00362AB2"/>
    <w:rsid w:val="00363711"/>
    <w:rsid w:val="00364D18"/>
    <w:rsid w:val="00365BAD"/>
    <w:rsid w:val="00366BE2"/>
    <w:rsid w:val="00367B57"/>
    <w:rsid w:val="0037379A"/>
    <w:rsid w:val="003759F1"/>
    <w:rsid w:val="00375B48"/>
    <w:rsid w:val="00375CEB"/>
    <w:rsid w:val="0037631D"/>
    <w:rsid w:val="00377577"/>
    <w:rsid w:val="00381E8C"/>
    <w:rsid w:val="0038706F"/>
    <w:rsid w:val="00390C6E"/>
    <w:rsid w:val="0039446C"/>
    <w:rsid w:val="00394908"/>
    <w:rsid w:val="00396549"/>
    <w:rsid w:val="003965A2"/>
    <w:rsid w:val="0039740E"/>
    <w:rsid w:val="00397AC1"/>
    <w:rsid w:val="003A003E"/>
    <w:rsid w:val="003A078D"/>
    <w:rsid w:val="003A0DFE"/>
    <w:rsid w:val="003A15B2"/>
    <w:rsid w:val="003A2F36"/>
    <w:rsid w:val="003A3B2B"/>
    <w:rsid w:val="003A556B"/>
    <w:rsid w:val="003A7FA4"/>
    <w:rsid w:val="003B1812"/>
    <w:rsid w:val="003B1EE1"/>
    <w:rsid w:val="003B2B62"/>
    <w:rsid w:val="003B2CF3"/>
    <w:rsid w:val="003B4E71"/>
    <w:rsid w:val="003C2052"/>
    <w:rsid w:val="003C45E4"/>
    <w:rsid w:val="003C531B"/>
    <w:rsid w:val="003C7BE4"/>
    <w:rsid w:val="003D209B"/>
    <w:rsid w:val="003D2420"/>
    <w:rsid w:val="003D2923"/>
    <w:rsid w:val="003D3104"/>
    <w:rsid w:val="003D3A1F"/>
    <w:rsid w:val="003D6DA3"/>
    <w:rsid w:val="003E0B85"/>
    <w:rsid w:val="003E18F2"/>
    <w:rsid w:val="003E2145"/>
    <w:rsid w:val="003E27A1"/>
    <w:rsid w:val="003E76FE"/>
    <w:rsid w:val="003E7837"/>
    <w:rsid w:val="003E7961"/>
    <w:rsid w:val="003F1FF8"/>
    <w:rsid w:val="003F3C47"/>
    <w:rsid w:val="003F6D5F"/>
    <w:rsid w:val="003F7776"/>
    <w:rsid w:val="00400E1F"/>
    <w:rsid w:val="004015E1"/>
    <w:rsid w:val="004024E6"/>
    <w:rsid w:val="0040288C"/>
    <w:rsid w:val="0040426A"/>
    <w:rsid w:val="0040509C"/>
    <w:rsid w:val="00405619"/>
    <w:rsid w:val="0040637B"/>
    <w:rsid w:val="00406858"/>
    <w:rsid w:val="00410D40"/>
    <w:rsid w:val="00413A15"/>
    <w:rsid w:val="00415A27"/>
    <w:rsid w:val="00415A28"/>
    <w:rsid w:val="00415AC5"/>
    <w:rsid w:val="00420C9F"/>
    <w:rsid w:val="004236AA"/>
    <w:rsid w:val="004239D0"/>
    <w:rsid w:val="004265EF"/>
    <w:rsid w:val="00427C1D"/>
    <w:rsid w:val="00430D16"/>
    <w:rsid w:val="0043223E"/>
    <w:rsid w:val="00435962"/>
    <w:rsid w:val="00435E9D"/>
    <w:rsid w:val="00436410"/>
    <w:rsid w:val="00437244"/>
    <w:rsid w:val="00441176"/>
    <w:rsid w:val="00442CFB"/>
    <w:rsid w:val="00444BA2"/>
    <w:rsid w:val="004457C2"/>
    <w:rsid w:val="00446A28"/>
    <w:rsid w:val="00450864"/>
    <w:rsid w:val="00450BFF"/>
    <w:rsid w:val="00451C72"/>
    <w:rsid w:val="00452045"/>
    <w:rsid w:val="004523D3"/>
    <w:rsid w:val="004528E5"/>
    <w:rsid w:val="00453808"/>
    <w:rsid w:val="00453C21"/>
    <w:rsid w:val="00456963"/>
    <w:rsid w:val="00457FBA"/>
    <w:rsid w:val="00462440"/>
    <w:rsid w:val="00466D06"/>
    <w:rsid w:val="00467440"/>
    <w:rsid w:val="00471B2D"/>
    <w:rsid w:val="004747F1"/>
    <w:rsid w:val="00475383"/>
    <w:rsid w:val="0047636C"/>
    <w:rsid w:val="00476F8E"/>
    <w:rsid w:val="00481A18"/>
    <w:rsid w:val="00482432"/>
    <w:rsid w:val="00483B51"/>
    <w:rsid w:val="0048407C"/>
    <w:rsid w:val="0048419F"/>
    <w:rsid w:val="004844B2"/>
    <w:rsid w:val="00493FA4"/>
    <w:rsid w:val="00494683"/>
    <w:rsid w:val="0049488A"/>
    <w:rsid w:val="00496D62"/>
    <w:rsid w:val="00497409"/>
    <w:rsid w:val="004A0EF5"/>
    <w:rsid w:val="004A23D2"/>
    <w:rsid w:val="004A33B2"/>
    <w:rsid w:val="004A36A0"/>
    <w:rsid w:val="004A3C17"/>
    <w:rsid w:val="004A5001"/>
    <w:rsid w:val="004A5E52"/>
    <w:rsid w:val="004A6095"/>
    <w:rsid w:val="004A63F2"/>
    <w:rsid w:val="004A6C31"/>
    <w:rsid w:val="004B0FCB"/>
    <w:rsid w:val="004B1035"/>
    <w:rsid w:val="004B22F8"/>
    <w:rsid w:val="004B3B6B"/>
    <w:rsid w:val="004B4BA1"/>
    <w:rsid w:val="004B58BA"/>
    <w:rsid w:val="004B6E55"/>
    <w:rsid w:val="004B74F4"/>
    <w:rsid w:val="004C0999"/>
    <w:rsid w:val="004C188C"/>
    <w:rsid w:val="004C2010"/>
    <w:rsid w:val="004C3444"/>
    <w:rsid w:val="004C54CC"/>
    <w:rsid w:val="004C551B"/>
    <w:rsid w:val="004C5535"/>
    <w:rsid w:val="004C5BAA"/>
    <w:rsid w:val="004C67F9"/>
    <w:rsid w:val="004C6922"/>
    <w:rsid w:val="004C7411"/>
    <w:rsid w:val="004C7B00"/>
    <w:rsid w:val="004D1416"/>
    <w:rsid w:val="004D1954"/>
    <w:rsid w:val="004D4410"/>
    <w:rsid w:val="004D641F"/>
    <w:rsid w:val="004D6501"/>
    <w:rsid w:val="004D66CC"/>
    <w:rsid w:val="004D76BC"/>
    <w:rsid w:val="004E14C7"/>
    <w:rsid w:val="004E298D"/>
    <w:rsid w:val="004E43F9"/>
    <w:rsid w:val="004E505C"/>
    <w:rsid w:val="004E5772"/>
    <w:rsid w:val="004E66F9"/>
    <w:rsid w:val="004E718D"/>
    <w:rsid w:val="004E7848"/>
    <w:rsid w:val="004F0F93"/>
    <w:rsid w:val="004F101F"/>
    <w:rsid w:val="004F3DB2"/>
    <w:rsid w:val="004F3EC6"/>
    <w:rsid w:val="004F3EFB"/>
    <w:rsid w:val="004F77D7"/>
    <w:rsid w:val="00500623"/>
    <w:rsid w:val="005011AA"/>
    <w:rsid w:val="00501564"/>
    <w:rsid w:val="00501E62"/>
    <w:rsid w:val="00503C0A"/>
    <w:rsid w:val="005058AA"/>
    <w:rsid w:val="005072BE"/>
    <w:rsid w:val="00513FAC"/>
    <w:rsid w:val="00515043"/>
    <w:rsid w:val="00521DB1"/>
    <w:rsid w:val="005227E5"/>
    <w:rsid w:val="0052448D"/>
    <w:rsid w:val="0052452C"/>
    <w:rsid w:val="0052560C"/>
    <w:rsid w:val="005257B6"/>
    <w:rsid w:val="00531018"/>
    <w:rsid w:val="005320A1"/>
    <w:rsid w:val="005325F4"/>
    <w:rsid w:val="005362F7"/>
    <w:rsid w:val="0053759F"/>
    <w:rsid w:val="00537C96"/>
    <w:rsid w:val="00537FBC"/>
    <w:rsid w:val="00540225"/>
    <w:rsid w:val="00542F31"/>
    <w:rsid w:val="005461EA"/>
    <w:rsid w:val="00546FDC"/>
    <w:rsid w:val="00547989"/>
    <w:rsid w:val="00547C0C"/>
    <w:rsid w:val="00555A62"/>
    <w:rsid w:val="00556D39"/>
    <w:rsid w:val="00556F42"/>
    <w:rsid w:val="00556FCD"/>
    <w:rsid w:val="005604D6"/>
    <w:rsid w:val="0056064A"/>
    <w:rsid w:val="00562E23"/>
    <w:rsid w:val="00564802"/>
    <w:rsid w:val="00564967"/>
    <w:rsid w:val="00565C49"/>
    <w:rsid w:val="00566476"/>
    <w:rsid w:val="0056648E"/>
    <w:rsid w:val="00567ADB"/>
    <w:rsid w:val="00570672"/>
    <w:rsid w:val="005711F6"/>
    <w:rsid w:val="005751E1"/>
    <w:rsid w:val="005762F7"/>
    <w:rsid w:val="00577885"/>
    <w:rsid w:val="0058099D"/>
    <w:rsid w:val="00583E27"/>
    <w:rsid w:val="00584941"/>
    <w:rsid w:val="00584EA7"/>
    <w:rsid w:val="00585386"/>
    <w:rsid w:val="0058659D"/>
    <w:rsid w:val="005912FB"/>
    <w:rsid w:val="00591F85"/>
    <w:rsid w:val="005931AC"/>
    <w:rsid w:val="005A014C"/>
    <w:rsid w:val="005A1925"/>
    <w:rsid w:val="005A4460"/>
    <w:rsid w:val="005A501C"/>
    <w:rsid w:val="005A76D2"/>
    <w:rsid w:val="005B104A"/>
    <w:rsid w:val="005B273D"/>
    <w:rsid w:val="005B28B0"/>
    <w:rsid w:val="005B704A"/>
    <w:rsid w:val="005B76A1"/>
    <w:rsid w:val="005C3F88"/>
    <w:rsid w:val="005C42CB"/>
    <w:rsid w:val="005C5925"/>
    <w:rsid w:val="005C5C19"/>
    <w:rsid w:val="005C6368"/>
    <w:rsid w:val="005D3246"/>
    <w:rsid w:val="005E4C5B"/>
    <w:rsid w:val="005E5E22"/>
    <w:rsid w:val="005E5FA8"/>
    <w:rsid w:val="005E68A7"/>
    <w:rsid w:val="005F14F4"/>
    <w:rsid w:val="005F17A0"/>
    <w:rsid w:val="005F22FB"/>
    <w:rsid w:val="005F2F22"/>
    <w:rsid w:val="005F66F4"/>
    <w:rsid w:val="005F69CF"/>
    <w:rsid w:val="00602FDE"/>
    <w:rsid w:val="0060572F"/>
    <w:rsid w:val="00606869"/>
    <w:rsid w:val="0061308F"/>
    <w:rsid w:val="00613DC3"/>
    <w:rsid w:val="00615CCD"/>
    <w:rsid w:val="0061719F"/>
    <w:rsid w:val="006172CC"/>
    <w:rsid w:val="006203DC"/>
    <w:rsid w:val="00621420"/>
    <w:rsid w:val="00621D7C"/>
    <w:rsid w:val="00623558"/>
    <w:rsid w:val="00627065"/>
    <w:rsid w:val="006271E5"/>
    <w:rsid w:val="00627274"/>
    <w:rsid w:val="0063042B"/>
    <w:rsid w:val="00630C01"/>
    <w:rsid w:val="00631808"/>
    <w:rsid w:val="00631EFF"/>
    <w:rsid w:val="00636301"/>
    <w:rsid w:val="00640021"/>
    <w:rsid w:val="00640CAC"/>
    <w:rsid w:val="00640F50"/>
    <w:rsid w:val="00642F5F"/>
    <w:rsid w:val="00643D8F"/>
    <w:rsid w:val="006443F9"/>
    <w:rsid w:val="006445A8"/>
    <w:rsid w:val="006448A1"/>
    <w:rsid w:val="00645875"/>
    <w:rsid w:val="0064738C"/>
    <w:rsid w:val="00651653"/>
    <w:rsid w:val="00651BAE"/>
    <w:rsid w:val="00651C48"/>
    <w:rsid w:val="00652650"/>
    <w:rsid w:val="0065406E"/>
    <w:rsid w:val="006544CE"/>
    <w:rsid w:val="006578B8"/>
    <w:rsid w:val="006606D5"/>
    <w:rsid w:val="006616B0"/>
    <w:rsid w:val="00663690"/>
    <w:rsid w:val="00664766"/>
    <w:rsid w:val="00664A85"/>
    <w:rsid w:val="00665F17"/>
    <w:rsid w:val="006761DF"/>
    <w:rsid w:val="00677E5F"/>
    <w:rsid w:val="00682902"/>
    <w:rsid w:val="00683498"/>
    <w:rsid w:val="006842C9"/>
    <w:rsid w:val="00684AC4"/>
    <w:rsid w:val="0068572A"/>
    <w:rsid w:val="00690119"/>
    <w:rsid w:val="00691A90"/>
    <w:rsid w:val="0069348B"/>
    <w:rsid w:val="006934D1"/>
    <w:rsid w:val="00694375"/>
    <w:rsid w:val="006953BD"/>
    <w:rsid w:val="00695596"/>
    <w:rsid w:val="00696127"/>
    <w:rsid w:val="006A0000"/>
    <w:rsid w:val="006A2CEF"/>
    <w:rsid w:val="006A39FF"/>
    <w:rsid w:val="006A4A06"/>
    <w:rsid w:val="006A4FD4"/>
    <w:rsid w:val="006A5157"/>
    <w:rsid w:val="006A546B"/>
    <w:rsid w:val="006A693F"/>
    <w:rsid w:val="006A74AE"/>
    <w:rsid w:val="006B28A8"/>
    <w:rsid w:val="006B2E0D"/>
    <w:rsid w:val="006B3B0B"/>
    <w:rsid w:val="006B4D03"/>
    <w:rsid w:val="006B7EC9"/>
    <w:rsid w:val="006C04A9"/>
    <w:rsid w:val="006C23A4"/>
    <w:rsid w:val="006C2C46"/>
    <w:rsid w:val="006C5220"/>
    <w:rsid w:val="006C58B9"/>
    <w:rsid w:val="006C7087"/>
    <w:rsid w:val="006C7FAC"/>
    <w:rsid w:val="006D0256"/>
    <w:rsid w:val="006D0FE8"/>
    <w:rsid w:val="006D1AF9"/>
    <w:rsid w:val="006D3033"/>
    <w:rsid w:val="006D31F4"/>
    <w:rsid w:val="006D42B5"/>
    <w:rsid w:val="006D4C50"/>
    <w:rsid w:val="006D5C00"/>
    <w:rsid w:val="006D6B50"/>
    <w:rsid w:val="006D76F8"/>
    <w:rsid w:val="006E1398"/>
    <w:rsid w:val="006E2A11"/>
    <w:rsid w:val="006E77A7"/>
    <w:rsid w:val="006E7DC7"/>
    <w:rsid w:val="006F132A"/>
    <w:rsid w:val="006F24D3"/>
    <w:rsid w:val="006F24EE"/>
    <w:rsid w:val="006F5DE4"/>
    <w:rsid w:val="006F7359"/>
    <w:rsid w:val="00700F71"/>
    <w:rsid w:val="00702260"/>
    <w:rsid w:val="0070328D"/>
    <w:rsid w:val="007035EA"/>
    <w:rsid w:val="00704FCD"/>
    <w:rsid w:val="00705519"/>
    <w:rsid w:val="007059DB"/>
    <w:rsid w:val="0070603C"/>
    <w:rsid w:val="0071300B"/>
    <w:rsid w:val="00714921"/>
    <w:rsid w:val="00714C80"/>
    <w:rsid w:val="00715026"/>
    <w:rsid w:val="0071727A"/>
    <w:rsid w:val="007178B7"/>
    <w:rsid w:val="00720EDB"/>
    <w:rsid w:val="00721968"/>
    <w:rsid w:val="0072257B"/>
    <w:rsid w:val="007238B8"/>
    <w:rsid w:val="00724110"/>
    <w:rsid w:val="0072566E"/>
    <w:rsid w:val="00726075"/>
    <w:rsid w:val="007261E5"/>
    <w:rsid w:val="00726FEF"/>
    <w:rsid w:val="007359BE"/>
    <w:rsid w:val="0073691B"/>
    <w:rsid w:val="00740905"/>
    <w:rsid w:val="007417EF"/>
    <w:rsid w:val="00741F6C"/>
    <w:rsid w:val="0074478F"/>
    <w:rsid w:val="00744DB6"/>
    <w:rsid w:val="00745877"/>
    <w:rsid w:val="00745A88"/>
    <w:rsid w:val="007460CD"/>
    <w:rsid w:val="00746103"/>
    <w:rsid w:val="007465D0"/>
    <w:rsid w:val="00746963"/>
    <w:rsid w:val="00750147"/>
    <w:rsid w:val="00754DE7"/>
    <w:rsid w:val="00756B43"/>
    <w:rsid w:val="007617F2"/>
    <w:rsid w:val="007618B2"/>
    <w:rsid w:val="00761D39"/>
    <w:rsid w:val="00764BAB"/>
    <w:rsid w:val="00764CA7"/>
    <w:rsid w:val="00764E70"/>
    <w:rsid w:val="0076552F"/>
    <w:rsid w:val="0076564A"/>
    <w:rsid w:val="0077067B"/>
    <w:rsid w:val="007731EE"/>
    <w:rsid w:val="007777E8"/>
    <w:rsid w:val="00780017"/>
    <w:rsid w:val="0078015F"/>
    <w:rsid w:val="007819A1"/>
    <w:rsid w:val="00781C7E"/>
    <w:rsid w:val="00781F25"/>
    <w:rsid w:val="007821FF"/>
    <w:rsid w:val="00785224"/>
    <w:rsid w:val="007862A3"/>
    <w:rsid w:val="007877DF"/>
    <w:rsid w:val="00790756"/>
    <w:rsid w:val="00791BEF"/>
    <w:rsid w:val="00792040"/>
    <w:rsid w:val="0079286C"/>
    <w:rsid w:val="00793263"/>
    <w:rsid w:val="0079410A"/>
    <w:rsid w:val="00795B4E"/>
    <w:rsid w:val="00795C13"/>
    <w:rsid w:val="007A14F8"/>
    <w:rsid w:val="007A20AD"/>
    <w:rsid w:val="007A3247"/>
    <w:rsid w:val="007A5933"/>
    <w:rsid w:val="007A5F0B"/>
    <w:rsid w:val="007A7930"/>
    <w:rsid w:val="007B1178"/>
    <w:rsid w:val="007B156F"/>
    <w:rsid w:val="007B1C2F"/>
    <w:rsid w:val="007B1CC4"/>
    <w:rsid w:val="007B359D"/>
    <w:rsid w:val="007B3EA7"/>
    <w:rsid w:val="007B4704"/>
    <w:rsid w:val="007B4DD6"/>
    <w:rsid w:val="007B62FC"/>
    <w:rsid w:val="007B7DAD"/>
    <w:rsid w:val="007C3B2D"/>
    <w:rsid w:val="007C52B0"/>
    <w:rsid w:val="007C6041"/>
    <w:rsid w:val="007C6DDC"/>
    <w:rsid w:val="007D230E"/>
    <w:rsid w:val="007D2E9F"/>
    <w:rsid w:val="007D4459"/>
    <w:rsid w:val="007D4996"/>
    <w:rsid w:val="007D4D3C"/>
    <w:rsid w:val="007E1991"/>
    <w:rsid w:val="007E2990"/>
    <w:rsid w:val="007E34A7"/>
    <w:rsid w:val="007E4482"/>
    <w:rsid w:val="007E60BF"/>
    <w:rsid w:val="007E63EA"/>
    <w:rsid w:val="007E6C03"/>
    <w:rsid w:val="007F0484"/>
    <w:rsid w:val="007F053A"/>
    <w:rsid w:val="007F08AF"/>
    <w:rsid w:val="007F17CC"/>
    <w:rsid w:val="007F306F"/>
    <w:rsid w:val="007F721E"/>
    <w:rsid w:val="007F7E71"/>
    <w:rsid w:val="00800D62"/>
    <w:rsid w:val="00801CF6"/>
    <w:rsid w:val="00805FC1"/>
    <w:rsid w:val="008076C4"/>
    <w:rsid w:val="008108E4"/>
    <w:rsid w:val="00810CAA"/>
    <w:rsid w:val="00811279"/>
    <w:rsid w:val="0081325D"/>
    <w:rsid w:val="00813524"/>
    <w:rsid w:val="008152E2"/>
    <w:rsid w:val="00815E83"/>
    <w:rsid w:val="00816014"/>
    <w:rsid w:val="008174EC"/>
    <w:rsid w:val="0082096F"/>
    <w:rsid w:val="00820EA2"/>
    <w:rsid w:val="008216C3"/>
    <w:rsid w:val="00821F46"/>
    <w:rsid w:val="008223A4"/>
    <w:rsid w:val="00822AAA"/>
    <w:rsid w:val="00822DF6"/>
    <w:rsid w:val="00824492"/>
    <w:rsid w:val="00825FDB"/>
    <w:rsid w:val="0082646E"/>
    <w:rsid w:val="0082684C"/>
    <w:rsid w:val="008308B2"/>
    <w:rsid w:val="00831142"/>
    <w:rsid w:val="008323F6"/>
    <w:rsid w:val="008333CC"/>
    <w:rsid w:val="00835B45"/>
    <w:rsid w:val="00836748"/>
    <w:rsid w:val="008403A5"/>
    <w:rsid w:val="008408BA"/>
    <w:rsid w:val="00841292"/>
    <w:rsid w:val="00841427"/>
    <w:rsid w:val="00841825"/>
    <w:rsid w:val="00841E22"/>
    <w:rsid w:val="00843BEC"/>
    <w:rsid w:val="008458D7"/>
    <w:rsid w:val="00846876"/>
    <w:rsid w:val="00850680"/>
    <w:rsid w:val="00850F94"/>
    <w:rsid w:val="0085150C"/>
    <w:rsid w:val="00851AD0"/>
    <w:rsid w:val="008520D1"/>
    <w:rsid w:val="00852201"/>
    <w:rsid w:val="0085260D"/>
    <w:rsid w:val="00852D87"/>
    <w:rsid w:val="00853DE4"/>
    <w:rsid w:val="00856BCD"/>
    <w:rsid w:val="00857828"/>
    <w:rsid w:val="0086017D"/>
    <w:rsid w:val="00862E6F"/>
    <w:rsid w:val="0086397A"/>
    <w:rsid w:val="008657FC"/>
    <w:rsid w:val="00865E60"/>
    <w:rsid w:val="00867E1A"/>
    <w:rsid w:val="00871440"/>
    <w:rsid w:val="008714FB"/>
    <w:rsid w:val="0087178F"/>
    <w:rsid w:val="00877BCE"/>
    <w:rsid w:val="00884A26"/>
    <w:rsid w:val="00884E03"/>
    <w:rsid w:val="00887002"/>
    <w:rsid w:val="00890B38"/>
    <w:rsid w:val="008919A0"/>
    <w:rsid w:val="00891E81"/>
    <w:rsid w:val="008928EB"/>
    <w:rsid w:val="00893078"/>
    <w:rsid w:val="008954EF"/>
    <w:rsid w:val="00895646"/>
    <w:rsid w:val="00895B6F"/>
    <w:rsid w:val="00896923"/>
    <w:rsid w:val="008A1B23"/>
    <w:rsid w:val="008A4B97"/>
    <w:rsid w:val="008A515E"/>
    <w:rsid w:val="008A6DBC"/>
    <w:rsid w:val="008B000E"/>
    <w:rsid w:val="008B02E0"/>
    <w:rsid w:val="008B2D1D"/>
    <w:rsid w:val="008B3299"/>
    <w:rsid w:val="008B43E9"/>
    <w:rsid w:val="008B44A1"/>
    <w:rsid w:val="008B65B1"/>
    <w:rsid w:val="008B6E3C"/>
    <w:rsid w:val="008C174E"/>
    <w:rsid w:val="008C18C9"/>
    <w:rsid w:val="008C1D10"/>
    <w:rsid w:val="008C37E1"/>
    <w:rsid w:val="008C4B2B"/>
    <w:rsid w:val="008C4E98"/>
    <w:rsid w:val="008C714C"/>
    <w:rsid w:val="008C775E"/>
    <w:rsid w:val="008C794F"/>
    <w:rsid w:val="008D0650"/>
    <w:rsid w:val="008D07AE"/>
    <w:rsid w:val="008D1421"/>
    <w:rsid w:val="008D1AF2"/>
    <w:rsid w:val="008D1C7E"/>
    <w:rsid w:val="008D4166"/>
    <w:rsid w:val="008D5DA1"/>
    <w:rsid w:val="008D7828"/>
    <w:rsid w:val="008E3F1F"/>
    <w:rsid w:val="008E4D5E"/>
    <w:rsid w:val="008F00D6"/>
    <w:rsid w:val="008F1A78"/>
    <w:rsid w:val="008F3D52"/>
    <w:rsid w:val="008F4BE9"/>
    <w:rsid w:val="008F6C61"/>
    <w:rsid w:val="00902A34"/>
    <w:rsid w:val="00902A70"/>
    <w:rsid w:val="009040D3"/>
    <w:rsid w:val="009049BB"/>
    <w:rsid w:val="009059CA"/>
    <w:rsid w:val="0091032C"/>
    <w:rsid w:val="00910A3B"/>
    <w:rsid w:val="00911C9E"/>
    <w:rsid w:val="009128D3"/>
    <w:rsid w:val="00912AEA"/>
    <w:rsid w:val="00912D7C"/>
    <w:rsid w:val="009146B7"/>
    <w:rsid w:val="009147B8"/>
    <w:rsid w:val="00914CC6"/>
    <w:rsid w:val="009159E7"/>
    <w:rsid w:val="00915C65"/>
    <w:rsid w:val="009172BA"/>
    <w:rsid w:val="00920544"/>
    <w:rsid w:val="00921C6D"/>
    <w:rsid w:val="00926B21"/>
    <w:rsid w:val="009272F2"/>
    <w:rsid w:val="00930267"/>
    <w:rsid w:val="009304CC"/>
    <w:rsid w:val="00930586"/>
    <w:rsid w:val="00936E9C"/>
    <w:rsid w:val="00937F71"/>
    <w:rsid w:val="009410BE"/>
    <w:rsid w:val="00943042"/>
    <w:rsid w:val="0094445E"/>
    <w:rsid w:val="00947BDF"/>
    <w:rsid w:val="009505D7"/>
    <w:rsid w:val="0095091F"/>
    <w:rsid w:val="00951615"/>
    <w:rsid w:val="00953151"/>
    <w:rsid w:val="00955D0A"/>
    <w:rsid w:val="00956579"/>
    <w:rsid w:val="009600A9"/>
    <w:rsid w:val="009606A6"/>
    <w:rsid w:val="009608DE"/>
    <w:rsid w:val="00960AC7"/>
    <w:rsid w:val="009627F9"/>
    <w:rsid w:val="009633D8"/>
    <w:rsid w:val="009635D5"/>
    <w:rsid w:val="009641EE"/>
    <w:rsid w:val="009645B9"/>
    <w:rsid w:val="009648B3"/>
    <w:rsid w:val="00965748"/>
    <w:rsid w:val="009664F5"/>
    <w:rsid w:val="00970E48"/>
    <w:rsid w:val="00971B71"/>
    <w:rsid w:val="009742C2"/>
    <w:rsid w:val="009745B8"/>
    <w:rsid w:val="00975DBB"/>
    <w:rsid w:val="0097715F"/>
    <w:rsid w:val="009773A5"/>
    <w:rsid w:val="00980ED7"/>
    <w:rsid w:val="0098112E"/>
    <w:rsid w:val="00982C02"/>
    <w:rsid w:val="00982F33"/>
    <w:rsid w:val="00983DB7"/>
    <w:rsid w:val="00984266"/>
    <w:rsid w:val="00986BAB"/>
    <w:rsid w:val="00987EDF"/>
    <w:rsid w:val="009905C9"/>
    <w:rsid w:val="00990ADD"/>
    <w:rsid w:val="0099243D"/>
    <w:rsid w:val="009927CF"/>
    <w:rsid w:val="0099585D"/>
    <w:rsid w:val="00996BD7"/>
    <w:rsid w:val="009A0C19"/>
    <w:rsid w:val="009A14A0"/>
    <w:rsid w:val="009A16D4"/>
    <w:rsid w:val="009A3FEA"/>
    <w:rsid w:val="009A4682"/>
    <w:rsid w:val="009A539B"/>
    <w:rsid w:val="009A6311"/>
    <w:rsid w:val="009B3B3C"/>
    <w:rsid w:val="009B3E46"/>
    <w:rsid w:val="009B43A3"/>
    <w:rsid w:val="009B5A90"/>
    <w:rsid w:val="009B5DE1"/>
    <w:rsid w:val="009B6EB3"/>
    <w:rsid w:val="009C2BFF"/>
    <w:rsid w:val="009C52F9"/>
    <w:rsid w:val="009C7961"/>
    <w:rsid w:val="009D0990"/>
    <w:rsid w:val="009D28DB"/>
    <w:rsid w:val="009D546F"/>
    <w:rsid w:val="009D6256"/>
    <w:rsid w:val="009D759C"/>
    <w:rsid w:val="009E0585"/>
    <w:rsid w:val="009E3133"/>
    <w:rsid w:val="009E4843"/>
    <w:rsid w:val="009F0A1F"/>
    <w:rsid w:val="009F6EC7"/>
    <w:rsid w:val="009F70CD"/>
    <w:rsid w:val="00A00D3D"/>
    <w:rsid w:val="00A00FDC"/>
    <w:rsid w:val="00A00FDE"/>
    <w:rsid w:val="00A033FF"/>
    <w:rsid w:val="00A0559C"/>
    <w:rsid w:val="00A05D15"/>
    <w:rsid w:val="00A109E1"/>
    <w:rsid w:val="00A1264A"/>
    <w:rsid w:val="00A15A62"/>
    <w:rsid w:val="00A15E82"/>
    <w:rsid w:val="00A17099"/>
    <w:rsid w:val="00A20CF2"/>
    <w:rsid w:val="00A21116"/>
    <w:rsid w:val="00A24258"/>
    <w:rsid w:val="00A24910"/>
    <w:rsid w:val="00A26EDC"/>
    <w:rsid w:val="00A2710E"/>
    <w:rsid w:val="00A271D3"/>
    <w:rsid w:val="00A3069F"/>
    <w:rsid w:val="00A32AEE"/>
    <w:rsid w:val="00A34485"/>
    <w:rsid w:val="00A3473E"/>
    <w:rsid w:val="00A34EF8"/>
    <w:rsid w:val="00A35262"/>
    <w:rsid w:val="00A36BB5"/>
    <w:rsid w:val="00A41347"/>
    <w:rsid w:val="00A418FB"/>
    <w:rsid w:val="00A4293C"/>
    <w:rsid w:val="00A43142"/>
    <w:rsid w:val="00A4537C"/>
    <w:rsid w:val="00A457AF"/>
    <w:rsid w:val="00A4759D"/>
    <w:rsid w:val="00A47F05"/>
    <w:rsid w:val="00A50A1F"/>
    <w:rsid w:val="00A53FDE"/>
    <w:rsid w:val="00A569BF"/>
    <w:rsid w:val="00A56CDE"/>
    <w:rsid w:val="00A57B6A"/>
    <w:rsid w:val="00A61CC5"/>
    <w:rsid w:val="00A63E2C"/>
    <w:rsid w:val="00A63FC1"/>
    <w:rsid w:val="00A6444B"/>
    <w:rsid w:val="00A64977"/>
    <w:rsid w:val="00A6515C"/>
    <w:rsid w:val="00A6527B"/>
    <w:rsid w:val="00A65D2E"/>
    <w:rsid w:val="00A6637E"/>
    <w:rsid w:val="00A6764C"/>
    <w:rsid w:val="00A70D28"/>
    <w:rsid w:val="00A70DAB"/>
    <w:rsid w:val="00A71980"/>
    <w:rsid w:val="00A741C1"/>
    <w:rsid w:val="00A750ED"/>
    <w:rsid w:val="00A75B7D"/>
    <w:rsid w:val="00A75D40"/>
    <w:rsid w:val="00A77416"/>
    <w:rsid w:val="00A81DBC"/>
    <w:rsid w:val="00A821FF"/>
    <w:rsid w:val="00A82665"/>
    <w:rsid w:val="00A849A8"/>
    <w:rsid w:val="00A85946"/>
    <w:rsid w:val="00A85A69"/>
    <w:rsid w:val="00A85EA4"/>
    <w:rsid w:val="00A90D97"/>
    <w:rsid w:val="00A93311"/>
    <w:rsid w:val="00A9452F"/>
    <w:rsid w:val="00A9490C"/>
    <w:rsid w:val="00A95F37"/>
    <w:rsid w:val="00AA3174"/>
    <w:rsid w:val="00AA3271"/>
    <w:rsid w:val="00AA47A7"/>
    <w:rsid w:val="00AA4AB6"/>
    <w:rsid w:val="00AB0D84"/>
    <w:rsid w:val="00AB2355"/>
    <w:rsid w:val="00AB31E1"/>
    <w:rsid w:val="00AB3327"/>
    <w:rsid w:val="00AB3649"/>
    <w:rsid w:val="00AB3678"/>
    <w:rsid w:val="00AB5080"/>
    <w:rsid w:val="00AB60F0"/>
    <w:rsid w:val="00AB61B4"/>
    <w:rsid w:val="00AB7399"/>
    <w:rsid w:val="00AC0B93"/>
    <w:rsid w:val="00AC1760"/>
    <w:rsid w:val="00AC198D"/>
    <w:rsid w:val="00AC1A32"/>
    <w:rsid w:val="00AC35B6"/>
    <w:rsid w:val="00AC3771"/>
    <w:rsid w:val="00AC42DF"/>
    <w:rsid w:val="00AC467D"/>
    <w:rsid w:val="00AC7987"/>
    <w:rsid w:val="00AC7F27"/>
    <w:rsid w:val="00AD0082"/>
    <w:rsid w:val="00AD033E"/>
    <w:rsid w:val="00AD19D7"/>
    <w:rsid w:val="00AD648A"/>
    <w:rsid w:val="00AD714A"/>
    <w:rsid w:val="00AD7EB9"/>
    <w:rsid w:val="00AE0CE6"/>
    <w:rsid w:val="00AE1B5E"/>
    <w:rsid w:val="00AE21E3"/>
    <w:rsid w:val="00AE2B58"/>
    <w:rsid w:val="00AE7CC7"/>
    <w:rsid w:val="00AF1373"/>
    <w:rsid w:val="00AF2457"/>
    <w:rsid w:val="00AF77C5"/>
    <w:rsid w:val="00AF7A0D"/>
    <w:rsid w:val="00B04002"/>
    <w:rsid w:val="00B04A33"/>
    <w:rsid w:val="00B07407"/>
    <w:rsid w:val="00B0767C"/>
    <w:rsid w:val="00B07C54"/>
    <w:rsid w:val="00B07C5F"/>
    <w:rsid w:val="00B11423"/>
    <w:rsid w:val="00B11BA6"/>
    <w:rsid w:val="00B126E1"/>
    <w:rsid w:val="00B135BA"/>
    <w:rsid w:val="00B13A9F"/>
    <w:rsid w:val="00B13B0D"/>
    <w:rsid w:val="00B1452F"/>
    <w:rsid w:val="00B155F0"/>
    <w:rsid w:val="00B1593A"/>
    <w:rsid w:val="00B167C7"/>
    <w:rsid w:val="00B16F2D"/>
    <w:rsid w:val="00B1714C"/>
    <w:rsid w:val="00B17EC8"/>
    <w:rsid w:val="00B202E4"/>
    <w:rsid w:val="00B22D7B"/>
    <w:rsid w:val="00B2394D"/>
    <w:rsid w:val="00B25561"/>
    <w:rsid w:val="00B26FFC"/>
    <w:rsid w:val="00B2743A"/>
    <w:rsid w:val="00B27674"/>
    <w:rsid w:val="00B3135B"/>
    <w:rsid w:val="00B31CC1"/>
    <w:rsid w:val="00B33A06"/>
    <w:rsid w:val="00B33BD2"/>
    <w:rsid w:val="00B361DF"/>
    <w:rsid w:val="00B37EB8"/>
    <w:rsid w:val="00B418F3"/>
    <w:rsid w:val="00B41F25"/>
    <w:rsid w:val="00B42270"/>
    <w:rsid w:val="00B43F16"/>
    <w:rsid w:val="00B44CE1"/>
    <w:rsid w:val="00B46527"/>
    <w:rsid w:val="00B50173"/>
    <w:rsid w:val="00B50E23"/>
    <w:rsid w:val="00B55196"/>
    <w:rsid w:val="00B553F0"/>
    <w:rsid w:val="00B61198"/>
    <w:rsid w:val="00B620CA"/>
    <w:rsid w:val="00B627B8"/>
    <w:rsid w:val="00B63050"/>
    <w:rsid w:val="00B64802"/>
    <w:rsid w:val="00B67EB5"/>
    <w:rsid w:val="00B72D91"/>
    <w:rsid w:val="00B72E3B"/>
    <w:rsid w:val="00B765E2"/>
    <w:rsid w:val="00B76BB0"/>
    <w:rsid w:val="00B805FC"/>
    <w:rsid w:val="00B81CBB"/>
    <w:rsid w:val="00B82551"/>
    <w:rsid w:val="00B828F4"/>
    <w:rsid w:val="00B845E0"/>
    <w:rsid w:val="00B86123"/>
    <w:rsid w:val="00B905E9"/>
    <w:rsid w:val="00B90990"/>
    <w:rsid w:val="00B91446"/>
    <w:rsid w:val="00B96DCD"/>
    <w:rsid w:val="00B97553"/>
    <w:rsid w:val="00BA2E40"/>
    <w:rsid w:val="00BA4540"/>
    <w:rsid w:val="00BA4F3C"/>
    <w:rsid w:val="00BA50FC"/>
    <w:rsid w:val="00BA5186"/>
    <w:rsid w:val="00BA53A9"/>
    <w:rsid w:val="00BA560D"/>
    <w:rsid w:val="00BA5A8F"/>
    <w:rsid w:val="00BA6922"/>
    <w:rsid w:val="00BB17AB"/>
    <w:rsid w:val="00BB2A45"/>
    <w:rsid w:val="00BB33EC"/>
    <w:rsid w:val="00BB34AF"/>
    <w:rsid w:val="00BB435E"/>
    <w:rsid w:val="00BB616B"/>
    <w:rsid w:val="00BC2BC8"/>
    <w:rsid w:val="00BC2D3A"/>
    <w:rsid w:val="00BC65CC"/>
    <w:rsid w:val="00BC6C6F"/>
    <w:rsid w:val="00BC74BA"/>
    <w:rsid w:val="00BD3019"/>
    <w:rsid w:val="00BD38BD"/>
    <w:rsid w:val="00BD3E79"/>
    <w:rsid w:val="00BD4F7C"/>
    <w:rsid w:val="00BE0C18"/>
    <w:rsid w:val="00BE0FE2"/>
    <w:rsid w:val="00BE193D"/>
    <w:rsid w:val="00BE6F21"/>
    <w:rsid w:val="00BE6FC6"/>
    <w:rsid w:val="00BF057F"/>
    <w:rsid w:val="00BF1C85"/>
    <w:rsid w:val="00BF3581"/>
    <w:rsid w:val="00BF6FD5"/>
    <w:rsid w:val="00C00540"/>
    <w:rsid w:val="00C00E2D"/>
    <w:rsid w:val="00C026B2"/>
    <w:rsid w:val="00C06139"/>
    <w:rsid w:val="00C10F5C"/>
    <w:rsid w:val="00C125C3"/>
    <w:rsid w:val="00C12B0C"/>
    <w:rsid w:val="00C14CF0"/>
    <w:rsid w:val="00C14FFC"/>
    <w:rsid w:val="00C1673E"/>
    <w:rsid w:val="00C17756"/>
    <w:rsid w:val="00C203D3"/>
    <w:rsid w:val="00C208AB"/>
    <w:rsid w:val="00C20AE4"/>
    <w:rsid w:val="00C23FCE"/>
    <w:rsid w:val="00C241B0"/>
    <w:rsid w:val="00C33111"/>
    <w:rsid w:val="00C356DB"/>
    <w:rsid w:val="00C35936"/>
    <w:rsid w:val="00C41501"/>
    <w:rsid w:val="00C41BE8"/>
    <w:rsid w:val="00C4220F"/>
    <w:rsid w:val="00C43735"/>
    <w:rsid w:val="00C463EF"/>
    <w:rsid w:val="00C46A02"/>
    <w:rsid w:val="00C47139"/>
    <w:rsid w:val="00C47631"/>
    <w:rsid w:val="00C4792F"/>
    <w:rsid w:val="00C506AB"/>
    <w:rsid w:val="00C51270"/>
    <w:rsid w:val="00C5195A"/>
    <w:rsid w:val="00C51A75"/>
    <w:rsid w:val="00C53479"/>
    <w:rsid w:val="00C54091"/>
    <w:rsid w:val="00C54964"/>
    <w:rsid w:val="00C55136"/>
    <w:rsid w:val="00C564EB"/>
    <w:rsid w:val="00C56EA8"/>
    <w:rsid w:val="00C57957"/>
    <w:rsid w:val="00C63A97"/>
    <w:rsid w:val="00C646DA"/>
    <w:rsid w:val="00C6551D"/>
    <w:rsid w:val="00C71160"/>
    <w:rsid w:val="00C7143E"/>
    <w:rsid w:val="00C71DBF"/>
    <w:rsid w:val="00C71F4E"/>
    <w:rsid w:val="00C733DE"/>
    <w:rsid w:val="00C7560C"/>
    <w:rsid w:val="00C76DF1"/>
    <w:rsid w:val="00C778B6"/>
    <w:rsid w:val="00C77C26"/>
    <w:rsid w:val="00C8221F"/>
    <w:rsid w:val="00C82926"/>
    <w:rsid w:val="00C8383E"/>
    <w:rsid w:val="00C84A91"/>
    <w:rsid w:val="00C8559B"/>
    <w:rsid w:val="00C85A3C"/>
    <w:rsid w:val="00C863DE"/>
    <w:rsid w:val="00C8787D"/>
    <w:rsid w:val="00C87AFD"/>
    <w:rsid w:val="00C91735"/>
    <w:rsid w:val="00C92744"/>
    <w:rsid w:val="00C927E5"/>
    <w:rsid w:val="00C9283C"/>
    <w:rsid w:val="00C92BF7"/>
    <w:rsid w:val="00C940A6"/>
    <w:rsid w:val="00C94E22"/>
    <w:rsid w:val="00C9539F"/>
    <w:rsid w:val="00C95EBC"/>
    <w:rsid w:val="00C96657"/>
    <w:rsid w:val="00C9685B"/>
    <w:rsid w:val="00C973A0"/>
    <w:rsid w:val="00CA090B"/>
    <w:rsid w:val="00CA64EE"/>
    <w:rsid w:val="00CB0C2A"/>
    <w:rsid w:val="00CB0F05"/>
    <w:rsid w:val="00CB3019"/>
    <w:rsid w:val="00CB565D"/>
    <w:rsid w:val="00CB5662"/>
    <w:rsid w:val="00CB5E51"/>
    <w:rsid w:val="00CB6F04"/>
    <w:rsid w:val="00CB73D8"/>
    <w:rsid w:val="00CC0F78"/>
    <w:rsid w:val="00CC5168"/>
    <w:rsid w:val="00CC60EC"/>
    <w:rsid w:val="00CD25C6"/>
    <w:rsid w:val="00CD4096"/>
    <w:rsid w:val="00CD674B"/>
    <w:rsid w:val="00CD68C0"/>
    <w:rsid w:val="00CD7A2C"/>
    <w:rsid w:val="00CE0F78"/>
    <w:rsid w:val="00CE28E6"/>
    <w:rsid w:val="00CE3835"/>
    <w:rsid w:val="00CE3FB6"/>
    <w:rsid w:val="00CE4445"/>
    <w:rsid w:val="00CE4F00"/>
    <w:rsid w:val="00CE5059"/>
    <w:rsid w:val="00CE6DA1"/>
    <w:rsid w:val="00CF0AB9"/>
    <w:rsid w:val="00CF1836"/>
    <w:rsid w:val="00CF2485"/>
    <w:rsid w:val="00CF2D06"/>
    <w:rsid w:val="00CF4D13"/>
    <w:rsid w:val="00CF7800"/>
    <w:rsid w:val="00CF799F"/>
    <w:rsid w:val="00D014B0"/>
    <w:rsid w:val="00D01CBE"/>
    <w:rsid w:val="00D0274F"/>
    <w:rsid w:val="00D031B3"/>
    <w:rsid w:val="00D055C0"/>
    <w:rsid w:val="00D06E53"/>
    <w:rsid w:val="00D07B77"/>
    <w:rsid w:val="00D10EE7"/>
    <w:rsid w:val="00D1129C"/>
    <w:rsid w:val="00D11554"/>
    <w:rsid w:val="00D123FF"/>
    <w:rsid w:val="00D15845"/>
    <w:rsid w:val="00D15B78"/>
    <w:rsid w:val="00D17E1E"/>
    <w:rsid w:val="00D20972"/>
    <w:rsid w:val="00D21351"/>
    <w:rsid w:val="00D21C84"/>
    <w:rsid w:val="00D21F99"/>
    <w:rsid w:val="00D226F7"/>
    <w:rsid w:val="00D236DD"/>
    <w:rsid w:val="00D23FB8"/>
    <w:rsid w:val="00D2583C"/>
    <w:rsid w:val="00D31D70"/>
    <w:rsid w:val="00D322D2"/>
    <w:rsid w:val="00D3240F"/>
    <w:rsid w:val="00D330F9"/>
    <w:rsid w:val="00D3342D"/>
    <w:rsid w:val="00D35EBD"/>
    <w:rsid w:val="00D366C8"/>
    <w:rsid w:val="00D375A2"/>
    <w:rsid w:val="00D401DA"/>
    <w:rsid w:val="00D4095E"/>
    <w:rsid w:val="00D412B5"/>
    <w:rsid w:val="00D437DC"/>
    <w:rsid w:val="00D44AF7"/>
    <w:rsid w:val="00D45D53"/>
    <w:rsid w:val="00D54683"/>
    <w:rsid w:val="00D552EC"/>
    <w:rsid w:val="00D55A33"/>
    <w:rsid w:val="00D5607A"/>
    <w:rsid w:val="00D57B2E"/>
    <w:rsid w:val="00D57D40"/>
    <w:rsid w:val="00D60A12"/>
    <w:rsid w:val="00D6122A"/>
    <w:rsid w:val="00D62046"/>
    <w:rsid w:val="00D6272A"/>
    <w:rsid w:val="00D6313E"/>
    <w:rsid w:val="00D65BBA"/>
    <w:rsid w:val="00D67A47"/>
    <w:rsid w:val="00D67E1A"/>
    <w:rsid w:val="00D711DC"/>
    <w:rsid w:val="00D714AF"/>
    <w:rsid w:val="00D755CB"/>
    <w:rsid w:val="00D75C43"/>
    <w:rsid w:val="00D75E2E"/>
    <w:rsid w:val="00D80491"/>
    <w:rsid w:val="00D81431"/>
    <w:rsid w:val="00D83AC2"/>
    <w:rsid w:val="00D84646"/>
    <w:rsid w:val="00D8662D"/>
    <w:rsid w:val="00D9097F"/>
    <w:rsid w:val="00D92E0C"/>
    <w:rsid w:val="00D95E3D"/>
    <w:rsid w:val="00DA0BFD"/>
    <w:rsid w:val="00DA20C9"/>
    <w:rsid w:val="00DA2FDB"/>
    <w:rsid w:val="00DA71BA"/>
    <w:rsid w:val="00DB0D1A"/>
    <w:rsid w:val="00DB3D2A"/>
    <w:rsid w:val="00DB5075"/>
    <w:rsid w:val="00DB5B7B"/>
    <w:rsid w:val="00DB740F"/>
    <w:rsid w:val="00DB78B5"/>
    <w:rsid w:val="00DC5D06"/>
    <w:rsid w:val="00DC6BEA"/>
    <w:rsid w:val="00DD01F8"/>
    <w:rsid w:val="00DD1159"/>
    <w:rsid w:val="00DD1B20"/>
    <w:rsid w:val="00DD2F2D"/>
    <w:rsid w:val="00DD513D"/>
    <w:rsid w:val="00DD744B"/>
    <w:rsid w:val="00DD7B3B"/>
    <w:rsid w:val="00DE094C"/>
    <w:rsid w:val="00DE1C42"/>
    <w:rsid w:val="00DE241C"/>
    <w:rsid w:val="00DE2A52"/>
    <w:rsid w:val="00DE2F71"/>
    <w:rsid w:val="00DE3760"/>
    <w:rsid w:val="00DE5AAB"/>
    <w:rsid w:val="00DF0BF4"/>
    <w:rsid w:val="00DF16BB"/>
    <w:rsid w:val="00DF1C9C"/>
    <w:rsid w:val="00DF2628"/>
    <w:rsid w:val="00DF30E5"/>
    <w:rsid w:val="00DF3341"/>
    <w:rsid w:val="00DF3CE4"/>
    <w:rsid w:val="00DF3DBF"/>
    <w:rsid w:val="00DF68A3"/>
    <w:rsid w:val="00DF6CCB"/>
    <w:rsid w:val="00E0060D"/>
    <w:rsid w:val="00E02EE8"/>
    <w:rsid w:val="00E03C1E"/>
    <w:rsid w:val="00E04408"/>
    <w:rsid w:val="00E04590"/>
    <w:rsid w:val="00E04D4C"/>
    <w:rsid w:val="00E05F7F"/>
    <w:rsid w:val="00E06295"/>
    <w:rsid w:val="00E10CE1"/>
    <w:rsid w:val="00E1498A"/>
    <w:rsid w:val="00E149CE"/>
    <w:rsid w:val="00E15390"/>
    <w:rsid w:val="00E16566"/>
    <w:rsid w:val="00E1663F"/>
    <w:rsid w:val="00E17A6F"/>
    <w:rsid w:val="00E23DE8"/>
    <w:rsid w:val="00E24107"/>
    <w:rsid w:val="00E27ED3"/>
    <w:rsid w:val="00E31E51"/>
    <w:rsid w:val="00E3592A"/>
    <w:rsid w:val="00E3678C"/>
    <w:rsid w:val="00E3683F"/>
    <w:rsid w:val="00E369B6"/>
    <w:rsid w:val="00E405BD"/>
    <w:rsid w:val="00E41E2B"/>
    <w:rsid w:val="00E42FC8"/>
    <w:rsid w:val="00E43A07"/>
    <w:rsid w:val="00E4489B"/>
    <w:rsid w:val="00E44F3F"/>
    <w:rsid w:val="00E4540E"/>
    <w:rsid w:val="00E47858"/>
    <w:rsid w:val="00E51F42"/>
    <w:rsid w:val="00E52537"/>
    <w:rsid w:val="00E52A0F"/>
    <w:rsid w:val="00E53161"/>
    <w:rsid w:val="00E5364D"/>
    <w:rsid w:val="00E53C7E"/>
    <w:rsid w:val="00E550E8"/>
    <w:rsid w:val="00E55847"/>
    <w:rsid w:val="00E60049"/>
    <w:rsid w:val="00E6026B"/>
    <w:rsid w:val="00E66DFA"/>
    <w:rsid w:val="00E67B9B"/>
    <w:rsid w:val="00E70021"/>
    <w:rsid w:val="00E700D0"/>
    <w:rsid w:val="00E704E5"/>
    <w:rsid w:val="00E70C13"/>
    <w:rsid w:val="00E70FFF"/>
    <w:rsid w:val="00E72D36"/>
    <w:rsid w:val="00E7375A"/>
    <w:rsid w:val="00E74B6B"/>
    <w:rsid w:val="00E81C88"/>
    <w:rsid w:val="00E84DF1"/>
    <w:rsid w:val="00E87431"/>
    <w:rsid w:val="00E956CF"/>
    <w:rsid w:val="00EA0B8D"/>
    <w:rsid w:val="00EA11EC"/>
    <w:rsid w:val="00EA2704"/>
    <w:rsid w:val="00EA4BCE"/>
    <w:rsid w:val="00EB0C22"/>
    <w:rsid w:val="00EB2103"/>
    <w:rsid w:val="00EB5AC3"/>
    <w:rsid w:val="00EB6F82"/>
    <w:rsid w:val="00EC0A96"/>
    <w:rsid w:val="00EC0D97"/>
    <w:rsid w:val="00EC2440"/>
    <w:rsid w:val="00EC2749"/>
    <w:rsid w:val="00EC64FF"/>
    <w:rsid w:val="00EC663A"/>
    <w:rsid w:val="00ED1737"/>
    <w:rsid w:val="00ED4C83"/>
    <w:rsid w:val="00ED77E6"/>
    <w:rsid w:val="00EE01A8"/>
    <w:rsid w:val="00EE2990"/>
    <w:rsid w:val="00EE5688"/>
    <w:rsid w:val="00EE5FE8"/>
    <w:rsid w:val="00EF18E1"/>
    <w:rsid w:val="00EF3B62"/>
    <w:rsid w:val="00F014F4"/>
    <w:rsid w:val="00F050E7"/>
    <w:rsid w:val="00F05D8C"/>
    <w:rsid w:val="00F076D1"/>
    <w:rsid w:val="00F16CC4"/>
    <w:rsid w:val="00F200B3"/>
    <w:rsid w:val="00F23512"/>
    <w:rsid w:val="00F26218"/>
    <w:rsid w:val="00F26B48"/>
    <w:rsid w:val="00F26EBE"/>
    <w:rsid w:val="00F26F4C"/>
    <w:rsid w:val="00F30441"/>
    <w:rsid w:val="00F31156"/>
    <w:rsid w:val="00F315DF"/>
    <w:rsid w:val="00F31A28"/>
    <w:rsid w:val="00F351AB"/>
    <w:rsid w:val="00F357A4"/>
    <w:rsid w:val="00F363CC"/>
    <w:rsid w:val="00F36A30"/>
    <w:rsid w:val="00F37308"/>
    <w:rsid w:val="00F37441"/>
    <w:rsid w:val="00F37764"/>
    <w:rsid w:val="00F41F07"/>
    <w:rsid w:val="00F4589D"/>
    <w:rsid w:val="00F50221"/>
    <w:rsid w:val="00F52736"/>
    <w:rsid w:val="00F56ABD"/>
    <w:rsid w:val="00F56B28"/>
    <w:rsid w:val="00F56D87"/>
    <w:rsid w:val="00F56E35"/>
    <w:rsid w:val="00F57348"/>
    <w:rsid w:val="00F656E6"/>
    <w:rsid w:val="00F66647"/>
    <w:rsid w:val="00F67935"/>
    <w:rsid w:val="00F70822"/>
    <w:rsid w:val="00F71CA7"/>
    <w:rsid w:val="00F732F0"/>
    <w:rsid w:val="00F734B0"/>
    <w:rsid w:val="00F73CA5"/>
    <w:rsid w:val="00F73F68"/>
    <w:rsid w:val="00F75E87"/>
    <w:rsid w:val="00F77A9D"/>
    <w:rsid w:val="00F77CC6"/>
    <w:rsid w:val="00F77D4D"/>
    <w:rsid w:val="00F803FC"/>
    <w:rsid w:val="00F80E6F"/>
    <w:rsid w:val="00F8409F"/>
    <w:rsid w:val="00F8410B"/>
    <w:rsid w:val="00F8539A"/>
    <w:rsid w:val="00F85AF2"/>
    <w:rsid w:val="00F85D0B"/>
    <w:rsid w:val="00F86845"/>
    <w:rsid w:val="00F8688D"/>
    <w:rsid w:val="00F878B2"/>
    <w:rsid w:val="00F90049"/>
    <w:rsid w:val="00F91080"/>
    <w:rsid w:val="00F91294"/>
    <w:rsid w:val="00F9462E"/>
    <w:rsid w:val="00F956B3"/>
    <w:rsid w:val="00F95E82"/>
    <w:rsid w:val="00F95F81"/>
    <w:rsid w:val="00FA30EF"/>
    <w:rsid w:val="00FA338E"/>
    <w:rsid w:val="00FA3C0C"/>
    <w:rsid w:val="00FA40E4"/>
    <w:rsid w:val="00FA59FE"/>
    <w:rsid w:val="00FA647A"/>
    <w:rsid w:val="00FB0040"/>
    <w:rsid w:val="00FB00C0"/>
    <w:rsid w:val="00FB122D"/>
    <w:rsid w:val="00FB1322"/>
    <w:rsid w:val="00FB1529"/>
    <w:rsid w:val="00FB225F"/>
    <w:rsid w:val="00FB2777"/>
    <w:rsid w:val="00FB2FD8"/>
    <w:rsid w:val="00FB3498"/>
    <w:rsid w:val="00FB405D"/>
    <w:rsid w:val="00FB435C"/>
    <w:rsid w:val="00FB5F0E"/>
    <w:rsid w:val="00FB6691"/>
    <w:rsid w:val="00FB77E6"/>
    <w:rsid w:val="00FC0BA2"/>
    <w:rsid w:val="00FC1DE2"/>
    <w:rsid w:val="00FC31CA"/>
    <w:rsid w:val="00FC5300"/>
    <w:rsid w:val="00FC538E"/>
    <w:rsid w:val="00FC59CF"/>
    <w:rsid w:val="00FC728A"/>
    <w:rsid w:val="00FD08E9"/>
    <w:rsid w:val="00FD114D"/>
    <w:rsid w:val="00FD1559"/>
    <w:rsid w:val="00FD1593"/>
    <w:rsid w:val="00FD34A0"/>
    <w:rsid w:val="00FD555F"/>
    <w:rsid w:val="00FD594A"/>
    <w:rsid w:val="00FE178A"/>
    <w:rsid w:val="00FE3A26"/>
    <w:rsid w:val="00FE64BC"/>
    <w:rsid w:val="00FE6913"/>
    <w:rsid w:val="00FF6469"/>
    <w:rsid w:val="00FF7A65"/>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292B3"/>
  <w15:docId w15:val="{6CC2411D-E207-4028-A130-FE63AB1D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63A"/>
    <w:rPr>
      <w:rFonts w:asciiTheme="minorHAnsi" w:eastAsia="Times" w:hAnsiTheme="minorHAnsi"/>
    </w:rPr>
  </w:style>
  <w:style w:type="paragraph" w:styleId="Heading1">
    <w:name w:val="heading 1"/>
    <w:basedOn w:val="Normal"/>
    <w:next w:val="Normal"/>
    <w:link w:val="Heading1Char"/>
    <w:uiPriority w:val="9"/>
    <w:qFormat/>
    <w:rsid w:val="00263239"/>
    <w:pPr>
      <w:spacing w:before="240"/>
      <w:outlineLvl w:val="0"/>
    </w:pPr>
    <w:rPr>
      <w:b/>
      <w:sz w:val="32"/>
      <w:szCs w:val="32"/>
    </w:rPr>
  </w:style>
  <w:style w:type="paragraph" w:styleId="Heading2">
    <w:name w:val="heading 2"/>
    <w:basedOn w:val="Normal"/>
    <w:next w:val="Normal"/>
    <w:link w:val="Heading2Char"/>
    <w:uiPriority w:val="9"/>
    <w:unhideWhenUsed/>
    <w:qFormat/>
    <w:rsid w:val="00263239"/>
    <w:pPr>
      <w:keepNext/>
      <w:spacing w:before="120"/>
      <w:outlineLvl w:val="1"/>
    </w:pPr>
    <w:rPr>
      <w:rFonts w:eastAsia="Times New Roman"/>
      <w:b/>
      <w:bCs/>
      <w:color w:val="7DA7D8"/>
      <w:sz w:val="24"/>
      <w:szCs w:val="24"/>
    </w:rPr>
  </w:style>
  <w:style w:type="paragraph" w:styleId="Heading3">
    <w:name w:val="heading 3"/>
    <w:basedOn w:val="Normal"/>
    <w:next w:val="Normal"/>
    <w:link w:val="Heading3Char"/>
    <w:uiPriority w:val="9"/>
    <w:unhideWhenUsed/>
    <w:qFormat/>
    <w:rsid w:val="00320543"/>
    <w:pPr>
      <w:keepNext/>
      <w:keepLines/>
      <w:spacing w:before="60" w:after="60" w:line="264" w:lineRule="auto"/>
      <w:outlineLvl w:val="2"/>
    </w:pPr>
    <w:rPr>
      <w:rFonts w:eastAsia="Times New Roman"/>
      <w:bCs/>
      <w:color w:val="000000" w:themeColor="text1"/>
      <w:sz w:val="18"/>
    </w:rPr>
  </w:style>
  <w:style w:type="paragraph" w:styleId="Heading4">
    <w:name w:val="heading 4"/>
    <w:basedOn w:val="Normal"/>
    <w:next w:val="Normal"/>
    <w:link w:val="Heading4Char"/>
    <w:uiPriority w:val="9"/>
    <w:semiHidden/>
    <w:unhideWhenUsed/>
    <w:qFormat/>
    <w:rsid w:val="00263239"/>
    <w:pPr>
      <w:keepNext/>
      <w:keepLines/>
      <w:spacing w:before="200"/>
      <w:outlineLvl w:val="3"/>
    </w:pPr>
    <w:rPr>
      <w:rFonts w:eastAsia="Times New Roman"/>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qFormat/>
    <w:rsid w:val="002703D2"/>
    <w:pPr>
      <w:numPr>
        <w:numId w:val="1"/>
      </w:numPr>
      <w:ind w:left="1080" w:right="360"/>
      <w:outlineLvl w:val="0"/>
    </w:pPr>
  </w:style>
  <w:style w:type="paragraph" w:styleId="ListNumber">
    <w:name w:val="List Number"/>
    <w:basedOn w:val="Normal"/>
    <w:uiPriority w:val="99"/>
    <w:unhideWhenUsed/>
    <w:qFormat/>
    <w:rsid w:val="00926B21"/>
    <w:pPr>
      <w:numPr>
        <w:numId w:val="2"/>
      </w:numPr>
      <w:ind w:left="720" w:right="720"/>
      <w:contextualSpacing/>
    </w:pPr>
  </w:style>
  <w:style w:type="paragraph" w:styleId="Title">
    <w:name w:val="Title"/>
    <w:basedOn w:val="Normal"/>
    <w:next w:val="Normal"/>
    <w:link w:val="TitleChar"/>
    <w:uiPriority w:val="10"/>
    <w:qFormat/>
    <w:rsid w:val="00263239"/>
    <w:pPr>
      <w:jc w:val="right"/>
    </w:pPr>
    <w:rPr>
      <w:rFonts w:cs="Arial"/>
      <w:b/>
      <w:sz w:val="40"/>
      <w:szCs w:val="40"/>
    </w:rPr>
  </w:style>
  <w:style w:type="character" w:customStyle="1" w:styleId="TitleChar">
    <w:name w:val="Title Char"/>
    <w:basedOn w:val="DefaultParagraphFont"/>
    <w:link w:val="Title"/>
    <w:uiPriority w:val="10"/>
    <w:rsid w:val="00263239"/>
    <w:rPr>
      <w:rFonts w:ascii="Trebuchet MS" w:eastAsia="Times" w:hAnsi="Trebuchet MS" w:cs="Arial"/>
      <w:b/>
      <w:sz w:val="40"/>
      <w:szCs w:val="40"/>
    </w:rPr>
  </w:style>
  <w:style w:type="paragraph" w:styleId="Subtitle">
    <w:name w:val="Subtitle"/>
    <w:basedOn w:val="Normal"/>
    <w:next w:val="Normal"/>
    <w:link w:val="SubtitleChar"/>
    <w:uiPriority w:val="11"/>
    <w:qFormat/>
    <w:rsid w:val="00263239"/>
    <w:pPr>
      <w:jc w:val="right"/>
    </w:pPr>
    <w:rPr>
      <w:rFonts w:cs="Arial"/>
      <w:sz w:val="32"/>
    </w:rPr>
  </w:style>
  <w:style w:type="character" w:customStyle="1" w:styleId="SubtitleChar">
    <w:name w:val="Subtitle Char"/>
    <w:basedOn w:val="DefaultParagraphFont"/>
    <w:link w:val="Subtitle"/>
    <w:uiPriority w:val="11"/>
    <w:rsid w:val="00263239"/>
    <w:rPr>
      <w:rFonts w:ascii="Trebuchet MS" w:eastAsia="Times" w:hAnsi="Trebuchet MS" w:cs="Arial"/>
      <w:sz w:val="32"/>
    </w:rPr>
  </w:style>
  <w:style w:type="paragraph" w:styleId="BalloonText">
    <w:name w:val="Balloon Text"/>
    <w:basedOn w:val="Normal"/>
    <w:link w:val="BalloonTextChar"/>
    <w:uiPriority w:val="99"/>
    <w:semiHidden/>
    <w:unhideWhenUsed/>
    <w:rsid w:val="00D6272A"/>
    <w:rPr>
      <w:rFonts w:ascii="Tahoma" w:hAnsi="Tahoma" w:cs="Tahoma"/>
      <w:sz w:val="16"/>
      <w:szCs w:val="16"/>
    </w:rPr>
  </w:style>
  <w:style w:type="character" w:customStyle="1" w:styleId="BalloonTextChar">
    <w:name w:val="Balloon Text Char"/>
    <w:basedOn w:val="DefaultParagraphFont"/>
    <w:link w:val="BalloonText"/>
    <w:uiPriority w:val="99"/>
    <w:semiHidden/>
    <w:rsid w:val="00D6272A"/>
    <w:rPr>
      <w:rFonts w:ascii="Tahoma" w:eastAsia="Times" w:hAnsi="Tahoma" w:cs="Tahoma"/>
      <w:sz w:val="16"/>
      <w:szCs w:val="16"/>
    </w:rPr>
  </w:style>
  <w:style w:type="character" w:customStyle="1" w:styleId="Heading1Char">
    <w:name w:val="Heading 1 Char"/>
    <w:basedOn w:val="DefaultParagraphFont"/>
    <w:link w:val="Heading1"/>
    <w:uiPriority w:val="9"/>
    <w:rsid w:val="00263239"/>
    <w:rPr>
      <w:rFonts w:ascii="Trebuchet MS" w:eastAsia="Times" w:hAnsi="Trebuchet MS"/>
      <w:b/>
      <w:sz w:val="32"/>
      <w:szCs w:val="32"/>
    </w:rPr>
  </w:style>
  <w:style w:type="character" w:customStyle="1" w:styleId="Heading2Char">
    <w:name w:val="Heading 2 Char"/>
    <w:basedOn w:val="DefaultParagraphFont"/>
    <w:link w:val="Heading2"/>
    <w:uiPriority w:val="9"/>
    <w:rsid w:val="00263239"/>
    <w:rPr>
      <w:rFonts w:ascii="Trebuchet MS" w:eastAsia="Times New Roman" w:hAnsi="Trebuchet MS"/>
      <w:b/>
      <w:bCs/>
      <w:color w:val="7DA7D8"/>
      <w:sz w:val="24"/>
      <w:szCs w:val="24"/>
    </w:rPr>
  </w:style>
  <w:style w:type="paragraph" w:customStyle="1" w:styleId="TableNormal1">
    <w:name w:val="Table Normal1"/>
    <w:basedOn w:val="Normal"/>
    <w:qFormat/>
    <w:rsid w:val="00C96657"/>
    <w:pPr>
      <w:spacing w:before="60" w:after="60" w:line="264" w:lineRule="auto"/>
    </w:pPr>
    <w:rPr>
      <w:rFonts w:eastAsia="Arial Narrow" w:cs="Arial Narrow"/>
      <w:sz w:val="18"/>
      <w:szCs w:val="18"/>
      <w:lang w:eastAsia="ja-JP"/>
    </w:rPr>
  </w:style>
  <w:style w:type="paragraph" w:customStyle="1" w:styleId="TableHeading">
    <w:name w:val="Table Heading"/>
    <w:basedOn w:val="TableNormal1"/>
    <w:qFormat/>
    <w:rsid w:val="00282BB6"/>
    <w:rPr>
      <w:b/>
      <w:bCs/>
    </w:rPr>
  </w:style>
  <w:style w:type="character" w:customStyle="1" w:styleId="Heading3Char">
    <w:name w:val="Heading 3 Char"/>
    <w:basedOn w:val="DefaultParagraphFont"/>
    <w:link w:val="Heading3"/>
    <w:uiPriority w:val="9"/>
    <w:rsid w:val="00320543"/>
    <w:rPr>
      <w:rFonts w:asciiTheme="minorHAnsi" w:eastAsia="Times New Roman" w:hAnsiTheme="minorHAnsi"/>
      <w:bCs/>
      <w:color w:val="000000" w:themeColor="text1"/>
      <w:sz w:val="18"/>
    </w:rPr>
  </w:style>
  <w:style w:type="paragraph" w:styleId="Footer">
    <w:name w:val="footer"/>
    <w:basedOn w:val="Normal"/>
    <w:link w:val="FooterChar"/>
    <w:uiPriority w:val="99"/>
    <w:unhideWhenUsed/>
    <w:rsid w:val="008A6DBC"/>
    <w:pPr>
      <w:tabs>
        <w:tab w:val="center" w:pos="4680"/>
        <w:tab w:val="right" w:pos="9360"/>
      </w:tabs>
    </w:pPr>
  </w:style>
  <w:style w:type="character" w:customStyle="1" w:styleId="FooterChar">
    <w:name w:val="Footer Char"/>
    <w:basedOn w:val="DefaultParagraphFont"/>
    <w:link w:val="Footer"/>
    <w:uiPriority w:val="99"/>
    <w:rsid w:val="008A6DBC"/>
    <w:rPr>
      <w:rFonts w:eastAsia="Times" w:cs="Times New Roman"/>
      <w:sz w:val="20"/>
      <w:szCs w:val="20"/>
      <w:lang w:val="fr-FR"/>
    </w:rPr>
  </w:style>
  <w:style w:type="table" w:styleId="TableGrid">
    <w:name w:val="Table Grid"/>
    <w:basedOn w:val="TableNormal"/>
    <w:uiPriority w:val="59"/>
    <w:rsid w:val="008A6DB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9B3E46"/>
    <w:pPr>
      <w:tabs>
        <w:tab w:val="center" w:pos="4680"/>
        <w:tab w:val="right" w:pos="9360"/>
      </w:tabs>
    </w:pPr>
  </w:style>
  <w:style w:type="character" w:customStyle="1" w:styleId="HeaderChar">
    <w:name w:val="Header Char"/>
    <w:basedOn w:val="DefaultParagraphFont"/>
    <w:link w:val="Header"/>
    <w:uiPriority w:val="99"/>
    <w:rsid w:val="009B3E46"/>
    <w:rPr>
      <w:rFonts w:eastAsia="Times" w:cs="Times New Roman"/>
      <w:sz w:val="20"/>
      <w:szCs w:val="20"/>
      <w:lang w:val="fr-FR"/>
    </w:rPr>
  </w:style>
  <w:style w:type="character" w:customStyle="1" w:styleId="Heading4Char">
    <w:name w:val="Heading 4 Char"/>
    <w:basedOn w:val="DefaultParagraphFont"/>
    <w:link w:val="Heading4"/>
    <w:uiPriority w:val="9"/>
    <w:semiHidden/>
    <w:rsid w:val="00263239"/>
    <w:rPr>
      <w:rFonts w:ascii="Trebuchet MS" w:eastAsia="Times New Roman" w:hAnsi="Trebuchet MS"/>
      <w:bCs/>
      <w:i/>
      <w:iCs/>
    </w:rPr>
  </w:style>
  <w:style w:type="paragraph" w:styleId="TOC1">
    <w:name w:val="toc 1"/>
    <w:basedOn w:val="Normal"/>
    <w:next w:val="Normal"/>
    <w:autoRedefine/>
    <w:uiPriority w:val="39"/>
    <w:unhideWhenUsed/>
    <w:rsid w:val="00293EBD"/>
    <w:pPr>
      <w:spacing w:before="240" w:after="120"/>
    </w:pPr>
    <w:rPr>
      <w:rFonts w:ascii="Calibri" w:hAnsi="Calibri"/>
      <w:b/>
      <w:bCs/>
    </w:rPr>
  </w:style>
  <w:style w:type="paragraph" w:styleId="TOC2">
    <w:name w:val="toc 2"/>
    <w:basedOn w:val="Normal"/>
    <w:next w:val="Normal"/>
    <w:autoRedefine/>
    <w:uiPriority w:val="39"/>
    <w:unhideWhenUsed/>
    <w:rsid w:val="00293EBD"/>
    <w:pPr>
      <w:spacing w:before="120"/>
      <w:ind w:left="200"/>
    </w:pPr>
    <w:rPr>
      <w:rFonts w:ascii="Calibri" w:hAnsi="Calibri"/>
      <w:i/>
      <w:iCs/>
    </w:rPr>
  </w:style>
  <w:style w:type="character" w:styleId="Hyperlink">
    <w:name w:val="Hyperlink"/>
    <w:basedOn w:val="DefaultParagraphFont"/>
    <w:uiPriority w:val="99"/>
    <w:unhideWhenUsed/>
    <w:rsid w:val="00A9490C"/>
    <w:rPr>
      <w:rFonts w:asciiTheme="minorHAnsi" w:hAnsiTheme="minorHAnsi"/>
      <w:noProof/>
      <w:color w:val="0000D9" w:themeColor="hyperlink" w:themeShade="D9"/>
    </w:rPr>
  </w:style>
  <w:style w:type="paragraph" w:styleId="TOCHeading">
    <w:name w:val="TOC Heading"/>
    <w:basedOn w:val="Heading1"/>
    <w:next w:val="Normal"/>
    <w:uiPriority w:val="39"/>
    <w:semiHidden/>
    <w:unhideWhenUsed/>
    <w:qFormat/>
    <w:rsid w:val="003D2923"/>
    <w:pPr>
      <w:keepNext/>
      <w:keepLines/>
      <w:spacing w:before="480" w:line="276" w:lineRule="auto"/>
      <w:outlineLvl w:val="9"/>
    </w:pPr>
    <w:rPr>
      <w:rFonts w:ascii="Cambria" w:eastAsia="Times New Roman" w:hAnsi="Cambria"/>
      <w:bCs/>
      <w:color w:val="365F91"/>
      <w:sz w:val="28"/>
      <w:szCs w:val="28"/>
    </w:rPr>
  </w:style>
  <w:style w:type="paragraph" w:styleId="TOC3">
    <w:name w:val="toc 3"/>
    <w:basedOn w:val="Normal"/>
    <w:next w:val="Normal"/>
    <w:autoRedefine/>
    <w:uiPriority w:val="39"/>
    <w:unhideWhenUsed/>
    <w:rsid w:val="003D2923"/>
    <w:pPr>
      <w:ind w:left="400"/>
    </w:pPr>
    <w:rPr>
      <w:rFonts w:ascii="Calibri" w:hAnsi="Calibri"/>
    </w:rPr>
  </w:style>
  <w:style w:type="paragraph" w:styleId="TOC4">
    <w:name w:val="toc 4"/>
    <w:basedOn w:val="Normal"/>
    <w:next w:val="Normal"/>
    <w:autoRedefine/>
    <w:uiPriority w:val="39"/>
    <w:unhideWhenUsed/>
    <w:rsid w:val="003D2923"/>
    <w:pPr>
      <w:ind w:left="600"/>
    </w:pPr>
    <w:rPr>
      <w:rFonts w:ascii="Calibri" w:hAnsi="Calibri"/>
    </w:rPr>
  </w:style>
  <w:style w:type="paragraph" w:styleId="TOC5">
    <w:name w:val="toc 5"/>
    <w:basedOn w:val="Normal"/>
    <w:next w:val="Normal"/>
    <w:autoRedefine/>
    <w:uiPriority w:val="39"/>
    <w:unhideWhenUsed/>
    <w:rsid w:val="003D2923"/>
    <w:pPr>
      <w:ind w:left="800"/>
    </w:pPr>
    <w:rPr>
      <w:rFonts w:ascii="Calibri" w:hAnsi="Calibri"/>
    </w:rPr>
  </w:style>
  <w:style w:type="paragraph" w:styleId="TOC6">
    <w:name w:val="toc 6"/>
    <w:basedOn w:val="Normal"/>
    <w:next w:val="Normal"/>
    <w:autoRedefine/>
    <w:uiPriority w:val="39"/>
    <w:unhideWhenUsed/>
    <w:rsid w:val="003D2923"/>
    <w:pPr>
      <w:ind w:left="1000"/>
    </w:pPr>
    <w:rPr>
      <w:rFonts w:ascii="Calibri" w:hAnsi="Calibri"/>
    </w:rPr>
  </w:style>
  <w:style w:type="paragraph" w:styleId="TOC7">
    <w:name w:val="toc 7"/>
    <w:basedOn w:val="Normal"/>
    <w:next w:val="Normal"/>
    <w:autoRedefine/>
    <w:uiPriority w:val="39"/>
    <w:unhideWhenUsed/>
    <w:rsid w:val="003D2923"/>
    <w:pPr>
      <w:ind w:left="1200"/>
    </w:pPr>
    <w:rPr>
      <w:rFonts w:ascii="Calibri" w:hAnsi="Calibri"/>
    </w:rPr>
  </w:style>
  <w:style w:type="paragraph" w:styleId="TOC8">
    <w:name w:val="toc 8"/>
    <w:basedOn w:val="Normal"/>
    <w:next w:val="Normal"/>
    <w:autoRedefine/>
    <w:uiPriority w:val="39"/>
    <w:unhideWhenUsed/>
    <w:rsid w:val="003D2923"/>
    <w:pPr>
      <w:ind w:left="1400"/>
    </w:pPr>
    <w:rPr>
      <w:rFonts w:ascii="Calibri" w:hAnsi="Calibri"/>
    </w:rPr>
  </w:style>
  <w:style w:type="paragraph" w:styleId="TOC9">
    <w:name w:val="toc 9"/>
    <w:basedOn w:val="Normal"/>
    <w:next w:val="Normal"/>
    <w:autoRedefine/>
    <w:uiPriority w:val="39"/>
    <w:unhideWhenUsed/>
    <w:rsid w:val="003D2923"/>
    <w:pPr>
      <w:ind w:left="1600"/>
    </w:pPr>
    <w:rPr>
      <w:rFonts w:ascii="Calibri" w:hAnsi="Calibri"/>
    </w:rPr>
  </w:style>
  <w:style w:type="character" w:styleId="PlaceholderText">
    <w:name w:val="Placeholder Text"/>
    <w:basedOn w:val="DefaultParagraphFont"/>
    <w:uiPriority w:val="99"/>
    <w:semiHidden/>
    <w:rsid w:val="004015E1"/>
    <w:rPr>
      <w:color w:val="808080"/>
    </w:rPr>
  </w:style>
  <w:style w:type="paragraph" w:styleId="ListParagraph">
    <w:name w:val="List Paragraph"/>
    <w:basedOn w:val="Normal"/>
    <w:uiPriority w:val="34"/>
    <w:qFormat/>
    <w:rsid w:val="003B1EE1"/>
    <w:pPr>
      <w:ind w:left="720"/>
      <w:contextualSpacing/>
    </w:pPr>
  </w:style>
  <w:style w:type="character" w:styleId="CommentReference">
    <w:name w:val="annotation reference"/>
    <w:basedOn w:val="DefaultParagraphFont"/>
    <w:uiPriority w:val="99"/>
    <w:semiHidden/>
    <w:unhideWhenUsed/>
    <w:rsid w:val="00103739"/>
    <w:rPr>
      <w:sz w:val="16"/>
      <w:szCs w:val="16"/>
    </w:rPr>
  </w:style>
  <w:style w:type="paragraph" w:styleId="CommentText">
    <w:name w:val="annotation text"/>
    <w:basedOn w:val="Normal"/>
    <w:link w:val="CommentTextChar"/>
    <w:uiPriority w:val="99"/>
    <w:unhideWhenUsed/>
    <w:rsid w:val="00103739"/>
  </w:style>
  <w:style w:type="character" w:customStyle="1" w:styleId="CommentTextChar">
    <w:name w:val="Comment Text Char"/>
    <w:basedOn w:val="DefaultParagraphFont"/>
    <w:link w:val="CommentText"/>
    <w:uiPriority w:val="99"/>
    <w:rsid w:val="00103739"/>
    <w:rPr>
      <w:rFonts w:asciiTheme="minorHAnsi" w:eastAsia="Times" w:hAnsiTheme="minorHAnsi"/>
    </w:rPr>
  </w:style>
  <w:style w:type="paragraph" w:styleId="CommentSubject">
    <w:name w:val="annotation subject"/>
    <w:basedOn w:val="CommentText"/>
    <w:next w:val="CommentText"/>
    <w:link w:val="CommentSubjectChar"/>
    <w:uiPriority w:val="99"/>
    <w:semiHidden/>
    <w:unhideWhenUsed/>
    <w:rsid w:val="00103739"/>
    <w:rPr>
      <w:b/>
      <w:bCs/>
    </w:rPr>
  </w:style>
  <w:style w:type="character" w:customStyle="1" w:styleId="CommentSubjectChar">
    <w:name w:val="Comment Subject Char"/>
    <w:basedOn w:val="CommentTextChar"/>
    <w:link w:val="CommentSubject"/>
    <w:uiPriority w:val="99"/>
    <w:semiHidden/>
    <w:rsid w:val="00103739"/>
    <w:rPr>
      <w:rFonts w:asciiTheme="minorHAnsi" w:eastAsia="Times" w:hAnsiTheme="minorHAnsi"/>
      <w:b/>
      <w:bCs/>
    </w:rPr>
  </w:style>
  <w:style w:type="character" w:styleId="FollowedHyperlink">
    <w:name w:val="FollowedHyperlink"/>
    <w:basedOn w:val="DefaultParagraphFont"/>
    <w:uiPriority w:val="99"/>
    <w:semiHidden/>
    <w:unhideWhenUsed/>
    <w:rsid w:val="00982C02"/>
    <w:rPr>
      <w:color w:val="800080" w:themeColor="followedHyperlink"/>
      <w:u w:val="single"/>
    </w:rPr>
  </w:style>
  <w:style w:type="paragraph" w:styleId="NormalWeb">
    <w:name w:val="Normal (Web)"/>
    <w:basedOn w:val="Normal"/>
    <w:uiPriority w:val="99"/>
    <w:semiHidden/>
    <w:unhideWhenUsed/>
    <w:rsid w:val="007A20AD"/>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7A20AD"/>
  </w:style>
  <w:style w:type="paragraph" w:styleId="NoSpacing">
    <w:name w:val="No Spacing"/>
    <w:uiPriority w:val="1"/>
    <w:qFormat/>
    <w:rsid w:val="006B7EC9"/>
    <w:rPr>
      <w:rFonts w:asciiTheme="minorHAnsi" w:eastAsia="Times"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687346">
      <w:bodyDiv w:val="1"/>
      <w:marLeft w:val="0"/>
      <w:marRight w:val="0"/>
      <w:marTop w:val="0"/>
      <w:marBottom w:val="0"/>
      <w:divBdr>
        <w:top w:val="none" w:sz="0" w:space="0" w:color="auto"/>
        <w:left w:val="none" w:sz="0" w:space="0" w:color="auto"/>
        <w:bottom w:val="none" w:sz="0" w:space="0" w:color="auto"/>
        <w:right w:val="none" w:sz="0" w:space="0" w:color="auto"/>
      </w:divBdr>
    </w:div>
    <w:div w:id="266080097">
      <w:bodyDiv w:val="1"/>
      <w:marLeft w:val="0"/>
      <w:marRight w:val="0"/>
      <w:marTop w:val="0"/>
      <w:marBottom w:val="0"/>
      <w:divBdr>
        <w:top w:val="none" w:sz="0" w:space="0" w:color="auto"/>
        <w:left w:val="none" w:sz="0" w:space="0" w:color="auto"/>
        <w:bottom w:val="none" w:sz="0" w:space="0" w:color="auto"/>
        <w:right w:val="none" w:sz="0" w:space="0" w:color="auto"/>
      </w:divBdr>
    </w:div>
    <w:div w:id="380903725">
      <w:bodyDiv w:val="1"/>
      <w:marLeft w:val="60"/>
      <w:marRight w:val="60"/>
      <w:marTop w:val="60"/>
      <w:marBottom w:val="60"/>
      <w:divBdr>
        <w:top w:val="none" w:sz="0" w:space="0" w:color="auto"/>
        <w:left w:val="none" w:sz="0" w:space="0" w:color="auto"/>
        <w:bottom w:val="none" w:sz="0" w:space="0" w:color="auto"/>
        <w:right w:val="none" w:sz="0" w:space="0" w:color="auto"/>
      </w:divBdr>
      <w:divsChild>
        <w:div w:id="269120181">
          <w:marLeft w:val="0"/>
          <w:marRight w:val="0"/>
          <w:marTop w:val="0"/>
          <w:marBottom w:val="0"/>
          <w:divBdr>
            <w:top w:val="none" w:sz="0" w:space="0" w:color="auto"/>
            <w:left w:val="none" w:sz="0" w:space="0" w:color="auto"/>
            <w:bottom w:val="none" w:sz="0" w:space="0" w:color="auto"/>
            <w:right w:val="none" w:sz="0" w:space="0" w:color="auto"/>
          </w:divBdr>
          <w:divsChild>
            <w:div w:id="314262783">
              <w:marLeft w:val="0"/>
              <w:marRight w:val="0"/>
              <w:marTop w:val="0"/>
              <w:marBottom w:val="0"/>
              <w:divBdr>
                <w:top w:val="none" w:sz="0" w:space="0" w:color="auto"/>
                <w:left w:val="none" w:sz="0" w:space="0" w:color="auto"/>
                <w:bottom w:val="none" w:sz="0" w:space="0" w:color="auto"/>
                <w:right w:val="none" w:sz="0" w:space="0" w:color="auto"/>
              </w:divBdr>
              <w:divsChild>
                <w:div w:id="208483194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50824367">
      <w:bodyDiv w:val="1"/>
      <w:marLeft w:val="0"/>
      <w:marRight w:val="0"/>
      <w:marTop w:val="0"/>
      <w:marBottom w:val="0"/>
      <w:divBdr>
        <w:top w:val="none" w:sz="0" w:space="0" w:color="auto"/>
        <w:left w:val="none" w:sz="0" w:space="0" w:color="auto"/>
        <w:bottom w:val="none" w:sz="0" w:space="0" w:color="auto"/>
        <w:right w:val="none" w:sz="0" w:space="0" w:color="auto"/>
      </w:divBdr>
    </w:div>
    <w:div w:id="482310324">
      <w:bodyDiv w:val="1"/>
      <w:marLeft w:val="0"/>
      <w:marRight w:val="0"/>
      <w:marTop w:val="0"/>
      <w:marBottom w:val="0"/>
      <w:divBdr>
        <w:top w:val="none" w:sz="0" w:space="0" w:color="auto"/>
        <w:left w:val="none" w:sz="0" w:space="0" w:color="auto"/>
        <w:bottom w:val="none" w:sz="0" w:space="0" w:color="auto"/>
        <w:right w:val="none" w:sz="0" w:space="0" w:color="auto"/>
      </w:divBdr>
    </w:div>
    <w:div w:id="502399994">
      <w:bodyDiv w:val="1"/>
      <w:marLeft w:val="0"/>
      <w:marRight w:val="0"/>
      <w:marTop w:val="0"/>
      <w:marBottom w:val="0"/>
      <w:divBdr>
        <w:top w:val="none" w:sz="0" w:space="0" w:color="auto"/>
        <w:left w:val="none" w:sz="0" w:space="0" w:color="auto"/>
        <w:bottom w:val="none" w:sz="0" w:space="0" w:color="auto"/>
        <w:right w:val="none" w:sz="0" w:space="0" w:color="auto"/>
      </w:divBdr>
    </w:div>
    <w:div w:id="503008696">
      <w:bodyDiv w:val="1"/>
      <w:marLeft w:val="0"/>
      <w:marRight w:val="0"/>
      <w:marTop w:val="0"/>
      <w:marBottom w:val="0"/>
      <w:divBdr>
        <w:top w:val="none" w:sz="0" w:space="0" w:color="auto"/>
        <w:left w:val="none" w:sz="0" w:space="0" w:color="auto"/>
        <w:bottom w:val="none" w:sz="0" w:space="0" w:color="auto"/>
        <w:right w:val="none" w:sz="0" w:space="0" w:color="auto"/>
      </w:divBdr>
    </w:div>
    <w:div w:id="541865563">
      <w:bodyDiv w:val="1"/>
      <w:marLeft w:val="0"/>
      <w:marRight w:val="0"/>
      <w:marTop w:val="0"/>
      <w:marBottom w:val="0"/>
      <w:divBdr>
        <w:top w:val="none" w:sz="0" w:space="0" w:color="auto"/>
        <w:left w:val="none" w:sz="0" w:space="0" w:color="auto"/>
        <w:bottom w:val="none" w:sz="0" w:space="0" w:color="auto"/>
        <w:right w:val="none" w:sz="0" w:space="0" w:color="auto"/>
      </w:divBdr>
    </w:div>
    <w:div w:id="569920691">
      <w:bodyDiv w:val="1"/>
      <w:marLeft w:val="0"/>
      <w:marRight w:val="0"/>
      <w:marTop w:val="0"/>
      <w:marBottom w:val="0"/>
      <w:divBdr>
        <w:top w:val="none" w:sz="0" w:space="0" w:color="auto"/>
        <w:left w:val="none" w:sz="0" w:space="0" w:color="auto"/>
        <w:bottom w:val="none" w:sz="0" w:space="0" w:color="auto"/>
        <w:right w:val="none" w:sz="0" w:space="0" w:color="auto"/>
      </w:divBdr>
    </w:div>
    <w:div w:id="592661747">
      <w:bodyDiv w:val="1"/>
      <w:marLeft w:val="0"/>
      <w:marRight w:val="0"/>
      <w:marTop w:val="0"/>
      <w:marBottom w:val="0"/>
      <w:divBdr>
        <w:top w:val="none" w:sz="0" w:space="0" w:color="auto"/>
        <w:left w:val="none" w:sz="0" w:space="0" w:color="auto"/>
        <w:bottom w:val="none" w:sz="0" w:space="0" w:color="auto"/>
        <w:right w:val="none" w:sz="0" w:space="0" w:color="auto"/>
      </w:divBdr>
    </w:div>
    <w:div w:id="643319593">
      <w:bodyDiv w:val="1"/>
      <w:marLeft w:val="0"/>
      <w:marRight w:val="0"/>
      <w:marTop w:val="0"/>
      <w:marBottom w:val="0"/>
      <w:divBdr>
        <w:top w:val="none" w:sz="0" w:space="0" w:color="auto"/>
        <w:left w:val="none" w:sz="0" w:space="0" w:color="auto"/>
        <w:bottom w:val="none" w:sz="0" w:space="0" w:color="auto"/>
        <w:right w:val="none" w:sz="0" w:space="0" w:color="auto"/>
      </w:divBdr>
    </w:div>
    <w:div w:id="690835314">
      <w:bodyDiv w:val="1"/>
      <w:marLeft w:val="0"/>
      <w:marRight w:val="0"/>
      <w:marTop w:val="0"/>
      <w:marBottom w:val="0"/>
      <w:divBdr>
        <w:top w:val="none" w:sz="0" w:space="0" w:color="auto"/>
        <w:left w:val="none" w:sz="0" w:space="0" w:color="auto"/>
        <w:bottom w:val="none" w:sz="0" w:space="0" w:color="auto"/>
        <w:right w:val="none" w:sz="0" w:space="0" w:color="auto"/>
      </w:divBdr>
    </w:div>
    <w:div w:id="691685015">
      <w:bodyDiv w:val="1"/>
      <w:marLeft w:val="0"/>
      <w:marRight w:val="0"/>
      <w:marTop w:val="0"/>
      <w:marBottom w:val="0"/>
      <w:divBdr>
        <w:top w:val="none" w:sz="0" w:space="0" w:color="auto"/>
        <w:left w:val="none" w:sz="0" w:space="0" w:color="auto"/>
        <w:bottom w:val="none" w:sz="0" w:space="0" w:color="auto"/>
        <w:right w:val="none" w:sz="0" w:space="0" w:color="auto"/>
      </w:divBdr>
    </w:div>
    <w:div w:id="777332393">
      <w:bodyDiv w:val="1"/>
      <w:marLeft w:val="0"/>
      <w:marRight w:val="0"/>
      <w:marTop w:val="0"/>
      <w:marBottom w:val="0"/>
      <w:divBdr>
        <w:top w:val="none" w:sz="0" w:space="0" w:color="auto"/>
        <w:left w:val="none" w:sz="0" w:space="0" w:color="auto"/>
        <w:bottom w:val="none" w:sz="0" w:space="0" w:color="auto"/>
        <w:right w:val="none" w:sz="0" w:space="0" w:color="auto"/>
      </w:divBdr>
    </w:div>
    <w:div w:id="1139304534">
      <w:bodyDiv w:val="1"/>
      <w:marLeft w:val="0"/>
      <w:marRight w:val="0"/>
      <w:marTop w:val="0"/>
      <w:marBottom w:val="0"/>
      <w:divBdr>
        <w:top w:val="none" w:sz="0" w:space="0" w:color="auto"/>
        <w:left w:val="none" w:sz="0" w:space="0" w:color="auto"/>
        <w:bottom w:val="none" w:sz="0" w:space="0" w:color="auto"/>
        <w:right w:val="none" w:sz="0" w:space="0" w:color="auto"/>
      </w:divBdr>
      <w:divsChild>
        <w:div w:id="1900553447">
          <w:marLeft w:val="0"/>
          <w:marRight w:val="0"/>
          <w:marTop w:val="0"/>
          <w:marBottom w:val="0"/>
          <w:divBdr>
            <w:top w:val="none" w:sz="0" w:space="0" w:color="auto"/>
            <w:left w:val="none" w:sz="0" w:space="0" w:color="auto"/>
            <w:bottom w:val="none" w:sz="0" w:space="0" w:color="auto"/>
            <w:right w:val="none" w:sz="0" w:space="0" w:color="auto"/>
          </w:divBdr>
        </w:div>
      </w:divsChild>
    </w:div>
    <w:div w:id="1191720135">
      <w:bodyDiv w:val="1"/>
      <w:marLeft w:val="0"/>
      <w:marRight w:val="0"/>
      <w:marTop w:val="0"/>
      <w:marBottom w:val="0"/>
      <w:divBdr>
        <w:top w:val="none" w:sz="0" w:space="0" w:color="auto"/>
        <w:left w:val="none" w:sz="0" w:space="0" w:color="auto"/>
        <w:bottom w:val="none" w:sz="0" w:space="0" w:color="auto"/>
        <w:right w:val="none" w:sz="0" w:space="0" w:color="auto"/>
      </w:divBdr>
    </w:div>
    <w:div w:id="1260943393">
      <w:bodyDiv w:val="1"/>
      <w:marLeft w:val="0"/>
      <w:marRight w:val="0"/>
      <w:marTop w:val="0"/>
      <w:marBottom w:val="0"/>
      <w:divBdr>
        <w:top w:val="none" w:sz="0" w:space="0" w:color="auto"/>
        <w:left w:val="none" w:sz="0" w:space="0" w:color="auto"/>
        <w:bottom w:val="none" w:sz="0" w:space="0" w:color="auto"/>
        <w:right w:val="none" w:sz="0" w:space="0" w:color="auto"/>
      </w:divBdr>
    </w:div>
    <w:div w:id="1406104054">
      <w:bodyDiv w:val="1"/>
      <w:marLeft w:val="0"/>
      <w:marRight w:val="0"/>
      <w:marTop w:val="0"/>
      <w:marBottom w:val="0"/>
      <w:divBdr>
        <w:top w:val="none" w:sz="0" w:space="0" w:color="auto"/>
        <w:left w:val="none" w:sz="0" w:space="0" w:color="auto"/>
        <w:bottom w:val="none" w:sz="0" w:space="0" w:color="auto"/>
        <w:right w:val="none" w:sz="0" w:space="0" w:color="auto"/>
      </w:divBdr>
    </w:div>
    <w:div w:id="1411344300">
      <w:bodyDiv w:val="1"/>
      <w:marLeft w:val="0"/>
      <w:marRight w:val="0"/>
      <w:marTop w:val="0"/>
      <w:marBottom w:val="0"/>
      <w:divBdr>
        <w:top w:val="none" w:sz="0" w:space="0" w:color="auto"/>
        <w:left w:val="none" w:sz="0" w:space="0" w:color="auto"/>
        <w:bottom w:val="none" w:sz="0" w:space="0" w:color="auto"/>
        <w:right w:val="none" w:sz="0" w:space="0" w:color="auto"/>
      </w:divBdr>
    </w:div>
    <w:div w:id="1727491106">
      <w:bodyDiv w:val="1"/>
      <w:marLeft w:val="0"/>
      <w:marRight w:val="0"/>
      <w:marTop w:val="0"/>
      <w:marBottom w:val="0"/>
      <w:divBdr>
        <w:top w:val="none" w:sz="0" w:space="0" w:color="auto"/>
        <w:left w:val="none" w:sz="0" w:space="0" w:color="auto"/>
        <w:bottom w:val="none" w:sz="0" w:space="0" w:color="auto"/>
        <w:right w:val="none" w:sz="0" w:space="0" w:color="auto"/>
      </w:divBdr>
    </w:div>
    <w:div w:id="1742020203">
      <w:bodyDiv w:val="1"/>
      <w:marLeft w:val="0"/>
      <w:marRight w:val="0"/>
      <w:marTop w:val="0"/>
      <w:marBottom w:val="0"/>
      <w:divBdr>
        <w:top w:val="none" w:sz="0" w:space="0" w:color="auto"/>
        <w:left w:val="none" w:sz="0" w:space="0" w:color="auto"/>
        <w:bottom w:val="none" w:sz="0" w:space="0" w:color="auto"/>
        <w:right w:val="none" w:sz="0" w:space="0" w:color="auto"/>
      </w:divBdr>
    </w:div>
    <w:div w:id="1931742715">
      <w:bodyDiv w:val="1"/>
      <w:marLeft w:val="0"/>
      <w:marRight w:val="0"/>
      <w:marTop w:val="0"/>
      <w:marBottom w:val="0"/>
      <w:divBdr>
        <w:top w:val="none" w:sz="0" w:space="0" w:color="auto"/>
        <w:left w:val="none" w:sz="0" w:space="0" w:color="auto"/>
        <w:bottom w:val="none" w:sz="0" w:space="0" w:color="auto"/>
        <w:right w:val="none" w:sz="0" w:space="0" w:color="auto"/>
      </w:divBdr>
    </w:div>
    <w:div w:id="2004963912">
      <w:bodyDiv w:val="1"/>
      <w:marLeft w:val="0"/>
      <w:marRight w:val="0"/>
      <w:marTop w:val="0"/>
      <w:marBottom w:val="0"/>
      <w:divBdr>
        <w:top w:val="none" w:sz="0" w:space="0" w:color="auto"/>
        <w:left w:val="none" w:sz="0" w:space="0" w:color="auto"/>
        <w:bottom w:val="none" w:sz="0" w:space="0" w:color="auto"/>
        <w:right w:val="none" w:sz="0" w:space="0" w:color="auto"/>
      </w:divBdr>
    </w:div>
    <w:div w:id="2145921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oleObject" Target="embeddings/Microsoft_Visio_2003-2010_Drawing2.vsd"/><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package" Target="embeddings/Microsoft_Visio_Drawing2.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package" Target="embeddings/Microsoft_Visio_Drawing3.vsdx"/><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oleObject" Target="embeddings/Microsoft_Visio_2003-2010_Drawing1.vsd"/><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eid\AppData\Local\Microsoft\Windows\Temporary%20Internet%20Files\Content.IE5\Z37BAHB9\Functional_Specifications_Template%5b1%5d.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DC0C7BDC-0306-405C-B1DD-23C8595F6D11}"/>
      </w:docPartPr>
      <w:docPartBody>
        <w:p w:rsidR="00F10458" w:rsidRDefault="00DF40A0" w:rsidP="00DF40A0">
          <w:pPr>
            <w:pStyle w:val="DefaultPlaceholder22675703"/>
          </w:pPr>
          <w:r w:rsidRPr="00320543">
            <w:rPr>
              <w:rStyle w:val="PlaceholderText"/>
              <w:color w:val="D9D9D9" w:themeColor="background1" w:themeShade="D9"/>
              <w:szCs w:val="18"/>
            </w:rPr>
            <w:t>Click here to enter text.</w:t>
          </w:r>
        </w:p>
      </w:docPartBody>
    </w:docPart>
    <w:docPart>
      <w:docPartPr>
        <w:name w:val="3DF0A91E9F4B44E09E3A03D02D2E4457"/>
        <w:category>
          <w:name w:val="General"/>
          <w:gallery w:val="placeholder"/>
        </w:category>
        <w:types>
          <w:type w:val="bbPlcHdr"/>
        </w:types>
        <w:behaviors>
          <w:behavior w:val="content"/>
        </w:behaviors>
        <w:guid w:val="{BB7A9D85-B9F9-4F1D-812C-4EA8103C891B}"/>
      </w:docPartPr>
      <w:docPartBody>
        <w:p w:rsidR="00DE2216" w:rsidRDefault="00DF40A0" w:rsidP="00DF40A0">
          <w:pPr>
            <w:pStyle w:val="3DF0A91E9F4B44E09E3A03D02D2E44571"/>
          </w:pPr>
          <w:r w:rsidRPr="00C4771D">
            <w:rPr>
              <w:rStyle w:val="PlaceholderText"/>
            </w:rPr>
            <w:t>Click here to enter text.</w:t>
          </w:r>
        </w:p>
      </w:docPartBody>
    </w:docPart>
    <w:docPart>
      <w:docPartPr>
        <w:name w:val="E760A9E81A42446DB293407B2F371736"/>
        <w:category>
          <w:name w:val="General"/>
          <w:gallery w:val="placeholder"/>
        </w:category>
        <w:types>
          <w:type w:val="bbPlcHdr"/>
        </w:types>
        <w:behaviors>
          <w:behavior w:val="content"/>
        </w:behaviors>
        <w:guid w:val="{674A85BF-9B09-4C66-9658-FC62FF89836E}"/>
      </w:docPartPr>
      <w:docPartBody>
        <w:p w:rsidR="00DE2216" w:rsidRDefault="00DF40A0" w:rsidP="00DF40A0">
          <w:pPr>
            <w:pStyle w:val="E760A9E81A42446DB293407B2F3717361"/>
          </w:pPr>
          <w:r w:rsidRPr="00C4771D">
            <w:rPr>
              <w:rStyle w:val="PlaceholderText"/>
            </w:rPr>
            <w:t>Click here to enter text.</w:t>
          </w:r>
        </w:p>
      </w:docPartBody>
    </w:docPart>
    <w:docPart>
      <w:docPartPr>
        <w:name w:val="2E3644D381C54B2EAF755483D9611C1A"/>
        <w:category>
          <w:name w:val="General"/>
          <w:gallery w:val="placeholder"/>
        </w:category>
        <w:types>
          <w:type w:val="bbPlcHdr"/>
        </w:types>
        <w:behaviors>
          <w:behavior w:val="content"/>
        </w:behaviors>
        <w:guid w:val="{F2ACD183-221D-45BE-AD57-B7480C85908C}"/>
      </w:docPartPr>
      <w:docPartBody>
        <w:p w:rsidR="00DE2216" w:rsidRDefault="00DF40A0" w:rsidP="00DF40A0">
          <w:pPr>
            <w:pStyle w:val="2E3644D381C54B2EAF755483D9611C1A1"/>
          </w:pPr>
          <w:r w:rsidRPr="00320543">
            <w:rPr>
              <w:rStyle w:val="PlaceholderText"/>
              <w:color w:val="D9D9D9" w:themeColor="background1" w:themeShade="D9"/>
              <w:szCs w:val="18"/>
            </w:rPr>
            <w:t>Click here to enter text.</w:t>
          </w:r>
        </w:p>
      </w:docPartBody>
    </w:docPart>
    <w:docPart>
      <w:docPartPr>
        <w:name w:val="643385B86D0344B4B2DB507B78ABC05B"/>
        <w:category>
          <w:name w:val="General"/>
          <w:gallery w:val="placeholder"/>
        </w:category>
        <w:types>
          <w:type w:val="bbPlcHdr"/>
        </w:types>
        <w:behaviors>
          <w:behavior w:val="content"/>
        </w:behaviors>
        <w:guid w:val="{891BF808-E51A-4CD9-AD4C-C8BAF66AA854}"/>
      </w:docPartPr>
      <w:docPartBody>
        <w:p w:rsidR="00A9677D" w:rsidRDefault="00DF40A0" w:rsidP="00DF40A0">
          <w:pPr>
            <w:pStyle w:val="643385B86D0344B4B2DB507B78ABC05B"/>
          </w:pPr>
          <w:r w:rsidRPr="00A741C1">
            <w:rPr>
              <w:rStyle w:val="PlaceholderText"/>
              <w:color w:val="D9D9D9" w:themeColor="background1" w:themeShade="D9"/>
            </w:rPr>
            <w:t>Click here to enter text.</w:t>
          </w:r>
        </w:p>
      </w:docPartBody>
    </w:docPart>
    <w:docPart>
      <w:docPartPr>
        <w:name w:val="EF62188B94DE43AA93153B85CB8A642D"/>
        <w:category>
          <w:name w:val="General"/>
          <w:gallery w:val="placeholder"/>
        </w:category>
        <w:types>
          <w:type w:val="bbPlcHdr"/>
        </w:types>
        <w:behaviors>
          <w:behavior w:val="content"/>
        </w:behaviors>
        <w:guid w:val="{620CC125-DAEC-43F3-9442-9282D13D2A90}"/>
      </w:docPartPr>
      <w:docPartBody>
        <w:p w:rsidR="00A9677D" w:rsidRDefault="00DF40A0" w:rsidP="00DF40A0">
          <w:pPr>
            <w:pStyle w:val="EF62188B94DE43AA93153B85CB8A642D"/>
          </w:pPr>
          <w:r w:rsidRPr="00D330F9">
            <w:rPr>
              <w:rStyle w:val="Heading3Char"/>
              <w:color w:val="D9D9D9" w:themeColor="background1" w:themeShade="D9"/>
              <w:szCs w:val="18"/>
            </w:rPr>
            <w:t>Click here to enter text.</w:t>
          </w:r>
        </w:p>
      </w:docPartBody>
    </w:docPart>
    <w:docPart>
      <w:docPartPr>
        <w:name w:val="BC4CA0BF547E44908A0D7214FDB56CB4"/>
        <w:category>
          <w:name w:val="General"/>
          <w:gallery w:val="placeholder"/>
        </w:category>
        <w:types>
          <w:type w:val="bbPlcHdr"/>
        </w:types>
        <w:behaviors>
          <w:behavior w:val="content"/>
        </w:behaviors>
        <w:guid w:val="{9E9D287C-EBDE-4434-B3DE-DE96FB30F08C}"/>
      </w:docPartPr>
      <w:docPartBody>
        <w:p w:rsidR="00A9677D" w:rsidRDefault="00DF40A0" w:rsidP="00DF40A0">
          <w:pPr>
            <w:pStyle w:val="BC4CA0BF547E44908A0D7214FDB56CB4"/>
          </w:pPr>
          <w:r w:rsidRPr="00320543">
            <w:rPr>
              <w:rStyle w:val="PlaceholderText"/>
              <w:color w:val="D9D9D9" w:themeColor="background1" w:themeShade="D9"/>
              <w:szCs w:val="18"/>
            </w:rPr>
            <w:t>Click here to enter text.</w:t>
          </w:r>
        </w:p>
      </w:docPartBody>
    </w:docPart>
    <w:docPart>
      <w:docPartPr>
        <w:name w:val="5CFCCA5BBFA547B1BF8DA2A2689A7D26"/>
        <w:category>
          <w:name w:val="General"/>
          <w:gallery w:val="placeholder"/>
        </w:category>
        <w:types>
          <w:type w:val="bbPlcHdr"/>
        </w:types>
        <w:behaviors>
          <w:behavior w:val="content"/>
        </w:behaviors>
        <w:guid w:val="{3AA200E4-FFBF-4242-86B4-EBC28409C519}"/>
      </w:docPartPr>
      <w:docPartBody>
        <w:p w:rsidR="005931F6" w:rsidRDefault="005931F6" w:rsidP="005931F6">
          <w:pPr>
            <w:pStyle w:val="5CFCCA5BBFA547B1BF8DA2A2689A7D26"/>
          </w:pPr>
          <w:r w:rsidRPr="00A741C1">
            <w:rPr>
              <w:rStyle w:val="PlaceholderText"/>
              <w:color w:val="D9D9D9" w:themeColor="background1" w:themeShade="D9"/>
            </w:rPr>
            <w:t>Click here to enter text.</w:t>
          </w:r>
        </w:p>
      </w:docPartBody>
    </w:docPart>
    <w:docPart>
      <w:docPartPr>
        <w:name w:val="5B35540DA197497798ECA22FEBA1CB21"/>
        <w:category>
          <w:name w:val="General"/>
          <w:gallery w:val="placeholder"/>
        </w:category>
        <w:types>
          <w:type w:val="bbPlcHdr"/>
        </w:types>
        <w:behaviors>
          <w:behavior w:val="content"/>
        </w:behaviors>
        <w:guid w:val="{4AB1AFF4-486D-4B89-B20B-54B3ADAA73B5}"/>
      </w:docPartPr>
      <w:docPartBody>
        <w:p w:rsidR="005931F6" w:rsidRDefault="005931F6" w:rsidP="005931F6">
          <w:pPr>
            <w:pStyle w:val="5B35540DA197497798ECA22FEBA1CB21"/>
          </w:pPr>
          <w:r w:rsidRPr="00D330F9">
            <w:rPr>
              <w:rStyle w:val="Heading3Char"/>
              <w:rFonts w:eastAsiaTheme="minorEastAsia"/>
              <w:color w:val="D9D9D9" w:themeColor="background1" w:themeShade="D9"/>
              <w:szCs w:val="18"/>
            </w:rPr>
            <w:t>Click here to enter text.</w:t>
          </w:r>
        </w:p>
      </w:docPartBody>
    </w:docPart>
    <w:docPart>
      <w:docPartPr>
        <w:name w:val="B412DAAD3B7845CC969F4DD54F0C8D2A"/>
        <w:category>
          <w:name w:val="General"/>
          <w:gallery w:val="placeholder"/>
        </w:category>
        <w:types>
          <w:type w:val="bbPlcHdr"/>
        </w:types>
        <w:behaviors>
          <w:behavior w:val="content"/>
        </w:behaviors>
        <w:guid w:val="{1949F838-D120-4895-AE62-C643F05F97D1}"/>
      </w:docPartPr>
      <w:docPartBody>
        <w:p w:rsidR="005931F6" w:rsidRDefault="005931F6" w:rsidP="005931F6">
          <w:pPr>
            <w:pStyle w:val="B412DAAD3B7845CC969F4DD54F0C8D2A"/>
          </w:pPr>
          <w:r w:rsidRPr="00320543">
            <w:rPr>
              <w:rStyle w:val="PlaceholderText"/>
              <w:color w:val="D9D9D9" w:themeColor="background1" w:themeShade="D9"/>
              <w:szCs w:val="18"/>
            </w:rPr>
            <w:t>Click here to enter text.</w:t>
          </w:r>
        </w:p>
      </w:docPartBody>
    </w:docPart>
    <w:docPart>
      <w:docPartPr>
        <w:name w:val="40A0407DA5C3454D87C8FD56BA382D02"/>
        <w:category>
          <w:name w:val="General"/>
          <w:gallery w:val="placeholder"/>
        </w:category>
        <w:types>
          <w:type w:val="bbPlcHdr"/>
        </w:types>
        <w:behaviors>
          <w:behavior w:val="content"/>
        </w:behaviors>
        <w:guid w:val="{DD9C98DB-BCE0-438C-B2EC-9275E8EEC3D3}"/>
      </w:docPartPr>
      <w:docPartBody>
        <w:p w:rsidR="005931F6" w:rsidRDefault="005931F6" w:rsidP="005931F6">
          <w:pPr>
            <w:pStyle w:val="40A0407DA5C3454D87C8FD56BA382D02"/>
          </w:pPr>
          <w:r w:rsidRPr="00320543">
            <w:rPr>
              <w:rStyle w:val="PlaceholderText"/>
              <w:color w:val="D9D9D9" w:themeColor="background1" w:themeShade="D9"/>
              <w:szCs w:val="18"/>
            </w:rPr>
            <w:t>Click here to enter text.</w:t>
          </w:r>
        </w:p>
      </w:docPartBody>
    </w:docPart>
    <w:docPart>
      <w:docPartPr>
        <w:name w:val="65676AC750C045C1A9FD2808B4711AEB"/>
        <w:category>
          <w:name w:val="General"/>
          <w:gallery w:val="placeholder"/>
        </w:category>
        <w:types>
          <w:type w:val="bbPlcHdr"/>
        </w:types>
        <w:behaviors>
          <w:behavior w:val="content"/>
        </w:behaviors>
        <w:guid w:val="{EFE88079-74C7-4B91-BF64-65F7E35CDE24}"/>
      </w:docPartPr>
      <w:docPartBody>
        <w:p w:rsidR="005931F6" w:rsidRDefault="005931F6" w:rsidP="005931F6">
          <w:pPr>
            <w:pStyle w:val="65676AC750C045C1A9FD2808B4711AEB"/>
          </w:pPr>
          <w:r w:rsidRPr="00320543">
            <w:rPr>
              <w:rStyle w:val="PlaceholderText"/>
              <w:color w:val="D9D9D9" w:themeColor="background1" w:themeShade="D9"/>
            </w:rPr>
            <w:t>Click here to enter text.</w:t>
          </w:r>
        </w:p>
      </w:docPartBody>
    </w:docPart>
    <w:docPart>
      <w:docPartPr>
        <w:name w:val="163C296BCCC14F0084F2B7A039034ED4"/>
        <w:category>
          <w:name w:val="General"/>
          <w:gallery w:val="placeholder"/>
        </w:category>
        <w:types>
          <w:type w:val="bbPlcHdr"/>
        </w:types>
        <w:behaviors>
          <w:behavior w:val="content"/>
        </w:behaviors>
        <w:guid w:val="{6EF6BE78-E4B5-471F-B802-A0483F0379B4}"/>
      </w:docPartPr>
      <w:docPartBody>
        <w:p w:rsidR="005931F6" w:rsidRDefault="005931F6" w:rsidP="005931F6">
          <w:pPr>
            <w:pStyle w:val="163C296BCCC14F0084F2B7A039034ED4"/>
          </w:pPr>
          <w:r w:rsidRPr="00D330F9">
            <w:rPr>
              <w:rStyle w:val="Heading3Char"/>
              <w:rFonts w:eastAsiaTheme="minorEastAsia"/>
              <w:color w:val="D9D9D9" w:themeColor="background1" w:themeShade="D9"/>
              <w:szCs w:val="18"/>
            </w:rPr>
            <w:t>Click here to enter text.</w:t>
          </w:r>
        </w:p>
      </w:docPartBody>
    </w:docPart>
    <w:docPart>
      <w:docPartPr>
        <w:name w:val="EAB649BFB97545BFAFB58A6C6F2A5509"/>
        <w:category>
          <w:name w:val="General"/>
          <w:gallery w:val="placeholder"/>
        </w:category>
        <w:types>
          <w:type w:val="bbPlcHdr"/>
        </w:types>
        <w:behaviors>
          <w:behavior w:val="content"/>
        </w:behaviors>
        <w:guid w:val="{86C6B8EF-EF7F-432D-9E09-D60BA0F8951F}"/>
      </w:docPartPr>
      <w:docPartBody>
        <w:p w:rsidR="005931F6" w:rsidRDefault="005931F6" w:rsidP="005931F6">
          <w:pPr>
            <w:pStyle w:val="EAB649BFB97545BFAFB58A6C6F2A5509"/>
          </w:pPr>
          <w:r w:rsidRPr="00D330F9">
            <w:rPr>
              <w:rStyle w:val="Heading3Char"/>
              <w:rFonts w:eastAsiaTheme="minorEastAsia"/>
              <w:color w:val="D9D9D9" w:themeColor="background1" w:themeShade="D9"/>
              <w:szCs w:val="18"/>
            </w:rPr>
            <w:t>Click here to enter text.</w:t>
          </w:r>
        </w:p>
      </w:docPartBody>
    </w:docPart>
    <w:docPart>
      <w:docPartPr>
        <w:name w:val="6EB0946E97D549AE8FC0CE6408519D03"/>
        <w:category>
          <w:name w:val="General"/>
          <w:gallery w:val="placeholder"/>
        </w:category>
        <w:types>
          <w:type w:val="bbPlcHdr"/>
        </w:types>
        <w:behaviors>
          <w:behavior w:val="content"/>
        </w:behaviors>
        <w:guid w:val="{2B55B2E6-0BAA-40C1-B2F2-04398CC29074}"/>
      </w:docPartPr>
      <w:docPartBody>
        <w:p w:rsidR="005931F6" w:rsidRDefault="005931F6" w:rsidP="005931F6">
          <w:pPr>
            <w:pStyle w:val="6EB0946E97D549AE8FC0CE6408519D03"/>
          </w:pPr>
          <w:r w:rsidRPr="00320543">
            <w:rPr>
              <w:rStyle w:val="PlaceholderText"/>
              <w:color w:val="D9D9D9" w:themeColor="background1" w:themeShade="D9"/>
              <w:szCs w:val="18"/>
            </w:rPr>
            <w:t>Click here to enter text.</w:t>
          </w:r>
        </w:p>
      </w:docPartBody>
    </w:docPart>
    <w:docPart>
      <w:docPartPr>
        <w:name w:val="1B159BFD688A4F22870237348A48EB2F"/>
        <w:category>
          <w:name w:val="General"/>
          <w:gallery w:val="placeholder"/>
        </w:category>
        <w:types>
          <w:type w:val="bbPlcHdr"/>
        </w:types>
        <w:behaviors>
          <w:behavior w:val="content"/>
        </w:behaviors>
        <w:guid w:val="{B071795E-1FB3-492D-B199-C9205508F5F6}"/>
      </w:docPartPr>
      <w:docPartBody>
        <w:p w:rsidR="005931F6" w:rsidRDefault="005931F6" w:rsidP="005931F6">
          <w:pPr>
            <w:pStyle w:val="1B159BFD688A4F22870237348A48EB2F"/>
          </w:pPr>
          <w:r w:rsidRPr="00320543">
            <w:rPr>
              <w:rStyle w:val="PlaceholderText"/>
              <w:color w:val="D9D9D9" w:themeColor="background1" w:themeShade="D9"/>
              <w:szCs w:val="18"/>
            </w:rPr>
            <w:t>Click here to enter text.</w:t>
          </w:r>
        </w:p>
      </w:docPartBody>
    </w:docPart>
    <w:docPart>
      <w:docPartPr>
        <w:name w:val="B17A3D67F15244DD88BFA3BD045D4EF9"/>
        <w:category>
          <w:name w:val="General"/>
          <w:gallery w:val="placeholder"/>
        </w:category>
        <w:types>
          <w:type w:val="bbPlcHdr"/>
        </w:types>
        <w:behaviors>
          <w:behavior w:val="content"/>
        </w:behaviors>
        <w:guid w:val="{A3E10C32-3F6B-48D1-9BC9-8D150DE39002}"/>
      </w:docPartPr>
      <w:docPartBody>
        <w:p w:rsidR="005931F6" w:rsidRDefault="005931F6" w:rsidP="005931F6">
          <w:pPr>
            <w:pStyle w:val="B17A3D67F15244DD88BFA3BD045D4EF9"/>
          </w:pPr>
          <w:r w:rsidRPr="00320543">
            <w:rPr>
              <w:rStyle w:val="PlaceholderText"/>
              <w:color w:val="D9D9D9" w:themeColor="background1" w:themeShade="D9"/>
              <w:szCs w:val="18"/>
            </w:rPr>
            <w:t>Click here to enter text.</w:t>
          </w:r>
        </w:p>
      </w:docPartBody>
    </w:docPart>
    <w:docPart>
      <w:docPartPr>
        <w:name w:val="09E5A3FBDA8F4F549C593C990558F9C3"/>
        <w:category>
          <w:name w:val="General"/>
          <w:gallery w:val="placeholder"/>
        </w:category>
        <w:types>
          <w:type w:val="bbPlcHdr"/>
        </w:types>
        <w:behaviors>
          <w:behavior w:val="content"/>
        </w:behaviors>
        <w:guid w:val="{5CC5D122-B390-4C26-B59D-38DC1DE0C468}"/>
      </w:docPartPr>
      <w:docPartBody>
        <w:p w:rsidR="005931F6" w:rsidRDefault="005931F6" w:rsidP="005931F6">
          <w:pPr>
            <w:pStyle w:val="09E5A3FBDA8F4F549C593C990558F9C3"/>
          </w:pPr>
          <w:r w:rsidRPr="00D330F9">
            <w:rPr>
              <w:rStyle w:val="Heading3Char"/>
              <w:rFonts w:eastAsiaTheme="minorEastAsia"/>
              <w:color w:val="D9D9D9" w:themeColor="background1" w:themeShade="D9"/>
              <w:szCs w:val="18"/>
            </w:rPr>
            <w:t>Click here to enter text.</w:t>
          </w:r>
        </w:p>
      </w:docPartBody>
    </w:docPart>
    <w:docPart>
      <w:docPartPr>
        <w:name w:val="87D614DAB2A94145AF978A3276AF3826"/>
        <w:category>
          <w:name w:val="General"/>
          <w:gallery w:val="placeholder"/>
        </w:category>
        <w:types>
          <w:type w:val="bbPlcHdr"/>
        </w:types>
        <w:behaviors>
          <w:behavior w:val="content"/>
        </w:behaviors>
        <w:guid w:val="{0E2B7F0E-7BE7-42DF-9DA3-12015CE9AAF5}"/>
      </w:docPartPr>
      <w:docPartBody>
        <w:p w:rsidR="005931F6" w:rsidRDefault="005931F6" w:rsidP="005931F6">
          <w:pPr>
            <w:pStyle w:val="87D614DAB2A94145AF978A3276AF3826"/>
          </w:pPr>
          <w:r w:rsidRPr="00320543">
            <w:rPr>
              <w:rStyle w:val="PlaceholderText"/>
              <w:color w:val="D9D9D9" w:themeColor="background1" w:themeShade="D9"/>
              <w:szCs w:val="18"/>
            </w:rPr>
            <w:t>Click here to enter text.</w:t>
          </w:r>
        </w:p>
      </w:docPartBody>
    </w:docPart>
    <w:docPart>
      <w:docPartPr>
        <w:name w:val="FF374C5705BE456E8CB46A6FBF20C785"/>
        <w:category>
          <w:name w:val="General"/>
          <w:gallery w:val="placeholder"/>
        </w:category>
        <w:types>
          <w:type w:val="bbPlcHdr"/>
        </w:types>
        <w:behaviors>
          <w:behavior w:val="content"/>
        </w:behaviors>
        <w:guid w:val="{0DB41B41-F0D2-4010-BA72-036043017BBC}"/>
      </w:docPartPr>
      <w:docPartBody>
        <w:p w:rsidR="005931F6" w:rsidRDefault="005931F6" w:rsidP="005931F6">
          <w:pPr>
            <w:pStyle w:val="FF374C5705BE456E8CB46A6FBF20C785"/>
          </w:pPr>
          <w:r w:rsidRPr="00D330F9">
            <w:rPr>
              <w:rStyle w:val="Heading3Char"/>
              <w:rFonts w:eastAsiaTheme="minorEastAsia"/>
              <w:color w:val="D9D9D9" w:themeColor="background1" w:themeShade="D9"/>
              <w:szCs w:val="18"/>
            </w:rPr>
            <w:t>Click here to enter text.</w:t>
          </w:r>
        </w:p>
      </w:docPartBody>
    </w:docPart>
    <w:docPart>
      <w:docPartPr>
        <w:name w:val="A0DE58504F2A4A9DA28D2A6F6AF45B50"/>
        <w:category>
          <w:name w:val="General"/>
          <w:gallery w:val="placeholder"/>
        </w:category>
        <w:types>
          <w:type w:val="bbPlcHdr"/>
        </w:types>
        <w:behaviors>
          <w:behavior w:val="content"/>
        </w:behaviors>
        <w:guid w:val="{4CD0C2CA-3411-4C49-9F4A-CAA4821CECD4}"/>
      </w:docPartPr>
      <w:docPartBody>
        <w:p w:rsidR="005931F6" w:rsidRDefault="005931F6" w:rsidP="005931F6">
          <w:pPr>
            <w:pStyle w:val="A0DE58504F2A4A9DA28D2A6F6AF45B50"/>
          </w:pPr>
          <w:r w:rsidRPr="00D330F9">
            <w:rPr>
              <w:rStyle w:val="Heading3Char"/>
              <w:rFonts w:eastAsiaTheme="minorEastAsia"/>
              <w:color w:val="D9D9D9" w:themeColor="background1" w:themeShade="D9"/>
              <w:szCs w:val="18"/>
            </w:rPr>
            <w:t>Click here to enter text.</w:t>
          </w:r>
        </w:p>
      </w:docPartBody>
    </w:docPart>
    <w:docPart>
      <w:docPartPr>
        <w:name w:val="62B1C29D4E33477FB9320B3B9739291A"/>
        <w:category>
          <w:name w:val="General"/>
          <w:gallery w:val="placeholder"/>
        </w:category>
        <w:types>
          <w:type w:val="bbPlcHdr"/>
        </w:types>
        <w:behaviors>
          <w:behavior w:val="content"/>
        </w:behaviors>
        <w:guid w:val="{5BE6D085-1A32-4489-B728-B81DE32E8DBF}"/>
      </w:docPartPr>
      <w:docPartBody>
        <w:p w:rsidR="005931F6" w:rsidRDefault="005931F6" w:rsidP="005931F6">
          <w:pPr>
            <w:pStyle w:val="62B1C29D4E33477FB9320B3B9739291A"/>
          </w:pPr>
          <w:r w:rsidRPr="00D330F9">
            <w:rPr>
              <w:rStyle w:val="Heading3Char"/>
              <w:rFonts w:eastAsiaTheme="minorEastAsia"/>
              <w:color w:val="D9D9D9" w:themeColor="background1" w:themeShade="D9"/>
              <w:szCs w:val="18"/>
            </w:rPr>
            <w:t>Click here to enter text.</w:t>
          </w:r>
        </w:p>
      </w:docPartBody>
    </w:docPart>
    <w:docPart>
      <w:docPartPr>
        <w:name w:val="C3E3234084804693BE164F3B96F30552"/>
        <w:category>
          <w:name w:val="General"/>
          <w:gallery w:val="placeholder"/>
        </w:category>
        <w:types>
          <w:type w:val="bbPlcHdr"/>
        </w:types>
        <w:behaviors>
          <w:behavior w:val="content"/>
        </w:behaviors>
        <w:guid w:val="{85A914BA-1F36-4FAB-9A7A-EE57407A7CA2}"/>
      </w:docPartPr>
      <w:docPartBody>
        <w:p w:rsidR="005931F6" w:rsidRDefault="005931F6" w:rsidP="005931F6">
          <w:pPr>
            <w:pStyle w:val="C3E3234084804693BE164F3B96F30552"/>
          </w:pPr>
          <w:r w:rsidRPr="00320543">
            <w:rPr>
              <w:rStyle w:val="PlaceholderText"/>
              <w:color w:val="D9D9D9" w:themeColor="background1" w:themeShade="D9"/>
              <w:szCs w:val="18"/>
            </w:rPr>
            <w:t>Click here to enter text.</w:t>
          </w:r>
        </w:p>
      </w:docPartBody>
    </w:docPart>
    <w:docPart>
      <w:docPartPr>
        <w:name w:val="B252277EB3114D84AE5F0EBB61262963"/>
        <w:category>
          <w:name w:val="General"/>
          <w:gallery w:val="placeholder"/>
        </w:category>
        <w:types>
          <w:type w:val="bbPlcHdr"/>
        </w:types>
        <w:behaviors>
          <w:behavior w:val="content"/>
        </w:behaviors>
        <w:guid w:val="{E64EDDAF-9788-438E-B352-6DBD64864BAB}"/>
      </w:docPartPr>
      <w:docPartBody>
        <w:p w:rsidR="005931F6" w:rsidRDefault="005931F6" w:rsidP="005931F6">
          <w:pPr>
            <w:pStyle w:val="B252277EB3114D84AE5F0EBB61262963"/>
          </w:pPr>
          <w:r w:rsidRPr="00320543">
            <w:rPr>
              <w:rStyle w:val="PlaceholderText"/>
              <w:color w:val="D9D9D9" w:themeColor="background1" w:themeShade="D9"/>
              <w:szCs w:val="18"/>
            </w:rPr>
            <w:t>Click here to enter text.</w:t>
          </w:r>
        </w:p>
      </w:docPartBody>
    </w:docPart>
    <w:docPart>
      <w:docPartPr>
        <w:name w:val="8E36C99B6E3B4486BEB21E74D1CB1AF7"/>
        <w:category>
          <w:name w:val="General"/>
          <w:gallery w:val="placeholder"/>
        </w:category>
        <w:types>
          <w:type w:val="bbPlcHdr"/>
        </w:types>
        <w:behaviors>
          <w:behavior w:val="content"/>
        </w:behaviors>
        <w:guid w:val="{02942D0D-E020-46C3-A7CC-5611B655A674}"/>
      </w:docPartPr>
      <w:docPartBody>
        <w:p w:rsidR="005931F6" w:rsidRDefault="005931F6" w:rsidP="005931F6">
          <w:pPr>
            <w:pStyle w:val="8E36C99B6E3B4486BEB21E74D1CB1AF7"/>
          </w:pPr>
          <w:r w:rsidRPr="00320543">
            <w:rPr>
              <w:rStyle w:val="PlaceholderText"/>
              <w:color w:val="D9D9D9" w:themeColor="background1" w:themeShade="D9"/>
              <w:szCs w:val="18"/>
            </w:rPr>
            <w:t>Click here to enter text.</w:t>
          </w:r>
        </w:p>
      </w:docPartBody>
    </w:docPart>
    <w:docPart>
      <w:docPartPr>
        <w:name w:val="3D85EEFA06464D98807EFDB7F0D837AE"/>
        <w:category>
          <w:name w:val="General"/>
          <w:gallery w:val="placeholder"/>
        </w:category>
        <w:types>
          <w:type w:val="bbPlcHdr"/>
        </w:types>
        <w:behaviors>
          <w:behavior w:val="content"/>
        </w:behaviors>
        <w:guid w:val="{DD4ECC63-06D7-4F1F-B8FE-898DF4C5DC50}"/>
      </w:docPartPr>
      <w:docPartBody>
        <w:p w:rsidR="005931F6" w:rsidRDefault="005931F6" w:rsidP="005931F6">
          <w:pPr>
            <w:pStyle w:val="3D85EEFA06464D98807EFDB7F0D837AE"/>
          </w:pPr>
          <w:r w:rsidRPr="00320543">
            <w:rPr>
              <w:rStyle w:val="PlaceholderText"/>
              <w:color w:val="D9D9D9" w:themeColor="background1" w:themeShade="D9"/>
              <w:szCs w:val="18"/>
            </w:rPr>
            <w:t>Click here to enter text.</w:t>
          </w:r>
        </w:p>
      </w:docPartBody>
    </w:docPart>
    <w:docPart>
      <w:docPartPr>
        <w:name w:val="515B95CD20CA4F3E94AD64C83AC5D11B"/>
        <w:category>
          <w:name w:val="General"/>
          <w:gallery w:val="placeholder"/>
        </w:category>
        <w:types>
          <w:type w:val="bbPlcHdr"/>
        </w:types>
        <w:behaviors>
          <w:behavior w:val="content"/>
        </w:behaviors>
        <w:guid w:val="{1036E054-D388-46E2-B830-3D3ABF7381FA}"/>
      </w:docPartPr>
      <w:docPartBody>
        <w:p w:rsidR="005931F6" w:rsidRDefault="005931F6" w:rsidP="005931F6">
          <w:pPr>
            <w:pStyle w:val="515B95CD20CA4F3E94AD64C83AC5D11B"/>
          </w:pPr>
          <w:r w:rsidRPr="00320543">
            <w:rPr>
              <w:rStyle w:val="PlaceholderText"/>
              <w:color w:val="D9D9D9" w:themeColor="background1" w:themeShade="D9"/>
            </w:rPr>
            <w:t>Click here to enter text.</w:t>
          </w:r>
        </w:p>
      </w:docPartBody>
    </w:docPart>
    <w:docPart>
      <w:docPartPr>
        <w:name w:val="D2C178307E294DCA927717E260800602"/>
        <w:category>
          <w:name w:val="General"/>
          <w:gallery w:val="placeholder"/>
        </w:category>
        <w:types>
          <w:type w:val="bbPlcHdr"/>
        </w:types>
        <w:behaviors>
          <w:behavior w:val="content"/>
        </w:behaviors>
        <w:guid w:val="{F20682BE-5EA1-43C5-B661-28F664D253C3}"/>
      </w:docPartPr>
      <w:docPartBody>
        <w:p w:rsidR="008D3505" w:rsidRDefault="00AC3D56" w:rsidP="00AC3D56">
          <w:pPr>
            <w:pStyle w:val="D2C178307E294DCA927717E260800602"/>
          </w:pPr>
          <w:r w:rsidRPr="00320543">
            <w:rPr>
              <w:rStyle w:val="PlaceholderText"/>
              <w:color w:val="D9D9D9" w:themeColor="background1" w:themeShade="D9"/>
            </w:rPr>
            <w:t>Click here to enter text.</w:t>
          </w:r>
        </w:p>
      </w:docPartBody>
    </w:docPart>
    <w:docPart>
      <w:docPartPr>
        <w:name w:val="404A1810634C40BE8EEFAF89ECD55EA4"/>
        <w:category>
          <w:name w:val="General"/>
          <w:gallery w:val="placeholder"/>
        </w:category>
        <w:types>
          <w:type w:val="bbPlcHdr"/>
        </w:types>
        <w:behaviors>
          <w:behavior w:val="content"/>
        </w:behaviors>
        <w:guid w:val="{0EBD5695-85E2-4389-BAF6-57C1AFBCC776}"/>
      </w:docPartPr>
      <w:docPartBody>
        <w:p w:rsidR="008D3505" w:rsidRDefault="008D3505" w:rsidP="008D3505">
          <w:pPr>
            <w:pStyle w:val="404A1810634C40BE8EEFAF89ECD55EA4"/>
          </w:pPr>
          <w:r w:rsidRPr="00D330F9">
            <w:rPr>
              <w:rStyle w:val="Heading3Char"/>
              <w:rFonts w:eastAsiaTheme="minorEastAsia"/>
              <w:color w:val="D9D9D9" w:themeColor="background1" w:themeShade="D9"/>
              <w:szCs w:val="18"/>
            </w:rPr>
            <w:t>Click here to enter text.</w:t>
          </w:r>
        </w:p>
      </w:docPartBody>
    </w:docPart>
    <w:docPart>
      <w:docPartPr>
        <w:name w:val="0A6231C544534BF59C4031CC4DACA328"/>
        <w:category>
          <w:name w:val="General"/>
          <w:gallery w:val="placeholder"/>
        </w:category>
        <w:types>
          <w:type w:val="bbPlcHdr"/>
        </w:types>
        <w:behaviors>
          <w:behavior w:val="content"/>
        </w:behaviors>
        <w:guid w:val="{E5344F22-EC16-4EE5-A908-A54DCC2B8CC2}"/>
      </w:docPartPr>
      <w:docPartBody>
        <w:p w:rsidR="008D3505" w:rsidRDefault="008D3505" w:rsidP="008D3505">
          <w:pPr>
            <w:pStyle w:val="0A6231C544534BF59C4031CC4DACA328"/>
          </w:pPr>
          <w:r w:rsidRPr="00320543">
            <w:rPr>
              <w:rStyle w:val="PlaceholderText"/>
              <w:color w:val="D9D9D9" w:themeColor="background1" w:themeShade="D9"/>
              <w:szCs w:val="18"/>
            </w:rPr>
            <w:t>Click here to enter text.</w:t>
          </w:r>
        </w:p>
      </w:docPartBody>
    </w:docPart>
    <w:docPart>
      <w:docPartPr>
        <w:name w:val="459493F8E1D94F91AF80CC820DF6D7A5"/>
        <w:category>
          <w:name w:val="General"/>
          <w:gallery w:val="placeholder"/>
        </w:category>
        <w:types>
          <w:type w:val="bbPlcHdr"/>
        </w:types>
        <w:behaviors>
          <w:behavior w:val="content"/>
        </w:behaviors>
        <w:guid w:val="{E1648B14-68AD-4B5F-9A1D-DD3C405610A2}"/>
      </w:docPartPr>
      <w:docPartBody>
        <w:p w:rsidR="008D3505" w:rsidRDefault="008D3505" w:rsidP="008D3505">
          <w:pPr>
            <w:pStyle w:val="459493F8E1D94F91AF80CC820DF6D7A5"/>
          </w:pPr>
          <w:r w:rsidRPr="00320543">
            <w:rPr>
              <w:rStyle w:val="PlaceholderText"/>
              <w:color w:val="D9D9D9" w:themeColor="background1" w:themeShade="D9"/>
              <w:szCs w:val="18"/>
            </w:rPr>
            <w:t>Click here to enter text.</w:t>
          </w:r>
        </w:p>
      </w:docPartBody>
    </w:docPart>
    <w:docPart>
      <w:docPartPr>
        <w:name w:val="438D3E7E3DD24A49A3FEC8F893912D57"/>
        <w:category>
          <w:name w:val="General"/>
          <w:gallery w:val="placeholder"/>
        </w:category>
        <w:types>
          <w:type w:val="bbPlcHdr"/>
        </w:types>
        <w:behaviors>
          <w:behavior w:val="content"/>
        </w:behaviors>
        <w:guid w:val="{DC51E2A7-1E35-463E-A8CE-335F53509B08}"/>
      </w:docPartPr>
      <w:docPartBody>
        <w:p w:rsidR="008D3505" w:rsidRDefault="008D3505" w:rsidP="008D3505">
          <w:pPr>
            <w:pStyle w:val="438D3E7E3DD24A49A3FEC8F893912D57"/>
          </w:pPr>
          <w:r w:rsidRPr="00320543">
            <w:rPr>
              <w:rStyle w:val="PlaceholderText"/>
              <w:color w:val="D9D9D9" w:themeColor="background1" w:themeShade="D9"/>
            </w:rPr>
            <w:t>Click here to enter text.</w:t>
          </w:r>
        </w:p>
      </w:docPartBody>
    </w:docPart>
    <w:docPart>
      <w:docPartPr>
        <w:name w:val="46B2F8F710304EEE8133B34B983D4B5D"/>
        <w:category>
          <w:name w:val="General"/>
          <w:gallery w:val="placeholder"/>
        </w:category>
        <w:types>
          <w:type w:val="bbPlcHdr"/>
        </w:types>
        <w:behaviors>
          <w:behavior w:val="content"/>
        </w:behaviors>
        <w:guid w:val="{9C1F821D-2317-47A6-A690-413C7C1373DD}"/>
      </w:docPartPr>
      <w:docPartBody>
        <w:p w:rsidR="004D1602" w:rsidRDefault="008D3505" w:rsidP="008D3505">
          <w:pPr>
            <w:pStyle w:val="46B2F8F710304EEE8133B34B983D4B5D"/>
          </w:pPr>
          <w:r w:rsidRPr="00320543">
            <w:rPr>
              <w:rStyle w:val="PlaceholderText"/>
              <w:color w:val="D9D9D9" w:themeColor="background1" w:themeShade="D9"/>
            </w:rPr>
            <w:t>Click here to enter text.</w:t>
          </w:r>
        </w:p>
      </w:docPartBody>
    </w:docPart>
    <w:docPart>
      <w:docPartPr>
        <w:name w:val="89DA293077204CC582B484111100FEAA"/>
        <w:category>
          <w:name w:val="General"/>
          <w:gallery w:val="placeholder"/>
        </w:category>
        <w:types>
          <w:type w:val="bbPlcHdr"/>
        </w:types>
        <w:behaviors>
          <w:behavior w:val="content"/>
        </w:behaviors>
        <w:guid w:val="{4356738C-81CF-4F30-B93D-2824B10B9E1E}"/>
      </w:docPartPr>
      <w:docPartBody>
        <w:p w:rsidR="004D1602" w:rsidRDefault="008D3505" w:rsidP="008D3505">
          <w:pPr>
            <w:pStyle w:val="89DA293077204CC582B484111100FEAA"/>
          </w:pPr>
          <w:r w:rsidRPr="00320543">
            <w:rPr>
              <w:rStyle w:val="PlaceholderText"/>
              <w:color w:val="D9D9D9" w:themeColor="background1" w:themeShade="D9"/>
            </w:rPr>
            <w:t>Click here to enter text.</w:t>
          </w:r>
        </w:p>
      </w:docPartBody>
    </w:docPart>
    <w:docPart>
      <w:docPartPr>
        <w:name w:val="7F4D18262DDB4BDCB693458B5C3AEC06"/>
        <w:category>
          <w:name w:val="General"/>
          <w:gallery w:val="placeholder"/>
        </w:category>
        <w:types>
          <w:type w:val="bbPlcHdr"/>
        </w:types>
        <w:behaviors>
          <w:behavior w:val="content"/>
        </w:behaviors>
        <w:guid w:val="{51AADE8B-015D-4144-AB95-CD771677DFBD}"/>
      </w:docPartPr>
      <w:docPartBody>
        <w:p w:rsidR="004D1602" w:rsidRDefault="008D3505" w:rsidP="008D3505">
          <w:pPr>
            <w:pStyle w:val="7F4D18262DDB4BDCB693458B5C3AEC06"/>
          </w:pPr>
          <w:r w:rsidRPr="00320543">
            <w:rPr>
              <w:rStyle w:val="PlaceholderText"/>
              <w:color w:val="D9D9D9" w:themeColor="background1" w:themeShade="D9"/>
            </w:rPr>
            <w:t>Click here to enter text.</w:t>
          </w:r>
        </w:p>
      </w:docPartBody>
    </w:docPart>
    <w:docPart>
      <w:docPartPr>
        <w:name w:val="65D9E3DE50AA421AA14D8FA3DB7C5EFD"/>
        <w:category>
          <w:name w:val="General"/>
          <w:gallery w:val="placeholder"/>
        </w:category>
        <w:types>
          <w:type w:val="bbPlcHdr"/>
        </w:types>
        <w:behaviors>
          <w:behavior w:val="content"/>
        </w:behaviors>
        <w:guid w:val="{61E9A6D9-FA54-4BB5-8060-4637545A0AD9}"/>
      </w:docPartPr>
      <w:docPartBody>
        <w:p w:rsidR="00434D96" w:rsidRDefault="004D1602" w:rsidP="004D1602">
          <w:pPr>
            <w:pStyle w:val="65D9E3DE50AA421AA14D8FA3DB7C5EFD"/>
          </w:pPr>
          <w:r w:rsidRPr="00D330F9">
            <w:rPr>
              <w:rStyle w:val="Heading3Char"/>
              <w:rFonts w:eastAsiaTheme="minorEastAsia"/>
              <w:color w:val="D9D9D9" w:themeColor="background1" w:themeShade="D9"/>
              <w:szCs w:val="18"/>
            </w:rPr>
            <w:t>Click here to enter text.</w:t>
          </w:r>
        </w:p>
      </w:docPartBody>
    </w:docPart>
    <w:docPart>
      <w:docPartPr>
        <w:name w:val="006AA71AD7A2445195F281D46691E78A"/>
        <w:category>
          <w:name w:val="General"/>
          <w:gallery w:val="placeholder"/>
        </w:category>
        <w:types>
          <w:type w:val="bbPlcHdr"/>
        </w:types>
        <w:behaviors>
          <w:behavior w:val="content"/>
        </w:behaviors>
        <w:guid w:val="{2C69D9EB-81FB-4234-AC40-5829FE377C84}"/>
      </w:docPartPr>
      <w:docPartBody>
        <w:p w:rsidR="00434D96" w:rsidRDefault="004D1602" w:rsidP="004D1602">
          <w:pPr>
            <w:pStyle w:val="006AA71AD7A2445195F281D46691E78A"/>
          </w:pPr>
          <w:r w:rsidRPr="00320543">
            <w:rPr>
              <w:rStyle w:val="PlaceholderText"/>
              <w:color w:val="D9D9D9" w:themeColor="background1" w:themeShade="D9"/>
              <w:szCs w:val="18"/>
            </w:rPr>
            <w:t>Click here to enter text.</w:t>
          </w:r>
        </w:p>
      </w:docPartBody>
    </w:docPart>
    <w:docPart>
      <w:docPartPr>
        <w:name w:val="B9F1ED3C4B4E4D6DA3C14144E6D41269"/>
        <w:category>
          <w:name w:val="General"/>
          <w:gallery w:val="placeholder"/>
        </w:category>
        <w:types>
          <w:type w:val="bbPlcHdr"/>
        </w:types>
        <w:behaviors>
          <w:behavior w:val="content"/>
        </w:behaviors>
        <w:guid w:val="{F8D5A69F-017F-4CCA-814A-FBEA8A57149D}"/>
      </w:docPartPr>
      <w:docPartBody>
        <w:p w:rsidR="00434D96" w:rsidRDefault="004D1602" w:rsidP="004D1602">
          <w:pPr>
            <w:pStyle w:val="B9F1ED3C4B4E4D6DA3C14144E6D41269"/>
          </w:pPr>
          <w:r w:rsidRPr="00320543">
            <w:rPr>
              <w:rStyle w:val="PlaceholderText"/>
              <w:color w:val="D9D9D9" w:themeColor="background1" w:themeShade="D9"/>
              <w:szCs w:val="18"/>
            </w:rPr>
            <w:t>Click here to enter text.</w:t>
          </w:r>
        </w:p>
      </w:docPartBody>
    </w:docPart>
    <w:docPart>
      <w:docPartPr>
        <w:name w:val="B184388655904B63A50D13B6357CDE7D"/>
        <w:category>
          <w:name w:val="General"/>
          <w:gallery w:val="placeholder"/>
        </w:category>
        <w:types>
          <w:type w:val="bbPlcHdr"/>
        </w:types>
        <w:behaviors>
          <w:behavior w:val="content"/>
        </w:behaviors>
        <w:guid w:val="{4C964248-F392-4C70-9ADE-232B4433A070}"/>
      </w:docPartPr>
      <w:docPartBody>
        <w:p w:rsidR="00434D96" w:rsidRDefault="004D1602" w:rsidP="004D1602">
          <w:pPr>
            <w:pStyle w:val="B184388655904B63A50D13B6357CDE7D"/>
          </w:pPr>
          <w:r w:rsidRPr="00320543">
            <w:rPr>
              <w:rStyle w:val="PlaceholderText"/>
              <w:color w:val="D9D9D9" w:themeColor="background1" w:themeShade="D9"/>
            </w:rPr>
            <w:t>Click here to enter text.</w:t>
          </w:r>
        </w:p>
      </w:docPartBody>
    </w:docPart>
    <w:docPart>
      <w:docPartPr>
        <w:name w:val="3C429111E7A54E74AF880E8FF9E649AE"/>
        <w:category>
          <w:name w:val="General"/>
          <w:gallery w:val="placeholder"/>
        </w:category>
        <w:types>
          <w:type w:val="bbPlcHdr"/>
        </w:types>
        <w:behaviors>
          <w:behavior w:val="content"/>
        </w:behaviors>
        <w:guid w:val="{B9DAA46F-7D5A-4877-89AD-7BE01197B24D}"/>
      </w:docPartPr>
      <w:docPartBody>
        <w:p w:rsidR="00434D96" w:rsidRDefault="004D1602" w:rsidP="004D1602">
          <w:pPr>
            <w:pStyle w:val="3C429111E7A54E74AF880E8FF9E649AE"/>
          </w:pPr>
          <w:r w:rsidRPr="00320543">
            <w:rPr>
              <w:rStyle w:val="PlaceholderText"/>
              <w:color w:val="D9D9D9" w:themeColor="background1" w:themeShade="D9"/>
            </w:rPr>
            <w:t>Click here to enter text.</w:t>
          </w:r>
        </w:p>
      </w:docPartBody>
    </w:docPart>
    <w:docPart>
      <w:docPartPr>
        <w:name w:val="858B0B4494F04CB997FDDA416E1C1AF6"/>
        <w:category>
          <w:name w:val="General"/>
          <w:gallery w:val="placeholder"/>
        </w:category>
        <w:types>
          <w:type w:val="bbPlcHdr"/>
        </w:types>
        <w:behaviors>
          <w:behavior w:val="content"/>
        </w:behaviors>
        <w:guid w:val="{718F181C-54B2-4A7F-A990-C60BD8AFA4F2}"/>
      </w:docPartPr>
      <w:docPartBody>
        <w:p w:rsidR="009E2229" w:rsidRDefault="00E838BF" w:rsidP="00E838BF">
          <w:pPr>
            <w:pStyle w:val="858B0B4494F04CB997FDDA416E1C1AF6"/>
          </w:pPr>
          <w:r w:rsidRPr="00A741C1">
            <w:rPr>
              <w:rStyle w:val="PlaceholderText"/>
              <w:color w:val="D9D9D9" w:themeColor="background1" w:themeShade="D9"/>
            </w:rPr>
            <w:t>Click here to enter text.</w:t>
          </w:r>
        </w:p>
      </w:docPartBody>
    </w:docPart>
    <w:docPart>
      <w:docPartPr>
        <w:name w:val="5A94F0B353BC4B8484B5D78AE667B6BD"/>
        <w:category>
          <w:name w:val="General"/>
          <w:gallery w:val="placeholder"/>
        </w:category>
        <w:types>
          <w:type w:val="bbPlcHdr"/>
        </w:types>
        <w:behaviors>
          <w:behavior w:val="content"/>
        </w:behaviors>
        <w:guid w:val="{EDF9655D-2C73-49EA-B9A4-A289EE863D6E}"/>
      </w:docPartPr>
      <w:docPartBody>
        <w:p w:rsidR="009E2229" w:rsidRDefault="00E838BF" w:rsidP="00E838BF">
          <w:pPr>
            <w:pStyle w:val="5A94F0B353BC4B8484B5D78AE667B6BD"/>
          </w:pPr>
          <w:r w:rsidRPr="00D330F9">
            <w:rPr>
              <w:rStyle w:val="Heading3Char"/>
              <w:rFonts w:eastAsiaTheme="minorEastAsia"/>
              <w:color w:val="D9D9D9" w:themeColor="background1" w:themeShade="D9"/>
              <w:szCs w:val="18"/>
            </w:rPr>
            <w:t>Click here to enter text.</w:t>
          </w:r>
        </w:p>
      </w:docPartBody>
    </w:docPart>
    <w:docPart>
      <w:docPartPr>
        <w:name w:val="20307592CE814A1581DE80EDFB898B0C"/>
        <w:category>
          <w:name w:val="General"/>
          <w:gallery w:val="placeholder"/>
        </w:category>
        <w:types>
          <w:type w:val="bbPlcHdr"/>
        </w:types>
        <w:behaviors>
          <w:behavior w:val="content"/>
        </w:behaviors>
        <w:guid w:val="{7EBDE81D-FB61-4069-948C-4B06FBAAFCBD}"/>
      </w:docPartPr>
      <w:docPartBody>
        <w:p w:rsidR="009E2229" w:rsidRDefault="00E838BF" w:rsidP="00E838BF">
          <w:pPr>
            <w:pStyle w:val="20307592CE814A1581DE80EDFB898B0C"/>
          </w:pPr>
          <w:r w:rsidRPr="00D330F9">
            <w:rPr>
              <w:rStyle w:val="Heading3Char"/>
              <w:rFonts w:eastAsiaTheme="minorEastAsia"/>
              <w:color w:val="D9D9D9" w:themeColor="background1" w:themeShade="D9"/>
              <w:szCs w:val="18"/>
            </w:rPr>
            <w:t>Click here to enter text.</w:t>
          </w:r>
        </w:p>
      </w:docPartBody>
    </w:docPart>
    <w:docPart>
      <w:docPartPr>
        <w:name w:val="841561CD64F54709804040F86E0A33DA"/>
        <w:category>
          <w:name w:val="General"/>
          <w:gallery w:val="placeholder"/>
        </w:category>
        <w:types>
          <w:type w:val="bbPlcHdr"/>
        </w:types>
        <w:behaviors>
          <w:behavior w:val="content"/>
        </w:behaviors>
        <w:guid w:val="{63036DA2-D05B-4921-92D0-E392611E0793}"/>
      </w:docPartPr>
      <w:docPartBody>
        <w:p w:rsidR="009E2229" w:rsidRDefault="00E838BF" w:rsidP="00E838BF">
          <w:pPr>
            <w:pStyle w:val="841561CD64F54709804040F86E0A33DA"/>
          </w:pPr>
          <w:r w:rsidRPr="00320543">
            <w:rPr>
              <w:rStyle w:val="PlaceholderText"/>
              <w:color w:val="D9D9D9" w:themeColor="background1" w:themeShade="D9"/>
              <w:szCs w:val="18"/>
            </w:rPr>
            <w:t>Click here to enter text.</w:t>
          </w:r>
        </w:p>
      </w:docPartBody>
    </w:docPart>
    <w:docPart>
      <w:docPartPr>
        <w:name w:val="03C5B69613434A0A831736698C2625F9"/>
        <w:category>
          <w:name w:val="General"/>
          <w:gallery w:val="placeholder"/>
        </w:category>
        <w:types>
          <w:type w:val="bbPlcHdr"/>
        </w:types>
        <w:behaviors>
          <w:behavior w:val="content"/>
        </w:behaviors>
        <w:guid w:val="{C2555BF0-BEC5-469D-BC00-268E7A71E3E5}"/>
      </w:docPartPr>
      <w:docPartBody>
        <w:p w:rsidR="009E2229" w:rsidRDefault="00E838BF" w:rsidP="00E838BF">
          <w:pPr>
            <w:pStyle w:val="03C5B69613434A0A831736698C2625F9"/>
          </w:pPr>
          <w:r w:rsidRPr="00320543">
            <w:rPr>
              <w:rStyle w:val="PlaceholderText"/>
              <w:color w:val="D9D9D9" w:themeColor="background1" w:themeShade="D9"/>
              <w:szCs w:val="18"/>
            </w:rPr>
            <w:t>Click here to enter text.</w:t>
          </w:r>
        </w:p>
      </w:docPartBody>
    </w:docPart>
    <w:docPart>
      <w:docPartPr>
        <w:name w:val="BF5228AEA6F1456AAFB7D83F0230A6AB"/>
        <w:category>
          <w:name w:val="General"/>
          <w:gallery w:val="placeholder"/>
        </w:category>
        <w:types>
          <w:type w:val="bbPlcHdr"/>
        </w:types>
        <w:behaviors>
          <w:behavior w:val="content"/>
        </w:behaviors>
        <w:guid w:val="{4A8A6240-0222-4D1F-8163-1907D255F18C}"/>
      </w:docPartPr>
      <w:docPartBody>
        <w:p w:rsidR="009E2229" w:rsidRDefault="00E838BF" w:rsidP="00E838BF">
          <w:pPr>
            <w:pStyle w:val="BF5228AEA6F1456AAFB7D83F0230A6AB"/>
          </w:pPr>
          <w:r w:rsidRPr="00320543">
            <w:rPr>
              <w:rStyle w:val="PlaceholderText"/>
              <w:color w:val="D9D9D9" w:themeColor="background1" w:themeShade="D9"/>
              <w:szCs w:val="18"/>
            </w:rPr>
            <w:t>Click here to enter text.</w:t>
          </w:r>
        </w:p>
      </w:docPartBody>
    </w:docPart>
    <w:docPart>
      <w:docPartPr>
        <w:name w:val="66DFF6812CC14311AB7A24B6368A7702"/>
        <w:category>
          <w:name w:val="General"/>
          <w:gallery w:val="placeholder"/>
        </w:category>
        <w:types>
          <w:type w:val="bbPlcHdr"/>
        </w:types>
        <w:behaviors>
          <w:behavior w:val="content"/>
        </w:behaviors>
        <w:guid w:val="{FA5EC968-56A6-4318-980D-A0B16E7A7E17}"/>
      </w:docPartPr>
      <w:docPartBody>
        <w:p w:rsidR="009E2229" w:rsidRDefault="00E838BF" w:rsidP="00E838BF">
          <w:pPr>
            <w:pStyle w:val="66DFF6812CC14311AB7A24B6368A7702"/>
          </w:pPr>
          <w:r w:rsidRPr="00320543">
            <w:rPr>
              <w:rStyle w:val="PlaceholderText"/>
              <w:color w:val="D9D9D9" w:themeColor="background1" w:themeShade="D9"/>
            </w:rPr>
            <w:t>Click here to enter text.</w:t>
          </w:r>
        </w:p>
      </w:docPartBody>
    </w:docPart>
    <w:docPart>
      <w:docPartPr>
        <w:name w:val="4E02810C96404E4F97C0DAA09CBCCC61"/>
        <w:category>
          <w:name w:val="General"/>
          <w:gallery w:val="placeholder"/>
        </w:category>
        <w:types>
          <w:type w:val="bbPlcHdr"/>
        </w:types>
        <w:behaviors>
          <w:behavior w:val="content"/>
        </w:behaviors>
        <w:guid w:val="{CE0FCADC-5906-4DFD-9FA2-987F6666CB83}"/>
      </w:docPartPr>
      <w:docPartBody>
        <w:p w:rsidR="00205FB1" w:rsidRDefault="00205FB1" w:rsidP="00205FB1">
          <w:pPr>
            <w:pStyle w:val="4E02810C96404E4F97C0DAA09CBCCC61"/>
          </w:pPr>
          <w:r w:rsidRPr="00A741C1">
            <w:rPr>
              <w:rStyle w:val="PlaceholderText"/>
              <w:color w:val="D9D9D9" w:themeColor="background1" w:themeShade="D9"/>
            </w:rPr>
            <w:t>Click here to enter text.</w:t>
          </w:r>
        </w:p>
      </w:docPartBody>
    </w:docPart>
    <w:docPart>
      <w:docPartPr>
        <w:name w:val="E594121EAA954678858C0D2A4C1AFFC5"/>
        <w:category>
          <w:name w:val="General"/>
          <w:gallery w:val="placeholder"/>
        </w:category>
        <w:types>
          <w:type w:val="bbPlcHdr"/>
        </w:types>
        <w:behaviors>
          <w:behavior w:val="content"/>
        </w:behaviors>
        <w:guid w:val="{10CC3855-F1FE-432B-A00A-3D53F10F38A5}"/>
      </w:docPartPr>
      <w:docPartBody>
        <w:p w:rsidR="00205FB1" w:rsidRDefault="00205FB1" w:rsidP="00205FB1">
          <w:pPr>
            <w:pStyle w:val="E594121EAA954678858C0D2A4C1AFFC5"/>
          </w:pPr>
          <w:r w:rsidRPr="00D330F9">
            <w:rPr>
              <w:rStyle w:val="Heading3Char"/>
              <w:rFonts w:eastAsiaTheme="minorEastAsia"/>
              <w:color w:val="D9D9D9" w:themeColor="background1" w:themeShade="D9"/>
              <w:szCs w:val="18"/>
            </w:rPr>
            <w:t>Click here to enter text.</w:t>
          </w:r>
        </w:p>
      </w:docPartBody>
    </w:docPart>
    <w:docPart>
      <w:docPartPr>
        <w:name w:val="2BC69FFA697648929054844E20FB2EFE"/>
        <w:category>
          <w:name w:val="General"/>
          <w:gallery w:val="placeholder"/>
        </w:category>
        <w:types>
          <w:type w:val="bbPlcHdr"/>
        </w:types>
        <w:behaviors>
          <w:behavior w:val="content"/>
        </w:behaviors>
        <w:guid w:val="{BC5AE08B-25C0-4C5F-8477-66A14FC7F585}"/>
      </w:docPartPr>
      <w:docPartBody>
        <w:p w:rsidR="00205FB1" w:rsidRDefault="00205FB1" w:rsidP="00205FB1">
          <w:pPr>
            <w:pStyle w:val="2BC69FFA697648929054844E20FB2EFE"/>
          </w:pPr>
          <w:r w:rsidRPr="00D330F9">
            <w:rPr>
              <w:rStyle w:val="Heading3Char"/>
              <w:rFonts w:eastAsiaTheme="minorEastAsia"/>
              <w:color w:val="D9D9D9" w:themeColor="background1" w:themeShade="D9"/>
              <w:szCs w:val="18"/>
            </w:rPr>
            <w:t>Click here to enter text.</w:t>
          </w:r>
        </w:p>
      </w:docPartBody>
    </w:docPart>
    <w:docPart>
      <w:docPartPr>
        <w:name w:val="AF823F722E454665A2F0AE00D36C62E4"/>
        <w:category>
          <w:name w:val="General"/>
          <w:gallery w:val="placeholder"/>
        </w:category>
        <w:types>
          <w:type w:val="bbPlcHdr"/>
        </w:types>
        <w:behaviors>
          <w:behavior w:val="content"/>
        </w:behaviors>
        <w:guid w:val="{07A30C28-863A-4253-B3BC-F08A8CDDB06E}"/>
      </w:docPartPr>
      <w:docPartBody>
        <w:p w:rsidR="00205FB1" w:rsidRDefault="00205FB1" w:rsidP="00205FB1">
          <w:pPr>
            <w:pStyle w:val="AF823F722E454665A2F0AE00D36C62E4"/>
          </w:pPr>
          <w:r w:rsidRPr="00320543">
            <w:rPr>
              <w:rStyle w:val="PlaceholderText"/>
              <w:color w:val="D9D9D9" w:themeColor="background1" w:themeShade="D9"/>
              <w:szCs w:val="18"/>
            </w:rPr>
            <w:t>Click here to enter text.</w:t>
          </w:r>
        </w:p>
      </w:docPartBody>
    </w:docPart>
    <w:docPart>
      <w:docPartPr>
        <w:name w:val="57629DF1E06E41FFB5DA1F9840A5FDB5"/>
        <w:category>
          <w:name w:val="General"/>
          <w:gallery w:val="placeholder"/>
        </w:category>
        <w:types>
          <w:type w:val="bbPlcHdr"/>
        </w:types>
        <w:behaviors>
          <w:behavior w:val="content"/>
        </w:behaviors>
        <w:guid w:val="{C422AF36-8A4F-4285-8B47-FCC545443DFF}"/>
      </w:docPartPr>
      <w:docPartBody>
        <w:p w:rsidR="00205FB1" w:rsidRDefault="00205FB1" w:rsidP="00205FB1">
          <w:pPr>
            <w:pStyle w:val="57629DF1E06E41FFB5DA1F9840A5FDB5"/>
          </w:pPr>
          <w:r w:rsidRPr="00320543">
            <w:rPr>
              <w:rStyle w:val="PlaceholderText"/>
              <w:color w:val="D9D9D9" w:themeColor="background1" w:themeShade="D9"/>
              <w:szCs w:val="18"/>
            </w:rPr>
            <w:t>Click here to enter text.</w:t>
          </w:r>
        </w:p>
      </w:docPartBody>
    </w:docPart>
    <w:docPart>
      <w:docPartPr>
        <w:name w:val="59938D24C08048119F4CD8CF535ABBAC"/>
        <w:category>
          <w:name w:val="General"/>
          <w:gallery w:val="placeholder"/>
        </w:category>
        <w:types>
          <w:type w:val="bbPlcHdr"/>
        </w:types>
        <w:behaviors>
          <w:behavior w:val="content"/>
        </w:behaviors>
        <w:guid w:val="{925A792B-716E-4CF1-B527-47B2C4349545}"/>
      </w:docPartPr>
      <w:docPartBody>
        <w:p w:rsidR="00205FB1" w:rsidRDefault="00205FB1" w:rsidP="00205FB1">
          <w:pPr>
            <w:pStyle w:val="59938D24C08048119F4CD8CF535ABBAC"/>
          </w:pPr>
          <w:r w:rsidRPr="00320543">
            <w:rPr>
              <w:rStyle w:val="PlaceholderText"/>
              <w:color w:val="D9D9D9" w:themeColor="background1" w:themeShade="D9"/>
              <w:szCs w:val="18"/>
            </w:rPr>
            <w:t>Click here to enter text.</w:t>
          </w:r>
        </w:p>
      </w:docPartBody>
    </w:docPart>
    <w:docPart>
      <w:docPartPr>
        <w:name w:val="7797C1D0CED547808A26C1C22CCD57EA"/>
        <w:category>
          <w:name w:val="General"/>
          <w:gallery w:val="placeholder"/>
        </w:category>
        <w:types>
          <w:type w:val="bbPlcHdr"/>
        </w:types>
        <w:behaviors>
          <w:behavior w:val="content"/>
        </w:behaviors>
        <w:guid w:val="{A2934A3B-C92C-4F98-A079-BE794DFBF278}"/>
      </w:docPartPr>
      <w:docPartBody>
        <w:p w:rsidR="00205FB1" w:rsidRDefault="00205FB1" w:rsidP="00205FB1">
          <w:pPr>
            <w:pStyle w:val="7797C1D0CED547808A26C1C22CCD57EA"/>
          </w:pPr>
          <w:r w:rsidRPr="00320543">
            <w:rPr>
              <w:rStyle w:val="PlaceholderText"/>
              <w:color w:val="D9D9D9" w:themeColor="background1" w:themeShade="D9"/>
            </w:rPr>
            <w:t>Click here to enter text.</w:t>
          </w:r>
        </w:p>
      </w:docPartBody>
    </w:docPart>
    <w:docPart>
      <w:docPartPr>
        <w:name w:val="6BC313ABF3744C449933E218A185717E"/>
        <w:category>
          <w:name w:val="General"/>
          <w:gallery w:val="placeholder"/>
        </w:category>
        <w:types>
          <w:type w:val="bbPlcHdr"/>
        </w:types>
        <w:behaviors>
          <w:behavior w:val="content"/>
        </w:behaviors>
        <w:guid w:val="{C6F756BE-36E5-4F2D-8EB6-5B64D1AA5CAB}"/>
      </w:docPartPr>
      <w:docPartBody>
        <w:p w:rsidR="00205FB1" w:rsidRDefault="00205FB1" w:rsidP="00205FB1">
          <w:pPr>
            <w:pStyle w:val="6BC313ABF3744C449933E218A185717E"/>
          </w:pPr>
          <w:r w:rsidRPr="00320543">
            <w:rPr>
              <w:rStyle w:val="PlaceholderText"/>
              <w:color w:val="D9D9D9" w:themeColor="background1" w:themeShade="D9"/>
              <w:szCs w:val="18"/>
            </w:rPr>
            <w:t>Choose an item.</w:t>
          </w:r>
        </w:p>
      </w:docPartBody>
    </w:docPart>
    <w:docPart>
      <w:docPartPr>
        <w:name w:val="71AB641F8EA74CE89A4A736FD5608C11"/>
        <w:category>
          <w:name w:val="General"/>
          <w:gallery w:val="placeholder"/>
        </w:category>
        <w:types>
          <w:type w:val="bbPlcHdr"/>
        </w:types>
        <w:behaviors>
          <w:behavior w:val="content"/>
        </w:behaviors>
        <w:guid w:val="{A8AFE649-FF29-4E55-A016-5EE9C4469A74}"/>
      </w:docPartPr>
      <w:docPartBody>
        <w:p w:rsidR="00205FB1" w:rsidRDefault="00205FB1" w:rsidP="00205FB1">
          <w:pPr>
            <w:pStyle w:val="71AB641F8EA74CE89A4A736FD5608C11"/>
          </w:pPr>
          <w:r w:rsidRPr="00282BB6">
            <w:rPr>
              <w:rStyle w:val="PlaceholderText"/>
              <w:color w:val="D9D9D9" w:themeColor="background1" w:themeShade="D9"/>
            </w:rPr>
            <w:t>Click here to enter text.</w:t>
          </w:r>
        </w:p>
      </w:docPartBody>
    </w:docPart>
    <w:docPart>
      <w:docPartPr>
        <w:name w:val="CC164702263143BAB1A2CF89A5709104"/>
        <w:category>
          <w:name w:val="General"/>
          <w:gallery w:val="placeholder"/>
        </w:category>
        <w:types>
          <w:type w:val="bbPlcHdr"/>
        </w:types>
        <w:behaviors>
          <w:behavior w:val="content"/>
        </w:behaviors>
        <w:guid w:val="{3069F286-8A2A-4925-865E-A72021DEE4CE}"/>
      </w:docPartPr>
      <w:docPartBody>
        <w:p w:rsidR="00205FB1" w:rsidRDefault="00205FB1" w:rsidP="00205FB1">
          <w:pPr>
            <w:pStyle w:val="CC164702263143BAB1A2CF89A5709104"/>
          </w:pPr>
          <w:r w:rsidRPr="00320543">
            <w:rPr>
              <w:rStyle w:val="PlaceholderText"/>
              <w:color w:val="D9D9D9" w:themeColor="background1" w:themeShade="D9"/>
              <w:szCs w:val="18"/>
            </w:rPr>
            <w:t>Choose an item.</w:t>
          </w:r>
        </w:p>
      </w:docPartBody>
    </w:docPart>
    <w:docPart>
      <w:docPartPr>
        <w:name w:val="69084E0EE7A54A5D839243CD9823C3E7"/>
        <w:category>
          <w:name w:val="General"/>
          <w:gallery w:val="placeholder"/>
        </w:category>
        <w:types>
          <w:type w:val="bbPlcHdr"/>
        </w:types>
        <w:behaviors>
          <w:behavior w:val="content"/>
        </w:behaviors>
        <w:guid w:val="{33BB51CC-0DC9-4867-8738-44CEA421E6E0}"/>
      </w:docPartPr>
      <w:docPartBody>
        <w:p w:rsidR="00205FB1" w:rsidRDefault="00205FB1" w:rsidP="00205FB1">
          <w:pPr>
            <w:pStyle w:val="69084E0EE7A54A5D839243CD9823C3E7"/>
          </w:pPr>
          <w:r w:rsidRPr="00282BB6">
            <w:rPr>
              <w:rStyle w:val="PlaceholderText"/>
              <w:color w:val="D9D9D9" w:themeColor="background1" w:themeShade="D9"/>
            </w:rPr>
            <w:t>Click here to enter text.</w:t>
          </w:r>
        </w:p>
      </w:docPartBody>
    </w:docPart>
    <w:docPart>
      <w:docPartPr>
        <w:name w:val="90F3152F2AE54BF69CD2F1EBE284685E"/>
        <w:category>
          <w:name w:val="General"/>
          <w:gallery w:val="placeholder"/>
        </w:category>
        <w:types>
          <w:type w:val="bbPlcHdr"/>
        </w:types>
        <w:behaviors>
          <w:behavior w:val="content"/>
        </w:behaviors>
        <w:guid w:val="{C8405011-872A-46E9-8720-4B48E4554835}"/>
      </w:docPartPr>
      <w:docPartBody>
        <w:p w:rsidR="00205FB1" w:rsidRDefault="00205FB1" w:rsidP="00205FB1">
          <w:pPr>
            <w:pStyle w:val="90F3152F2AE54BF69CD2F1EBE284685E"/>
          </w:pPr>
          <w:r w:rsidRPr="00320543">
            <w:rPr>
              <w:rStyle w:val="PlaceholderText"/>
              <w:color w:val="D9D9D9" w:themeColor="background1" w:themeShade="D9"/>
              <w:szCs w:val="18"/>
            </w:rPr>
            <w:t>Choose an item.</w:t>
          </w:r>
        </w:p>
      </w:docPartBody>
    </w:docPart>
    <w:docPart>
      <w:docPartPr>
        <w:name w:val="CFD6050AD78D402C8E25A7C7135D4978"/>
        <w:category>
          <w:name w:val="General"/>
          <w:gallery w:val="placeholder"/>
        </w:category>
        <w:types>
          <w:type w:val="bbPlcHdr"/>
        </w:types>
        <w:behaviors>
          <w:behavior w:val="content"/>
        </w:behaviors>
        <w:guid w:val="{6197D6AE-A99F-4FC6-84E6-80476DC7BE4D}"/>
      </w:docPartPr>
      <w:docPartBody>
        <w:p w:rsidR="00205FB1" w:rsidRDefault="00205FB1" w:rsidP="00205FB1">
          <w:pPr>
            <w:pStyle w:val="CFD6050AD78D402C8E25A7C7135D4978"/>
          </w:pPr>
          <w:r w:rsidRPr="00282BB6">
            <w:rPr>
              <w:rStyle w:val="PlaceholderText"/>
              <w:color w:val="D9D9D9" w:themeColor="background1" w:themeShade="D9"/>
            </w:rPr>
            <w:t>Click here to enter text.</w:t>
          </w:r>
        </w:p>
      </w:docPartBody>
    </w:docPart>
    <w:docPart>
      <w:docPartPr>
        <w:name w:val="3EE70FB5737247F88D9D8C307AC9331A"/>
        <w:category>
          <w:name w:val="General"/>
          <w:gallery w:val="placeholder"/>
        </w:category>
        <w:types>
          <w:type w:val="bbPlcHdr"/>
        </w:types>
        <w:behaviors>
          <w:behavior w:val="content"/>
        </w:behaviors>
        <w:guid w:val="{62B6299B-5220-4419-A896-764CC385F3A5}"/>
      </w:docPartPr>
      <w:docPartBody>
        <w:p w:rsidR="00205FB1" w:rsidRDefault="00205FB1" w:rsidP="00205FB1">
          <w:pPr>
            <w:pStyle w:val="3EE70FB5737247F88D9D8C307AC9331A"/>
          </w:pPr>
          <w:r w:rsidRPr="00320543">
            <w:rPr>
              <w:rStyle w:val="PlaceholderText"/>
              <w:color w:val="D9D9D9" w:themeColor="background1" w:themeShade="D9"/>
              <w:szCs w:val="18"/>
            </w:rPr>
            <w:t>Choose an item.</w:t>
          </w:r>
        </w:p>
      </w:docPartBody>
    </w:docPart>
    <w:docPart>
      <w:docPartPr>
        <w:name w:val="DFDEC2F457E04E5CB9BB6342CB09602D"/>
        <w:category>
          <w:name w:val="General"/>
          <w:gallery w:val="placeholder"/>
        </w:category>
        <w:types>
          <w:type w:val="bbPlcHdr"/>
        </w:types>
        <w:behaviors>
          <w:behavior w:val="content"/>
        </w:behaviors>
        <w:guid w:val="{79F89B84-EE33-47A2-87FF-D12AD594BEEC}"/>
      </w:docPartPr>
      <w:docPartBody>
        <w:p w:rsidR="00205FB1" w:rsidRDefault="00205FB1" w:rsidP="00205FB1">
          <w:pPr>
            <w:pStyle w:val="DFDEC2F457E04E5CB9BB6342CB09602D"/>
          </w:pPr>
          <w:r w:rsidRPr="00282BB6">
            <w:rPr>
              <w:rStyle w:val="PlaceholderText"/>
              <w:color w:val="D9D9D9" w:themeColor="background1" w:themeShade="D9"/>
            </w:rPr>
            <w:t>Click here to enter text.</w:t>
          </w:r>
        </w:p>
      </w:docPartBody>
    </w:docPart>
    <w:docPart>
      <w:docPartPr>
        <w:name w:val="6E61E24CFD8942F0AB78CA41D83F7422"/>
        <w:category>
          <w:name w:val="General"/>
          <w:gallery w:val="placeholder"/>
        </w:category>
        <w:types>
          <w:type w:val="bbPlcHdr"/>
        </w:types>
        <w:behaviors>
          <w:behavior w:val="content"/>
        </w:behaviors>
        <w:guid w:val="{D2CE9496-53C9-43D6-9DAC-936B2E5B48C5}"/>
      </w:docPartPr>
      <w:docPartBody>
        <w:p w:rsidR="00205FB1" w:rsidRDefault="00205FB1" w:rsidP="00205FB1">
          <w:pPr>
            <w:pStyle w:val="6E61E24CFD8942F0AB78CA41D83F7422"/>
          </w:pPr>
          <w:r w:rsidRPr="00320543">
            <w:rPr>
              <w:rStyle w:val="PlaceholderText"/>
              <w:color w:val="D9D9D9" w:themeColor="background1" w:themeShade="D9"/>
              <w:szCs w:val="18"/>
            </w:rPr>
            <w:t>Choose an item.</w:t>
          </w:r>
        </w:p>
      </w:docPartBody>
    </w:docPart>
    <w:docPart>
      <w:docPartPr>
        <w:name w:val="03BDF7C0599C4170B081BFF676558C49"/>
        <w:category>
          <w:name w:val="General"/>
          <w:gallery w:val="placeholder"/>
        </w:category>
        <w:types>
          <w:type w:val="bbPlcHdr"/>
        </w:types>
        <w:behaviors>
          <w:behavior w:val="content"/>
        </w:behaviors>
        <w:guid w:val="{6B8FDF2A-3D86-4ECD-BD94-8EB65608708F}"/>
      </w:docPartPr>
      <w:docPartBody>
        <w:p w:rsidR="00205FB1" w:rsidRDefault="00205FB1" w:rsidP="00205FB1">
          <w:pPr>
            <w:pStyle w:val="03BDF7C0599C4170B081BFF676558C49"/>
          </w:pPr>
          <w:r w:rsidRPr="00282BB6">
            <w:rPr>
              <w:rStyle w:val="PlaceholderText"/>
              <w:color w:val="D9D9D9" w:themeColor="background1" w:themeShade="D9"/>
            </w:rPr>
            <w:t>Click here to enter text.</w:t>
          </w:r>
        </w:p>
      </w:docPartBody>
    </w:docPart>
    <w:docPart>
      <w:docPartPr>
        <w:name w:val="0B924B60DB9346299E3474078B1EF5A6"/>
        <w:category>
          <w:name w:val="General"/>
          <w:gallery w:val="placeholder"/>
        </w:category>
        <w:types>
          <w:type w:val="bbPlcHdr"/>
        </w:types>
        <w:behaviors>
          <w:behavior w:val="content"/>
        </w:behaviors>
        <w:guid w:val="{3DDB64FC-0589-47A4-93B9-F999830D8D69}"/>
      </w:docPartPr>
      <w:docPartBody>
        <w:p w:rsidR="00205FB1" w:rsidRDefault="00205FB1" w:rsidP="00205FB1">
          <w:pPr>
            <w:pStyle w:val="0B924B60DB9346299E3474078B1EF5A6"/>
          </w:pPr>
          <w:r w:rsidRPr="00320543">
            <w:rPr>
              <w:rStyle w:val="PlaceholderText"/>
              <w:color w:val="D9D9D9" w:themeColor="background1" w:themeShade="D9"/>
              <w:szCs w:val="18"/>
            </w:rPr>
            <w:t>Choose an item.</w:t>
          </w:r>
        </w:p>
      </w:docPartBody>
    </w:docPart>
    <w:docPart>
      <w:docPartPr>
        <w:name w:val="201E64BEF25D44ADB36F187C41A0641B"/>
        <w:category>
          <w:name w:val="General"/>
          <w:gallery w:val="placeholder"/>
        </w:category>
        <w:types>
          <w:type w:val="bbPlcHdr"/>
        </w:types>
        <w:behaviors>
          <w:behavior w:val="content"/>
        </w:behaviors>
        <w:guid w:val="{AB5E6767-6464-4C98-A5DA-4F325BA83356}"/>
      </w:docPartPr>
      <w:docPartBody>
        <w:p w:rsidR="00205FB1" w:rsidRDefault="00205FB1" w:rsidP="00205FB1">
          <w:pPr>
            <w:pStyle w:val="201E64BEF25D44ADB36F187C41A0641B"/>
          </w:pPr>
          <w:r w:rsidRPr="00282BB6">
            <w:rPr>
              <w:rStyle w:val="PlaceholderText"/>
              <w:color w:val="D9D9D9" w:themeColor="background1" w:themeShade="D9"/>
            </w:rPr>
            <w:t>Click here to enter text.</w:t>
          </w:r>
        </w:p>
      </w:docPartBody>
    </w:docPart>
    <w:docPart>
      <w:docPartPr>
        <w:name w:val="1A6D846754674B07A1E94CA1D0128111"/>
        <w:category>
          <w:name w:val="General"/>
          <w:gallery w:val="placeholder"/>
        </w:category>
        <w:types>
          <w:type w:val="bbPlcHdr"/>
        </w:types>
        <w:behaviors>
          <w:behavior w:val="content"/>
        </w:behaviors>
        <w:guid w:val="{F06B29F9-9B87-47F7-A61A-54468110F7C2}"/>
      </w:docPartPr>
      <w:docPartBody>
        <w:p w:rsidR="00205FB1" w:rsidRDefault="00205FB1" w:rsidP="00205FB1">
          <w:pPr>
            <w:pStyle w:val="1A6D846754674B07A1E94CA1D0128111"/>
          </w:pPr>
          <w:r w:rsidRPr="00320543">
            <w:rPr>
              <w:rStyle w:val="PlaceholderText"/>
              <w:color w:val="D9D9D9" w:themeColor="background1" w:themeShade="D9"/>
              <w:szCs w:val="18"/>
            </w:rPr>
            <w:t>Choose an item.</w:t>
          </w:r>
        </w:p>
      </w:docPartBody>
    </w:docPart>
    <w:docPart>
      <w:docPartPr>
        <w:name w:val="0CE98E67236E478C856150C3DD38FAC8"/>
        <w:category>
          <w:name w:val="General"/>
          <w:gallery w:val="placeholder"/>
        </w:category>
        <w:types>
          <w:type w:val="bbPlcHdr"/>
        </w:types>
        <w:behaviors>
          <w:behavior w:val="content"/>
        </w:behaviors>
        <w:guid w:val="{29269203-51FD-403D-9AE2-52A0B53BDA84}"/>
      </w:docPartPr>
      <w:docPartBody>
        <w:p w:rsidR="00205FB1" w:rsidRDefault="00205FB1" w:rsidP="00205FB1">
          <w:pPr>
            <w:pStyle w:val="0CE98E67236E478C856150C3DD38FAC8"/>
          </w:pPr>
          <w:r w:rsidRPr="00282BB6">
            <w:rPr>
              <w:rStyle w:val="PlaceholderText"/>
              <w:color w:val="D9D9D9" w:themeColor="background1" w:themeShade="D9"/>
            </w:rPr>
            <w:t>Click here to enter text.</w:t>
          </w:r>
        </w:p>
      </w:docPartBody>
    </w:docPart>
    <w:docPart>
      <w:docPartPr>
        <w:name w:val="E4FB0EC35CB846FFA8C9E3C1EB2FF4FD"/>
        <w:category>
          <w:name w:val="General"/>
          <w:gallery w:val="placeholder"/>
        </w:category>
        <w:types>
          <w:type w:val="bbPlcHdr"/>
        </w:types>
        <w:behaviors>
          <w:behavior w:val="content"/>
        </w:behaviors>
        <w:guid w:val="{3652A05D-56BA-4AD9-AB8D-A855988C6C4A}"/>
      </w:docPartPr>
      <w:docPartBody>
        <w:p w:rsidR="00205FB1" w:rsidRDefault="00205FB1" w:rsidP="00205FB1">
          <w:pPr>
            <w:pStyle w:val="E4FB0EC35CB846FFA8C9E3C1EB2FF4FD"/>
          </w:pPr>
          <w:r w:rsidRPr="00320543">
            <w:rPr>
              <w:rStyle w:val="PlaceholderText"/>
              <w:color w:val="D9D9D9" w:themeColor="background1" w:themeShade="D9"/>
              <w:szCs w:val="18"/>
            </w:rPr>
            <w:t>Choose an item.</w:t>
          </w:r>
        </w:p>
      </w:docPartBody>
    </w:docPart>
    <w:docPart>
      <w:docPartPr>
        <w:name w:val="20A570DC9DEE44E9A65EB2416F80A49B"/>
        <w:category>
          <w:name w:val="General"/>
          <w:gallery w:val="placeholder"/>
        </w:category>
        <w:types>
          <w:type w:val="bbPlcHdr"/>
        </w:types>
        <w:behaviors>
          <w:behavior w:val="content"/>
        </w:behaviors>
        <w:guid w:val="{8F8CC6DE-7D8C-4CC6-AD63-48E41B98AB0F}"/>
      </w:docPartPr>
      <w:docPartBody>
        <w:p w:rsidR="00205FB1" w:rsidRDefault="00205FB1" w:rsidP="00205FB1">
          <w:pPr>
            <w:pStyle w:val="20A570DC9DEE44E9A65EB2416F80A49B"/>
          </w:pPr>
          <w:r w:rsidRPr="00282BB6">
            <w:rPr>
              <w:rStyle w:val="PlaceholderText"/>
              <w:color w:val="D9D9D9" w:themeColor="background1" w:themeShade="D9"/>
            </w:rPr>
            <w:t>Click here to enter text.</w:t>
          </w:r>
        </w:p>
      </w:docPartBody>
    </w:docPart>
    <w:docPart>
      <w:docPartPr>
        <w:name w:val="1C88ADB363D0467CAEE8767C85C49C89"/>
        <w:category>
          <w:name w:val="General"/>
          <w:gallery w:val="placeholder"/>
        </w:category>
        <w:types>
          <w:type w:val="bbPlcHdr"/>
        </w:types>
        <w:behaviors>
          <w:behavior w:val="content"/>
        </w:behaviors>
        <w:guid w:val="{858572E4-BAE7-4F44-B76E-7209CB8E8FDF}"/>
      </w:docPartPr>
      <w:docPartBody>
        <w:p w:rsidR="00205FB1" w:rsidRDefault="00205FB1" w:rsidP="00205FB1">
          <w:pPr>
            <w:pStyle w:val="1C88ADB363D0467CAEE8767C85C49C89"/>
          </w:pPr>
          <w:r w:rsidRPr="00A741C1">
            <w:rPr>
              <w:rStyle w:val="PlaceholderText"/>
              <w:color w:val="D9D9D9" w:themeColor="background1" w:themeShade="D9"/>
            </w:rPr>
            <w:t>Click here to enter text.</w:t>
          </w:r>
        </w:p>
      </w:docPartBody>
    </w:docPart>
    <w:docPart>
      <w:docPartPr>
        <w:name w:val="64D71DAEEE2F42189FD1144CBB743D5D"/>
        <w:category>
          <w:name w:val="General"/>
          <w:gallery w:val="placeholder"/>
        </w:category>
        <w:types>
          <w:type w:val="bbPlcHdr"/>
        </w:types>
        <w:behaviors>
          <w:behavior w:val="content"/>
        </w:behaviors>
        <w:guid w:val="{C9A3AD0D-877C-4547-B936-7A88D842B9F9}"/>
      </w:docPartPr>
      <w:docPartBody>
        <w:p w:rsidR="00205FB1" w:rsidRDefault="00205FB1" w:rsidP="00205FB1">
          <w:pPr>
            <w:pStyle w:val="64D71DAEEE2F42189FD1144CBB743D5D"/>
          </w:pPr>
          <w:r w:rsidRPr="00A741C1">
            <w:rPr>
              <w:rStyle w:val="PlaceholderText"/>
              <w:color w:val="D9D9D9" w:themeColor="background1" w:themeShade="D9"/>
            </w:rPr>
            <w:t>Click here to enter text.</w:t>
          </w:r>
        </w:p>
      </w:docPartBody>
    </w:docPart>
    <w:docPart>
      <w:docPartPr>
        <w:name w:val="922CB909B33644808C70BFD4089AB7CC"/>
        <w:category>
          <w:name w:val="General"/>
          <w:gallery w:val="placeholder"/>
        </w:category>
        <w:types>
          <w:type w:val="bbPlcHdr"/>
        </w:types>
        <w:behaviors>
          <w:behavior w:val="content"/>
        </w:behaviors>
        <w:guid w:val="{2CA3F310-CD2F-4985-8AEC-F7725DC0DA31}"/>
      </w:docPartPr>
      <w:docPartBody>
        <w:p w:rsidR="00205FB1" w:rsidRDefault="00205FB1" w:rsidP="00205FB1">
          <w:pPr>
            <w:pStyle w:val="922CB909B33644808C70BFD4089AB7CC"/>
          </w:pPr>
          <w:r w:rsidRPr="00A741C1">
            <w:rPr>
              <w:rStyle w:val="PlaceholderText"/>
              <w:color w:val="D9D9D9" w:themeColor="background1" w:themeShade="D9"/>
            </w:rPr>
            <w:t>Click here to enter text.</w:t>
          </w:r>
        </w:p>
      </w:docPartBody>
    </w:docPart>
    <w:docPart>
      <w:docPartPr>
        <w:name w:val="CE4E90D0724C4A0A9B83F27DBA1CAEA6"/>
        <w:category>
          <w:name w:val="General"/>
          <w:gallery w:val="placeholder"/>
        </w:category>
        <w:types>
          <w:type w:val="bbPlcHdr"/>
        </w:types>
        <w:behaviors>
          <w:behavior w:val="content"/>
        </w:behaviors>
        <w:guid w:val="{2376A442-03E8-408F-AE86-50100C8B4D69}"/>
      </w:docPartPr>
      <w:docPartBody>
        <w:p w:rsidR="00AF189C" w:rsidRDefault="00AF189C" w:rsidP="00AF189C">
          <w:pPr>
            <w:pStyle w:val="CE4E90D0724C4A0A9B83F27DBA1CAEA6"/>
          </w:pPr>
          <w:r w:rsidRPr="00320543">
            <w:rPr>
              <w:rStyle w:val="PlaceholderText"/>
              <w:color w:val="D9D9D9" w:themeColor="background1" w:themeShade="D9"/>
              <w:szCs w:val="18"/>
            </w:rPr>
            <w:t>Click here to enter text.</w:t>
          </w:r>
        </w:p>
      </w:docPartBody>
    </w:docPart>
    <w:docPart>
      <w:docPartPr>
        <w:name w:val="E9E1C7CE72B24A578717A91B0D3C2198"/>
        <w:category>
          <w:name w:val="General"/>
          <w:gallery w:val="placeholder"/>
        </w:category>
        <w:types>
          <w:type w:val="bbPlcHdr"/>
        </w:types>
        <w:behaviors>
          <w:behavior w:val="content"/>
        </w:behaviors>
        <w:guid w:val="{6B6FA9B7-D2A4-44A4-BE1D-30B5B5453C27}"/>
      </w:docPartPr>
      <w:docPartBody>
        <w:p w:rsidR="00C55D4D" w:rsidRDefault="00C55D4D" w:rsidP="00C55D4D">
          <w:pPr>
            <w:pStyle w:val="E9E1C7CE72B24A578717A91B0D3C2198"/>
          </w:pPr>
          <w:r w:rsidRPr="00D330F9">
            <w:rPr>
              <w:rStyle w:val="Heading3Char"/>
              <w:rFonts w:eastAsiaTheme="minorEastAsia"/>
              <w:color w:val="D9D9D9" w:themeColor="background1" w:themeShade="D9"/>
              <w:szCs w:val="18"/>
            </w:rPr>
            <w:t>Click here to enter text.</w:t>
          </w:r>
        </w:p>
      </w:docPartBody>
    </w:docPart>
    <w:docPart>
      <w:docPartPr>
        <w:name w:val="2B0C2EE3499842CD96072C049337F443"/>
        <w:category>
          <w:name w:val="General"/>
          <w:gallery w:val="placeholder"/>
        </w:category>
        <w:types>
          <w:type w:val="bbPlcHdr"/>
        </w:types>
        <w:behaviors>
          <w:behavior w:val="content"/>
        </w:behaviors>
        <w:guid w:val="{4A241C0F-E6D9-4287-9642-873F71E9921B}"/>
      </w:docPartPr>
      <w:docPartBody>
        <w:p w:rsidR="00C55D4D" w:rsidRDefault="00C55D4D" w:rsidP="00C55D4D">
          <w:pPr>
            <w:pStyle w:val="2B0C2EE3499842CD96072C049337F443"/>
          </w:pPr>
          <w:r w:rsidRPr="00320543">
            <w:rPr>
              <w:rStyle w:val="PlaceholderText"/>
              <w:color w:val="D9D9D9" w:themeColor="background1" w:themeShade="D9"/>
              <w:szCs w:val="18"/>
            </w:rPr>
            <w:t>Choose an item.</w:t>
          </w:r>
        </w:p>
      </w:docPartBody>
    </w:docPart>
    <w:docPart>
      <w:docPartPr>
        <w:name w:val="25CB6450FBAB4B44A28B36E359A024FB"/>
        <w:category>
          <w:name w:val="General"/>
          <w:gallery w:val="placeholder"/>
        </w:category>
        <w:types>
          <w:type w:val="bbPlcHdr"/>
        </w:types>
        <w:behaviors>
          <w:behavior w:val="content"/>
        </w:behaviors>
        <w:guid w:val="{08BDFB96-5448-4DF2-824C-467B5FC31F2F}"/>
      </w:docPartPr>
      <w:docPartBody>
        <w:p w:rsidR="00C55D4D" w:rsidRDefault="00C55D4D" w:rsidP="00C55D4D">
          <w:pPr>
            <w:pStyle w:val="25CB6450FBAB4B44A28B36E359A024FB"/>
          </w:pPr>
          <w:r w:rsidRPr="00282BB6">
            <w:rPr>
              <w:rStyle w:val="PlaceholderText"/>
              <w:color w:val="D9D9D9" w:themeColor="background1" w:themeShade="D9"/>
            </w:rPr>
            <w:t>Click here to enter text.</w:t>
          </w:r>
        </w:p>
      </w:docPartBody>
    </w:docPart>
    <w:docPart>
      <w:docPartPr>
        <w:name w:val="37C85597A1FA43FEBEBB3F31ECD716E2"/>
        <w:category>
          <w:name w:val="General"/>
          <w:gallery w:val="placeholder"/>
        </w:category>
        <w:types>
          <w:type w:val="bbPlcHdr"/>
        </w:types>
        <w:behaviors>
          <w:behavior w:val="content"/>
        </w:behaviors>
        <w:guid w:val="{A74177B6-E945-418F-AAAE-A328339573AD}"/>
      </w:docPartPr>
      <w:docPartBody>
        <w:p w:rsidR="00C55D4D" w:rsidRDefault="00C55D4D" w:rsidP="00C55D4D">
          <w:pPr>
            <w:pStyle w:val="37C85597A1FA43FEBEBB3F31ECD716E2"/>
          </w:pPr>
          <w:r w:rsidRPr="00320543">
            <w:rPr>
              <w:rStyle w:val="PlaceholderText"/>
              <w:color w:val="D9D9D9" w:themeColor="background1" w:themeShade="D9"/>
              <w:szCs w:val="18"/>
            </w:rPr>
            <w:t>Click here to enter text.</w:t>
          </w:r>
        </w:p>
      </w:docPartBody>
    </w:docPart>
    <w:docPart>
      <w:docPartPr>
        <w:name w:val="DBBECD9993804C1691406B8C0CA41CD8"/>
        <w:category>
          <w:name w:val="General"/>
          <w:gallery w:val="placeholder"/>
        </w:category>
        <w:types>
          <w:type w:val="bbPlcHdr"/>
        </w:types>
        <w:behaviors>
          <w:behavior w:val="content"/>
        </w:behaviors>
        <w:guid w:val="{AD685EBF-610B-4F45-AC41-7CEDF2EB886F}"/>
      </w:docPartPr>
      <w:docPartBody>
        <w:p w:rsidR="00C55D4D" w:rsidRDefault="00C55D4D" w:rsidP="00C55D4D">
          <w:pPr>
            <w:pStyle w:val="DBBECD9993804C1691406B8C0CA41CD8"/>
          </w:pPr>
          <w:r w:rsidRPr="00320543">
            <w:rPr>
              <w:rStyle w:val="PlaceholderText"/>
              <w:color w:val="D9D9D9" w:themeColor="background1" w:themeShade="D9"/>
              <w:szCs w:val="18"/>
            </w:rPr>
            <w:t>Click here to enter text.</w:t>
          </w:r>
        </w:p>
      </w:docPartBody>
    </w:docPart>
    <w:docPart>
      <w:docPartPr>
        <w:name w:val="889DB2A3C4F841318BC3495CF32D6061"/>
        <w:category>
          <w:name w:val="General"/>
          <w:gallery w:val="placeholder"/>
        </w:category>
        <w:types>
          <w:type w:val="bbPlcHdr"/>
        </w:types>
        <w:behaviors>
          <w:behavior w:val="content"/>
        </w:behaviors>
        <w:guid w:val="{5ACA7272-7A20-4588-ABB4-87D0882B5782}"/>
      </w:docPartPr>
      <w:docPartBody>
        <w:p w:rsidR="00C55D4D" w:rsidRDefault="00C55D4D" w:rsidP="00C55D4D">
          <w:pPr>
            <w:pStyle w:val="889DB2A3C4F841318BC3495CF32D6061"/>
          </w:pPr>
          <w:r w:rsidRPr="00320543">
            <w:rPr>
              <w:rStyle w:val="PlaceholderText"/>
              <w:color w:val="D9D9D9" w:themeColor="background1" w:themeShade="D9"/>
              <w:szCs w:val="18"/>
            </w:rPr>
            <w:t>Click here to enter text.</w:t>
          </w:r>
        </w:p>
      </w:docPartBody>
    </w:docPart>
    <w:docPart>
      <w:docPartPr>
        <w:name w:val="7A1E83FB4A644111B4C5FEC02E28208B"/>
        <w:category>
          <w:name w:val="General"/>
          <w:gallery w:val="placeholder"/>
        </w:category>
        <w:types>
          <w:type w:val="bbPlcHdr"/>
        </w:types>
        <w:behaviors>
          <w:behavior w:val="content"/>
        </w:behaviors>
        <w:guid w:val="{0CB5BD94-F9EE-4B1A-A92E-73760F4D00AC}"/>
      </w:docPartPr>
      <w:docPartBody>
        <w:p w:rsidR="00C55D4D" w:rsidRDefault="00C55D4D" w:rsidP="00C55D4D">
          <w:pPr>
            <w:pStyle w:val="7A1E83FB4A644111B4C5FEC02E28208B"/>
          </w:pPr>
          <w:r w:rsidRPr="00D330F9">
            <w:rPr>
              <w:rStyle w:val="Heading3Char"/>
              <w:rFonts w:eastAsiaTheme="minorEastAsia"/>
              <w:color w:val="D9D9D9" w:themeColor="background1" w:themeShade="D9"/>
              <w:szCs w:val="18"/>
            </w:rPr>
            <w:t>Click here to enter text.</w:t>
          </w:r>
        </w:p>
      </w:docPartBody>
    </w:docPart>
    <w:docPart>
      <w:docPartPr>
        <w:name w:val="EF6A6B70E24A465FBBDEAB9D549C391E"/>
        <w:category>
          <w:name w:val="General"/>
          <w:gallery w:val="placeholder"/>
        </w:category>
        <w:types>
          <w:type w:val="bbPlcHdr"/>
        </w:types>
        <w:behaviors>
          <w:behavior w:val="content"/>
        </w:behaviors>
        <w:guid w:val="{58ED8A29-B9F4-46B8-9295-80330851350B}"/>
      </w:docPartPr>
      <w:docPartBody>
        <w:p w:rsidR="00C55D4D" w:rsidRDefault="00C55D4D" w:rsidP="00C55D4D">
          <w:pPr>
            <w:pStyle w:val="EF6A6B70E24A465FBBDEAB9D549C391E"/>
          </w:pPr>
          <w:r w:rsidRPr="00320543">
            <w:rPr>
              <w:rStyle w:val="PlaceholderText"/>
              <w:color w:val="D9D9D9" w:themeColor="background1" w:themeShade="D9"/>
              <w:szCs w:val="18"/>
            </w:rPr>
            <w:t>Choose an item.</w:t>
          </w:r>
        </w:p>
      </w:docPartBody>
    </w:docPart>
    <w:docPart>
      <w:docPartPr>
        <w:name w:val="21FC0DB8C5C14CDEA785045F9AE12030"/>
        <w:category>
          <w:name w:val="General"/>
          <w:gallery w:val="placeholder"/>
        </w:category>
        <w:types>
          <w:type w:val="bbPlcHdr"/>
        </w:types>
        <w:behaviors>
          <w:behavior w:val="content"/>
        </w:behaviors>
        <w:guid w:val="{118B0FBC-830B-44FD-98AD-1AF91A554180}"/>
      </w:docPartPr>
      <w:docPartBody>
        <w:p w:rsidR="00C55D4D" w:rsidRDefault="00C55D4D" w:rsidP="00C55D4D">
          <w:pPr>
            <w:pStyle w:val="21FC0DB8C5C14CDEA785045F9AE12030"/>
          </w:pPr>
          <w:r w:rsidRPr="00282BB6">
            <w:rPr>
              <w:rStyle w:val="PlaceholderText"/>
              <w:color w:val="D9D9D9" w:themeColor="background1" w:themeShade="D9"/>
            </w:rPr>
            <w:t>Click here to enter text.</w:t>
          </w:r>
        </w:p>
      </w:docPartBody>
    </w:docPart>
    <w:docPart>
      <w:docPartPr>
        <w:name w:val="29124983D778494386388211B45EDFD1"/>
        <w:category>
          <w:name w:val="General"/>
          <w:gallery w:val="placeholder"/>
        </w:category>
        <w:types>
          <w:type w:val="bbPlcHdr"/>
        </w:types>
        <w:behaviors>
          <w:behavior w:val="content"/>
        </w:behaviors>
        <w:guid w:val="{AC869E7F-A30B-4B29-B5AC-65842A3C0D29}"/>
      </w:docPartPr>
      <w:docPartBody>
        <w:p w:rsidR="00C55D4D" w:rsidRDefault="00C55D4D" w:rsidP="00C55D4D">
          <w:pPr>
            <w:pStyle w:val="29124983D778494386388211B45EDFD1"/>
          </w:pPr>
          <w:r w:rsidRPr="00320543">
            <w:rPr>
              <w:rStyle w:val="PlaceholderText"/>
              <w:color w:val="D9D9D9" w:themeColor="background1" w:themeShade="D9"/>
              <w:szCs w:val="18"/>
            </w:rPr>
            <w:t>Click here to enter text.</w:t>
          </w:r>
        </w:p>
      </w:docPartBody>
    </w:docPart>
    <w:docPart>
      <w:docPartPr>
        <w:name w:val="5BDBE3D3450949C2ACC6F7E5A6553704"/>
        <w:category>
          <w:name w:val="General"/>
          <w:gallery w:val="placeholder"/>
        </w:category>
        <w:types>
          <w:type w:val="bbPlcHdr"/>
        </w:types>
        <w:behaviors>
          <w:behavior w:val="content"/>
        </w:behaviors>
        <w:guid w:val="{2E337A45-9910-45C9-9E48-70D1B04C212F}"/>
      </w:docPartPr>
      <w:docPartBody>
        <w:p w:rsidR="00C55D4D" w:rsidRDefault="00C55D4D" w:rsidP="00C55D4D">
          <w:pPr>
            <w:pStyle w:val="5BDBE3D3450949C2ACC6F7E5A6553704"/>
          </w:pPr>
          <w:r w:rsidRPr="00320543">
            <w:rPr>
              <w:rStyle w:val="PlaceholderText"/>
              <w:color w:val="D9D9D9" w:themeColor="background1" w:themeShade="D9"/>
              <w:szCs w:val="18"/>
            </w:rPr>
            <w:t>Click here to enter text.</w:t>
          </w:r>
        </w:p>
      </w:docPartBody>
    </w:docPart>
    <w:docPart>
      <w:docPartPr>
        <w:name w:val="55ADB40D0CC9453285E24E94E44FCC31"/>
        <w:category>
          <w:name w:val="General"/>
          <w:gallery w:val="placeholder"/>
        </w:category>
        <w:types>
          <w:type w:val="bbPlcHdr"/>
        </w:types>
        <w:behaviors>
          <w:behavior w:val="content"/>
        </w:behaviors>
        <w:guid w:val="{E72EDECF-9148-4094-8454-6C610FB9DE19}"/>
      </w:docPartPr>
      <w:docPartBody>
        <w:p w:rsidR="00C55D4D" w:rsidRDefault="00C55D4D" w:rsidP="00C55D4D">
          <w:pPr>
            <w:pStyle w:val="55ADB40D0CC9453285E24E94E44FCC31"/>
          </w:pPr>
          <w:r w:rsidRPr="00320543">
            <w:rPr>
              <w:rStyle w:val="PlaceholderText"/>
              <w:color w:val="D9D9D9" w:themeColor="background1" w:themeShade="D9"/>
            </w:rPr>
            <w:t>Click here to enter text.</w:t>
          </w:r>
        </w:p>
      </w:docPartBody>
    </w:docPart>
    <w:docPart>
      <w:docPartPr>
        <w:name w:val="30FE2A6A767A4D278F577C375D4F465C"/>
        <w:category>
          <w:name w:val="General"/>
          <w:gallery w:val="placeholder"/>
        </w:category>
        <w:types>
          <w:type w:val="bbPlcHdr"/>
        </w:types>
        <w:behaviors>
          <w:behavior w:val="content"/>
        </w:behaviors>
        <w:guid w:val="{02977044-03ED-4124-ADC6-201F6DE97DC1}"/>
      </w:docPartPr>
      <w:docPartBody>
        <w:p w:rsidR="00C55D4D" w:rsidRDefault="00C55D4D" w:rsidP="00C55D4D">
          <w:pPr>
            <w:pStyle w:val="30FE2A6A767A4D278F577C375D4F465C"/>
          </w:pPr>
          <w:r w:rsidRPr="00320543">
            <w:rPr>
              <w:rStyle w:val="PlaceholderText"/>
              <w:color w:val="D9D9D9" w:themeColor="background1" w:themeShade="D9"/>
            </w:rPr>
            <w:t>Click here to enter text.</w:t>
          </w:r>
        </w:p>
      </w:docPartBody>
    </w:docPart>
    <w:docPart>
      <w:docPartPr>
        <w:name w:val="CCDB17CDB765483995FEE3B3206F7796"/>
        <w:category>
          <w:name w:val="General"/>
          <w:gallery w:val="placeholder"/>
        </w:category>
        <w:types>
          <w:type w:val="bbPlcHdr"/>
        </w:types>
        <w:behaviors>
          <w:behavior w:val="content"/>
        </w:behaviors>
        <w:guid w:val="{85033C07-865A-4812-8803-4A52F60FC906}"/>
      </w:docPartPr>
      <w:docPartBody>
        <w:p w:rsidR="00C55D4D" w:rsidRDefault="00C55D4D" w:rsidP="00C55D4D">
          <w:pPr>
            <w:pStyle w:val="CCDB17CDB765483995FEE3B3206F7796"/>
          </w:pPr>
          <w:r w:rsidRPr="00D330F9">
            <w:rPr>
              <w:rStyle w:val="Heading3Char"/>
              <w:rFonts w:eastAsiaTheme="minorEastAsia"/>
              <w:color w:val="D9D9D9" w:themeColor="background1" w:themeShade="D9"/>
              <w:szCs w:val="18"/>
            </w:rPr>
            <w:t>Click here to enter text.</w:t>
          </w:r>
        </w:p>
      </w:docPartBody>
    </w:docPart>
    <w:docPart>
      <w:docPartPr>
        <w:name w:val="78708E627E0A4EA0A5F1B9D608B9FE86"/>
        <w:category>
          <w:name w:val="General"/>
          <w:gallery w:val="placeholder"/>
        </w:category>
        <w:types>
          <w:type w:val="bbPlcHdr"/>
        </w:types>
        <w:behaviors>
          <w:behavior w:val="content"/>
        </w:behaviors>
        <w:guid w:val="{0EC280FB-5F64-42C4-876F-4EB4DB8E646B}"/>
      </w:docPartPr>
      <w:docPartBody>
        <w:p w:rsidR="00C55D4D" w:rsidRDefault="00C55D4D" w:rsidP="00C55D4D">
          <w:pPr>
            <w:pStyle w:val="78708E627E0A4EA0A5F1B9D608B9FE86"/>
          </w:pPr>
          <w:r w:rsidRPr="00320543">
            <w:rPr>
              <w:rStyle w:val="PlaceholderText"/>
              <w:color w:val="D9D9D9" w:themeColor="background1" w:themeShade="D9"/>
              <w:szCs w:val="18"/>
            </w:rPr>
            <w:t>Choose an item.</w:t>
          </w:r>
        </w:p>
      </w:docPartBody>
    </w:docPart>
    <w:docPart>
      <w:docPartPr>
        <w:name w:val="C0344833DE80459CACF93B47D0E85511"/>
        <w:category>
          <w:name w:val="General"/>
          <w:gallery w:val="placeholder"/>
        </w:category>
        <w:types>
          <w:type w:val="bbPlcHdr"/>
        </w:types>
        <w:behaviors>
          <w:behavior w:val="content"/>
        </w:behaviors>
        <w:guid w:val="{0F67A4A6-C518-4A1A-B314-03D5427A926F}"/>
      </w:docPartPr>
      <w:docPartBody>
        <w:p w:rsidR="00C55D4D" w:rsidRDefault="00C55D4D" w:rsidP="00C55D4D">
          <w:pPr>
            <w:pStyle w:val="C0344833DE80459CACF93B47D0E85511"/>
          </w:pPr>
          <w:r w:rsidRPr="00282BB6">
            <w:rPr>
              <w:rStyle w:val="PlaceholderText"/>
              <w:color w:val="D9D9D9" w:themeColor="background1" w:themeShade="D9"/>
            </w:rPr>
            <w:t>Click here to enter text.</w:t>
          </w:r>
        </w:p>
      </w:docPartBody>
    </w:docPart>
    <w:docPart>
      <w:docPartPr>
        <w:name w:val="E585C3F1339F43C9BB1DB3AD6AA4326D"/>
        <w:category>
          <w:name w:val="General"/>
          <w:gallery w:val="placeholder"/>
        </w:category>
        <w:types>
          <w:type w:val="bbPlcHdr"/>
        </w:types>
        <w:behaviors>
          <w:behavior w:val="content"/>
        </w:behaviors>
        <w:guid w:val="{001FABAF-6C0F-4730-933A-897B0D10020B}"/>
      </w:docPartPr>
      <w:docPartBody>
        <w:p w:rsidR="00C55D4D" w:rsidRDefault="00C55D4D" w:rsidP="00C55D4D">
          <w:pPr>
            <w:pStyle w:val="E585C3F1339F43C9BB1DB3AD6AA4326D"/>
          </w:pPr>
          <w:r w:rsidRPr="00320543">
            <w:rPr>
              <w:rStyle w:val="PlaceholderText"/>
              <w:color w:val="D9D9D9" w:themeColor="background1" w:themeShade="D9"/>
              <w:szCs w:val="18"/>
            </w:rPr>
            <w:t>Click here to enter text.</w:t>
          </w:r>
        </w:p>
      </w:docPartBody>
    </w:docPart>
    <w:docPart>
      <w:docPartPr>
        <w:name w:val="BE5C1247BB9E4D7CA1D0FC6D95462C85"/>
        <w:category>
          <w:name w:val="General"/>
          <w:gallery w:val="placeholder"/>
        </w:category>
        <w:types>
          <w:type w:val="bbPlcHdr"/>
        </w:types>
        <w:behaviors>
          <w:behavior w:val="content"/>
        </w:behaviors>
        <w:guid w:val="{1A6C9F3C-93E2-4933-9812-97D877CD4044}"/>
      </w:docPartPr>
      <w:docPartBody>
        <w:p w:rsidR="00C55D4D" w:rsidRDefault="00C55D4D" w:rsidP="00C55D4D">
          <w:pPr>
            <w:pStyle w:val="BE5C1247BB9E4D7CA1D0FC6D95462C85"/>
          </w:pPr>
          <w:r w:rsidRPr="00320543">
            <w:rPr>
              <w:rStyle w:val="PlaceholderText"/>
              <w:color w:val="D9D9D9" w:themeColor="background1" w:themeShade="D9"/>
              <w:szCs w:val="18"/>
            </w:rPr>
            <w:t>Click here to enter text.</w:t>
          </w:r>
        </w:p>
      </w:docPartBody>
    </w:docPart>
    <w:docPart>
      <w:docPartPr>
        <w:name w:val="EA7DADE9A4B442819025BB66AC0C971E"/>
        <w:category>
          <w:name w:val="General"/>
          <w:gallery w:val="placeholder"/>
        </w:category>
        <w:types>
          <w:type w:val="bbPlcHdr"/>
        </w:types>
        <w:behaviors>
          <w:behavior w:val="content"/>
        </w:behaviors>
        <w:guid w:val="{2631FF98-AAC9-4C0C-8072-785F2FBF33A8}"/>
      </w:docPartPr>
      <w:docPartBody>
        <w:p w:rsidR="00C55D4D" w:rsidRDefault="00C55D4D" w:rsidP="00C55D4D">
          <w:pPr>
            <w:pStyle w:val="EA7DADE9A4B442819025BB66AC0C971E"/>
          </w:pPr>
          <w:r w:rsidRPr="00A741C1">
            <w:rPr>
              <w:rStyle w:val="PlaceholderText"/>
              <w:color w:val="D9D9D9" w:themeColor="background1" w:themeShade="D9"/>
            </w:rPr>
            <w:t>Click here to enter text.</w:t>
          </w:r>
        </w:p>
      </w:docPartBody>
    </w:docPart>
    <w:docPart>
      <w:docPartPr>
        <w:name w:val="2BD8A3F98A1C42D8A9432643E976A1E3"/>
        <w:category>
          <w:name w:val="General"/>
          <w:gallery w:val="placeholder"/>
        </w:category>
        <w:types>
          <w:type w:val="bbPlcHdr"/>
        </w:types>
        <w:behaviors>
          <w:behavior w:val="content"/>
        </w:behaviors>
        <w:guid w:val="{C6F8FEF7-E75E-48ED-9687-BAE9CED4C8EF}"/>
      </w:docPartPr>
      <w:docPartBody>
        <w:p w:rsidR="00840C15" w:rsidRDefault="00C55D4D" w:rsidP="00C55D4D">
          <w:pPr>
            <w:pStyle w:val="2BD8A3F98A1C42D8A9432643E976A1E3"/>
          </w:pPr>
          <w:r w:rsidRPr="00320543">
            <w:rPr>
              <w:rStyle w:val="PlaceholderText"/>
              <w:color w:val="D9D9D9" w:themeColor="background1" w:themeShade="D9"/>
            </w:rPr>
            <w:t>Click here to enter text.</w:t>
          </w:r>
        </w:p>
      </w:docPartBody>
    </w:docPart>
    <w:docPart>
      <w:docPartPr>
        <w:name w:val="0B99662D29CA4223B55530A888A3C881"/>
        <w:category>
          <w:name w:val="General"/>
          <w:gallery w:val="placeholder"/>
        </w:category>
        <w:types>
          <w:type w:val="bbPlcHdr"/>
        </w:types>
        <w:behaviors>
          <w:behavior w:val="content"/>
        </w:behaviors>
        <w:guid w:val="{3187D987-EABE-407A-B380-19E5C5BEF6D8}"/>
      </w:docPartPr>
      <w:docPartBody>
        <w:p w:rsidR="00840C15" w:rsidRDefault="00C55D4D" w:rsidP="00C55D4D">
          <w:pPr>
            <w:pStyle w:val="0B99662D29CA4223B55530A888A3C881"/>
          </w:pPr>
          <w:r w:rsidRPr="00320543">
            <w:rPr>
              <w:rStyle w:val="PlaceholderText"/>
              <w:color w:val="D9D9D9" w:themeColor="background1" w:themeShade="D9"/>
            </w:rPr>
            <w:t>Click here to enter text.</w:t>
          </w:r>
        </w:p>
      </w:docPartBody>
    </w:docPart>
    <w:docPart>
      <w:docPartPr>
        <w:name w:val="2DD577BD3A5441D6942C5B4CB05D8EC5"/>
        <w:category>
          <w:name w:val="General"/>
          <w:gallery w:val="placeholder"/>
        </w:category>
        <w:types>
          <w:type w:val="bbPlcHdr"/>
        </w:types>
        <w:behaviors>
          <w:behavior w:val="content"/>
        </w:behaviors>
        <w:guid w:val="{8657218F-3B10-471B-87B1-6E9A599EC11D}"/>
      </w:docPartPr>
      <w:docPartBody>
        <w:p w:rsidR="00364137" w:rsidRDefault="00800A1E" w:rsidP="00800A1E">
          <w:pPr>
            <w:pStyle w:val="2DD577BD3A5441D6942C5B4CB05D8EC5"/>
          </w:pPr>
          <w:r w:rsidRPr="00A741C1">
            <w:rPr>
              <w:rStyle w:val="PlaceholderText"/>
              <w:color w:val="D9D9D9" w:themeColor="background1" w:themeShade="D9"/>
            </w:rPr>
            <w:t>Click here to enter text.</w:t>
          </w:r>
        </w:p>
      </w:docPartBody>
    </w:docPart>
    <w:docPart>
      <w:docPartPr>
        <w:name w:val="01E21EDA73984E89AB7EDC7730DCFB34"/>
        <w:category>
          <w:name w:val="General"/>
          <w:gallery w:val="placeholder"/>
        </w:category>
        <w:types>
          <w:type w:val="bbPlcHdr"/>
        </w:types>
        <w:behaviors>
          <w:behavior w:val="content"/>
        </w:behaviors>
        <w:guid w:val="{93A054ED-4CEE-4E51-9E98-CDCB7C36A5D9}"/>
      </w:docPartPr>
      <w:docPartBody>
        <w:p w:rsidR="00364137" w:rsidRDefault="00800A1E" w:rsidP="00800A1E">
          <w:pPr>
            <w:pStyle w:val="01E21EDA73984E89AB7EDC7730DCFB34"/>
          </w:pPr>
          <w:r w:rsidRPr="00A741C1">
            <w:rPr>
              <w:rStyle w:val="PlaceholderText"/>
              <w:color w:val="D9D9D9" w:themeColor="background1" w:themeShade="D9"/>
            </w:rPr>
            <w:t>Click here to enter text.</w:t>
          </w:r>
        </w:p>
      </w:docPartBody>
    </w:docPart>
    <w:docPart>
      <w:docPartPr>
        <w:name w:val="C9AECBF727804DB19BDD1F649C08B48F"/>
        <w:category>
          <w:name w:val="General"/>
          <w:gallery w:val="placeholder"/>
        </w:category>
        <w:types>
          <w:type w:val="bbPlcHdr"/>
        </w:types>
        <w:behaviors>
          <w:behavior w:val="content"/>
        </w:behaviors>
        <w:guid w:val="{CEF8236E-74DE-4F8A-B8A2-84C8BE2116A1}"/>
      </w:docPartPr>
      <w:docPartBody>
        <w:p w:rsidR="009F1BD0" w:rsidRDefault="00364137" w:rsidP="00364137">
          <w:pPr>
            <w:pStyle w:val="C9AECBF727804DB19BDD1F649C08B48F"/>
          </w:pPr>
          <w:r w:rsidRPr="00D330F9">
            <w:rPr>
              <w:rStyle w:val="Heading3Char"/>
              <w:rFonts w:eastAsiaTheme="minorEastAsia"/>
              <w:color w:val="D9D9D9" w:themeColor="background1" w:themeShade="D9"/>
              <w:szCs w:val="18"/>
            </w:rPr>
            <w:t>Click here to enter text.</w:t>
          </w:r>
        </w:p>
      </w:docPartBody>
    </w:docPart>
    <w:docPart>
      <w:docPartPr>
        <w:name w:val="E0AA8739546C4C6880DD5A1937A02BF5"/>
        <w:category>
          <w:name w:val="General"/>
          <w:gallery w:val="placeholder"/>
        </w:category>
        <w:types>
          <w:type w:val="bbPlcHdr"/>
        </w:types>
        <w:behaviors>
          <w:behavior w:val="content"/>
        </w:behaviors>
        <w:guid w:val="{1A8AC978-1442-49F0-AABF-5695921CB9C4}"/>
      </w:docPartPr>
      <w:docPartBody>
        <w:p w:rsidR="009F1BD0" w:rsidRDefault="00364137" w:rsidP="00364137">
          <w:pPr>
            <w:pStyle w:val="E0AA8739546C4C6880DD5A1937A02BF5"/>
          </w:pPr>
          <w:r w:rsidRPr="00D330F9">
            <w:rPr>
              <w:rStyle w:val="Heading3Char"/>
              <w:rFonts w:eastAsiaTheme="minorEastAsia"/>
              <w:color w:val="D9D9D9" w:themeColor="background1" w:themeShade="D9"/>
              <w:szCs w:val="18"/>
            </w:rPr>
            <w:t>Click here to enter text.</w:t>
          </w:r>
        </w:p>
      </w:docPartBody>
    </w:docPart>
    <w:docPart>
      <w:docPartPr>
        <w:name w:val="CED618667A4743C7A3446FFD16B063E1"/>
        <w:category>
          <w:name w:val="General"/>
          <w:gallery w:val="placeholder"/>
        </w:category>
        <w:types>
          <w:type w:val="bbPlcHdr"/>
        </w:types>
        <w:behaviors>
          <w:behavior w:val="content"/>
        </w:behaviors>
        <w:guid w:val="{0993FE3C-DF9D-4C2C-AD00-7C129E47EEC6}"/>
      </w:docPartPr>
      <w:docPartBody>
        <w:p w:rsidR="009F1BD0" w:rsidRDefault="00364137" w:rsidP="00364137">
          <w:pPr>
            <w:pStyle w:val="CED618667A4743C7A3446FFD16B063E1"/>
          </w:pPr>
          <w:r w:rsidRPr="00320543">
            <w:rPr>
              <w:rStyle w:val="PlaceholderText"/>
              <w:color w:val="D9D9D9" w:themeColor="background1" w:themeShade="D9"/>
              <w:szCs w:val="18"/>
            </w:rPr>
            <w:t>Choose an item.</w:t>
          </w:r>
        </w:p>
      </w:docPartBody>
    </w:docPart>
    <w:docPart>
      <w:docPartPr>
        <w:name w:val="6D180D149B12464B97B759BE3CC2A643"/>
        <w:category>
          <w:name w:val="General"/>
          <w:gallery w:val="placeholder"/>
        </w:category>
        <w:types>
          <w:type w:val="bbPlcHdr"/>
        </w:types>
        <w:behaviors>
          <w:behavior w:val="content"/>
        </w:behaviors>
        <w:guid w:val="{46D99326-6BA6-4AA1-AB8E-8E15DA2EFA9D}"/>
      </w:docPartPr>
      <w:docPartBody>
        <w:p w:rsidR="009F1BD0" w:rsidRDefault="00364137" w:rsidP="00364137">
          <w:pPr>
            <w:pStyle w:val="6D180D149B12464B97B759BE3CC2A643"/>
          </w:pPr>
          <w:r w:rsidRPr="00282BB6">
            <w:rPr>
              <w:rStyle w:val="PlaceholderText"/>
              <w:color w:val="D9D9D9" w:themeColor="background1" w:themeShade="D9"/>
            </w:rPr>
            <w:t>Click here to enter text.</w:t>
          </w:r>
        </w:p>
      </w:docPartBody>
    </w:docPart>
    <w:docPart>
      <w:docPartPr>
        <w:name w:val="5A42F0C26DD5492FA7EDA6E456763A09"/>
        <w:category>
          <w:name w:val="General"/>
          <w:gallery w:val="placeholder"/>
        </w:category>
        <w:types>
          <w:type w:val="bbPlcHdr"/>
        </w:types>
        <w:behaviors>
          <w:behavior w:val="content"/>
        </w:behaviors>
        <w:guid w:val="{756887A1-8C90-4DE2-9DDA-9AF819B1B1D7}"/>
      </w:docPartPr>
      <w:docPartBody>
        <w:p w:rsidR="009F1BD0" w:rsidRDefault="00364137" w:rsidP="00364137">
          <w:pPr>
            <w:pStyle w:val="5A42F0C26DD5492FA7EDA6E456763A09"/>
          </w:pPr>
          <w:r w:rsidRPr="00320543">
            <w:rPr>
              <w:rStyle w:val="PlaceholderText"/>
              <w:color w:val="D9D9D9" w:themeColor="background1" w:themeShade="D9"/>
              <w:szCs w:val="18"/>
            </w:rPr>
            <w:t>Click here to enter text.</w:t>
          </w:r>
        </w:p>
      </w:docPartBody>
    </w:docPart>
    <w:docPart>
      <w:docPartPr>
        <w:name w:val="C9D5DD9B3A3F4B1C88BEDFC9C2ADA2F1"/>
        <w:category>
          <w:name w:val="General"/>
          <w:gallery w:val="placeholder"/>
        </w:category>
        <w:types>
          <w:type w:val="bbPlcHdr"/>
        </w:types>
        <w:behaviors>
          <w:behavior w:val="content"/>
        </w:behaviors>
        <w:guid w:val="{C4DCC3EB-5AA6-4ACD-ACFE-ED7D1657B9D4}"/>
      </w:docPartPr>
      <w:docPartBody>
        <w:p w:rsidR="009F1BD0" w:rsidRDefault="00364137" w:rsidP="00364137">
          <w:pPr>
            <w:pStyle w:val="C9D5DD9B3A3F4B1C88BEDFC9C2ADA2F1"/>
          </w:pPr>
          <w:r w:rsidRPr="00320543">
            <w:rPr>
              <w:rStyle w:val="PlaceholderText"/>
              <w:color w:val="D9D9D9" w:themeColor="background1" w:themeShade="D9"/>
              <w:szCs w:val="18"/>
            </w:rPr>
            <w:t>Click here to enter text.</w:t>
          </w:r>
        </w:p>
      </w:docPartBody>
    </w:docPart>
    <w:docPart>
      <w:docPartPr>
        <w:name w:val="7F297A0FB3CE436082E605C4EB9398DF"/>
        <w:category>
          <w:name w:val="General"/>
          <w:gallery w:val="placeholder"/>
        </w:category>
        <w:types>
          <w:type w:val="bbPlcHdr"/>
        </w:types>
        <w:behaviors>
          <w:behavior w:val="content"/>
        </w:behaviors>
        <w:guid w:val="{E97C9A5A-D1C2-4B41-B86D-6F65B6A02B3F}"/>
      </w:docPartPr>
      <w:docPartBody>
        <w:p w:rsidR="009F1BD0" w:rsidRDefault="00364137" w:rsidP="00364137">
          <w:pPr>
            <w:pStyle w:val="7F297A0FB3CE436082E605C4EB9398DF"/>
          </w:pPr>
          <w:r w:rsidRPr="00320543">
            <w:rPr>
              <w:rStyle w:val="PlaceholderText"/>
              <w:color w:val="D9D9D9" w:themeColor="background1" w:themeShade="D9"/>
              <w:szCs w:val="18"/>
            </w:rPr>
            <w:t>Click here to enter text.</w:t>
          </w:r>
        </w:p>
      </w:docPartBody>
    </w:docPart>
    <w:docPart>
      <w:docPartPr>
        <w:name w:val="FD2287DF14AB40B49D8D53E95452FBFD"/>
        <w:category>
          <w:name w:val="General"/>
          <w:gallery w:val="placeholder"/>
        </w:category>
        <w:types>
          <w:type w:val="bbPlcHdr"/>
        </w:types>
        <w:behaviors>
          <w:behavior w:val="content"/>
        </w:behaviors>
        <w:guid w:val="{290621A1-B7C3-459F-BD82-773544849C0E}"/>
      </w:docPartPr>
      <w:docPartBody>
        <w:p w:rsidR="009F1BD0" w:rsidRDefault="00364137" w:rsidP="00364137">
          <w:pPr>
            <w:pStyle w:val="FD2287DF14AB40B49D8D53E95452FBFD"/>
          </w:pPr>
          <w:r w:rsidRPr="00320543">
            <w:rPr>
              <w:rStyle w:val="PlaceholderText"/>
              <w:color w:val="D9D9D9" w:themeColor="background1" w:themeShade="D9"/>
            </w:rPr>
            <w:t>Click here to enter text.</w:t>
          </w:r>
        </w:p>
      </w:docPartBody>
    </w:docPart>
    <w:docPart>
      <w:docPartPr>
        <w:name w:val="E56FC74E35B444D9BDB608574028EE4B"/>
        <w:category>
          <w:name w:val="General"/>
          <w:gallery w:val="placeholder"/>
        </w:category>
        <w:types>
          <w:type w:val="bbPlcHdr"/>
        </w:types>
        <w:behaviors>
          <w:behavior w:val="content"/>
        </w:behaviors>
        <w:guid w:val="{4B3E15A2-C19E-449A-AA24-189FA9490AA4}"/>
      </w:docPartPr>
      <w:docPartBody>
        <w:p w:rsidR="003957F4" w:rsidRDefault="003F4947" w:rsidP="003F4947">
          <w:pPr>
            <w:pStyle w:val="E56FC74E35B444D9BDB608574028EE4B"/>
          </w:pPr>
          <w:r w:rsidRPr="00D330F9">
            <w:rPr>
              <w:rStyle w:val="Heading3Char"/>
              <w:rFonts w:eastAsiaTheme="minorEastAsia"/>
              <w:color w:val="D9D9D9" w:themeColor="background1" w:themeShade="D9"/>
              <w:szCs w:val="18"/>
            </w:rPr>
            <w:t>Click here to enter text.</w:t>
          </w:r>
        </w:p>
      </w:docPartBody>
    </w:docPart>
    <w:docPart>
      <w:docPartPr>
        <w:name w:val="FB975961308041D58372858BDAC1F549"/>
        <w:category>
          <w:name w:val="General"/>
          <w:gallery w:val="placeholder"/>
        </w:category>
        <w:types>
          <w:type w:val="bbPlcHdr"/>
        </w:types>
        <w:behaviors>
          <w:behavior w:val="content"/>
        </w:behaviors>
        <w:guid w:val="{6422F466-B923-4D39-8218-D85E2E248B71}"/>
      </w:docPartPr>
      <w:docPartBody>
        <w:p w:rsidR="003957F4" w:rsidRDefault="003F4947" w:rsidP="003F4947">
          <w:pPr>
            <w:pStyle w:val="FB975961308041D58372858BDAC1F549"/>
          </w:pPr>
          <w:r w:rsidRPr="00320543">
            <w:rPr>
              <w:rStyle w:val="PlaceholderText"/>
              <w:color w:val="D9D9D9" w:themeColor="background1" w:themeShade="D9"/>
              <w:szCs w:val="18"/>
            </w:rPr>
            <w:t>Choose an item.</w:t>
          </w:r>
        </w:p>
      </w:docPartBody>
    </w:docPart>
    <w:docPart>
      <w:docPartPr>
        <w:name w:val="1E0C5075169149EC9F4A145EC1FB4F25"/>
        <w:category>
          <w:name w:val="General"/>
          <w:gallery w:val="placeholder"/>
        </w:category>
        <w:types>
          <w:type w:val="bbPlcHdr"/>
        </w:types>
        <w:behaviors>
          <w:behavior w:val="content"/>
        </w:behaviors>
        <w:guid w:val="{A5A1D95E-03A6-41E1-94F0-D850BB794980}"/>
      </w:docPartPr>
      <w:docPartBody>
        <w:p w:rsidR="003957F4" w:rsidRDefault="003F4947" w:rsidP="003F4947">
          <w:pPr>
            <w:pStyle w:val="1E0C5075169149EC9F4A145EC1FB4F25"/>
          </w:pPr>
          <w:r w:rsidRPr="00282BB6">
            <w:rPr>
              <w:rStyle w:val="PlaceholderText"/>
              <w:color w:val="D9D9D9" w:themeColor="background1" w:themeShade="D9"/>
            </w:rPr>
            <w:t>Click here to enter text.</w:t>
          </w:r>
        </w:p>
      </w:docPartBody>
    </w:docPart>
    <w:docPart>
      <w:docPartPr>
        <w:name w:val="F2272B9C737F4C3BBAB9C95837E94424"/>
        <w:category>
          <w:name w:val="General"/>
          <w:gallery w:val="placeholder"/>
        </w:category>
        <w:types>
          <w:type w:val="bbPlcHdr"/>
        </w:types>
        <w:behaviors>
          <w:behavior w:val="content"/>
        </w:behaviors>
        <w:guid w:val="{F4B59154-DF0D-412E-88BA-5D4A489026CC}"/>
      </w:docPartPr>
      <w:docPartBody>
        <w:p w:rsidR="003957F4" w:rsidRDefault="003F4947" w:rsidP="003F4947">
          <w:pPr>
            <w:pStyle w:val="F2272B9C737F4C3BBAB9C95837E94424"/>
          </w:pPr>
          <w:r w:rsidRPr="00320543">
            <w:rPr>
              <w:rStyle w:val="PlaceholderText"/>
              <w:color w:val="D9D9D9" w:themeColor="background1" w:themeShade="D9"/>
              <w:szCs w:val="18"/>
            </w:rPr>
            <w:t>Click here to enter text.</w:t>
          </w:r>
        </w:p>
      </w:docPartBody>
    </w:docPart>
    <w:docPart>
      <w:docPartPr>
        <w:name w:val="92F1E56EE9284F8B8786B5316C83C654"/>
        <w:category>
          <w:name w:val="General"/>
          <w:gallery w:val="placeholder"/>
        </w:category>
        <w:types>
          <w:type w:val="bbPlcHdr"/>
        </w:types>
        <w:behaviors>
          <w:behavior w:val="content"/>
        </w:behaviors>
        <w:guid w:val="{F7EE8E0A-B792-4156-B4DD-00E9481EC496}"/>
      </w:docPartPr>
      <w:docPartBody>
        <w:p w:rsidR="003957F4" w:rsidRDefault="003F4947" w:rsidP="003F4947">
          <w:pPr>
            <w:pStyle w:val="92F1E56EE9284F8B8786B5316C83C654"/>
          </w:pPr>
          <w:r w:rsidRPr="00320543">
            <w:rPr>
              <w:rStyle w:val="PlaceholderText"/>
              <w:color w:val="D9D9D9" w:themeColor="background1" w:themeShade="D9"/>
              <w:szCs w:val="18"/>
            </w:rPr>
            <w:t>Click here to enter text.</w:t>
          </w:r>
        </w:p>
      </w:docPartBody>
    </w:docPart>
    <w:docPart>
      <w:docPartPr>
        <w:name w:val="1275BE43C5FF4F38A4B431DFC3F820CD"/>
        <w:category>
          <w:name w:val="General"/>
          <w:gallery w:val="placeholder"/>
        </w:category>
        <w:types>
          <w:type w:val="bbPlcHdr"/>
        </w:types>
        <w:behaviors>
          <w:behavior w:val="content"/>
        </w:behaviors>
        <w:guid w:val="{90EA44DB-EDC5-4146-AAB5-6E0A308EBBAB}"/>
      </w:docPartPr>
      <w:docPartBody>
        <w:p w:rsidR="003957F4" w:rsidRDefault="003F4947" w:rsidP="003F4947">
          <w:pPr>
            <w:pStyle w:val="1275BE43C5FF4F38A4B431DFC3F820CD"/>
          </w:pPr>
          <w:r w:rsidRPr="00320543">
            <w:rPr>
              <w:rStyle w:val="PlaceholderText"/>
              <w:color w:val="D9D9D9" w:themeColor="background1" w:themeShade="D9"/>
            </w:rPr>
            <w:t>Click here to enter text.</w:t>
          </w:r>
        </w:p>
      </w:docPartBody>
    </w:docPart>
    <w:docPart>
      <w:docPartPr>
        <w:name w:val="361D2136DA644830803F905333F60BD2"/>
        <w:category>
          <w:name w:val="General"/>
          <w:gallery w:val="placeholder"/>
        </w:category>
        <w:types>
          <w:type w:val="bbPlcHdr"/>
        </w:types>
        <w:behaviors>
          <w:behavior w:val="content"/>
        </w:behaviors>
        <w:guid w:val="{0BD0C3BB-A20F-4107-995F-A0D105A729B0}"/>
      </w:docPartPr>
      <w:docPartBody>
        <w:p w:rsidR="003957F4" w:rsidRDefault="003F4947" w:rsidP="003F4947">
          <w:pPr>
            <w:pStyle w:val="361D2136DA644830803F905333F60BD2"/>
          </w:pPr>
          <w:r w:rsidRPr="00320543">
            <w:rPr>
              <w:rStyle w:val="PlaceholderText"/>
              <w:color w:val="D9D9D9" w:themeColor="background1" w:themeShade="D9"/>
            </w:rPr>
            <w:t>Click here to enter text.</w:t>
          </w:r>
        </w:p>
      </w:docPartBody>
    </w:docPart>
    <w:docPart>
      <w:docPartPr>
        <w:name w:val="C8557E99DA09460EB11A062346CA4F0E"/>
        <w:category>
          <w:name w:val="General"/>
          <w:gallery w:val="placeholder"/>
        </w:category>
        <w:types>
          <w:type w:val="bbPlcHdr"/>
        </w:types>
        <w:behaviors>
          <w:behavior w:val="content"/>
        </w:behaviors>
        <w:guid w:val="{5DE96A54-4CDF-4BE5-8913-A45A8F853D4F}"/>
      </w:docPartPr>
      <w:docPartBody>
        <w:p w:rsidR="003957F4" w:rsidRDefault="003F4947" w:rsidP="003F4947">
          <w:pPr>
            <w:pStyle w:val="C8557E99DA09460EB11A062346CA4F0E"/>
          </w:pPr>
          <w:r w:rsidRPr="00A741C1">
            <w:rPr>
              <w:rStyle w:val="PlaceholderText"/>
              <w:color w:val="D9D9D9" w:themeColor="background1" w:themeShade="D9"/>
            </w:rPr>
            <w:t>Click here to enter text.</w:t>
          </w:r>
        </w:p>
      </w:docPartBody>
    </w:docPart>
    <w:docPart>
      <w:docPartPr>
        <w:name w:val="F322581AC2754E148F9EC94035968950"/>
        <w:category>
          <w:name w:val="General"/>
          <w:gallery w:val="placeholder"/>
        </w:category>
        <w:types>
          <w:type w:val="bbPlcHdr"/>
        </w:types>
        <w:behaviors>
          <w:behavior w:val="content"/>
        </w:behaviors>
        <w:guid w:val="{484F6E5F-3664-4336-995B-98C64BBBC7E0}"/>
      </w:docPartPr>
      <w:docPartBody>
        <w:p w:rsidR="003957F4" w:rsidRDefault="003957F4" w:rsidP="003957F4">
          <w:pPr>
            <w:pStyle w:val="F322581AC2754E148F9EC94035968950"/>
          </w:pPr>
          <w:r w:rsidRPr="00D330F9">
            <w:rPr>
              <w:rStyle w:val="Heading3Char"/>
              <w:rFonts w:eastAsiaTheme="minorEastAsia"/>
              <w:color w:val="D9D9D9" w:themeColor="background1" w:themeShade="D9"/>
              <w:szCs w:val="18"/>
            </w:rPr>
            <w:t>Click here to enter text.</w:t>
          </w:r>
        </w:p>
      </w:docPartBody>
    </w:docPart>
    <w:docPart>
      <w:docPartPr>
        <w:name w:val="4D8BD9106D074B6995B78382F6912BDB"/>
        <w:category>
          <w:name w:val="General"/>
          <w:gallery w:val="placeholder"/>
        </w:category>
        <w:types>
          <w:type w:val="bbPlcHdr"/>
        </w:types>
        <w:behaviors>
          <w:behavior w:val="content"/>
        </w:behaviors>
        <w:guid w:val="{323F9469-6AB3-4748-8C86-CCF4130AEDB3}"/>
      </w:docPartPr>
      <w:docPartBody>
        <w:p w:rsidR="003957F4" w:rsidRDefault="003957F4" w:rsidP="003957F4">
          <w:pPr>
            <w:pStyle w:val="4D8BD9106D074B6995B78382F6912BDB"/>
          </w:pPr>
          <w:r w:rsidRPr="00D330F9">
            <w:rPr>
              <w:rStyle w:val="Heading3Char"/>
              <w:rFonts w:eastAsiaTheme="minorEastAsia"/>
              <w:color w:val="D9D9D9" w:themeColor="background1" w:themeShade="D9"/>
              <w:szCs w:val="18"/>
            </w:rPr>
            <w:t>Click here to enter text.</w:t>
          </w:r>
        </w:p>
      </w:docPartBody>
    </w:docPart>
    <w:docPart>
      <w:docPartPr>
        <w:name w:val="6161B1C3D9EB421EBD725B5517431AA4"/>
        <w:category>
          <w:name w:val="General"/>
          <w:gallery w:val="placeholder"/>
        </w:category>
        <w:types>
          <w:type w:val="bbPlcHdr"/>
        </w:types>
        <w:behaviors>
          <w:behavior w:val="content"/>
        </w:behaviors>
        <w:guid w:val="{EE9FF6F2-70A0-4B42-A121-62E47195378B}"/>
      </w:docPartPr>
      <w:docPartBody>
        <w:p w:rsidR="003957F4" w:rsidRDefault="003957F4" w:rsidP="003957F4">
          <w:pPr>
            <w:pStyle w:val="6161B1C3D9EB421EBD725B5517431AA4"/>
          </w:pPr>
          <w:r w:rsidRPr="00320543">
            <w:rPr>
              <w:rStyle w:val="PlaceholderText"/>
              <w:color w:val="D9D9D9" w:themeColor="background1" w:themeShade="D9"/>
              <w:szCs w:val="18"/>
            </w:rPr>
            <w:t>Choose an item.</w:t>
          </w:r>
        </w:p>
      </w:docPartBody>
    </w:docPart>
    <w:docPart>
      <w:docPartPr>
        <w:name w:val="ADFF93F7001A4297B084A387328A6950"/>
        <w:category>
          <w:name w:val="General"/>
          <w:gallery w:val="placeholder"/>
        </w:category>
        <w:types>
          <w:type w:val="bbPlcHdr"/>
        </w:types>
        <w:behaviors>
          <w:behavior w:val="content"/>
        </w:behaviors>
        <w:guid w:val="{51BD0188-CE87-4CE1-9AB2-945336D176A1}"/>
      </w:docPartPr>
      <w:docPartBody>
        <w:p w:rsidR="003957F4" w:rsidRDefault="003957F4" w:rsidP="003957F4">
          <w:pPr>
            <w:pStyle w:val="ADFF93F7001A4297B084A387328A6950"/>
          </w:pPr>
          <w:r w:rsidRPr="00282BB6">
            <w:rPr>
              <w:rStyle w:val="PlaceholderText"/>
              <w:color w:val="D9D9D9" w:themeColor="background1" w:themeShade="D9"/>
            </w:rPr>
            <w:t>Click here to enter text.</w:t>
          </w:r>
        </w:p>
      </w:docPartBody>
    </w:docPart>
    <w:docPart>
      <w:docPartPr>
        <w:name w:val="26B063C244A34CC7AA0CFB4315C94070"/>
        <w:category>
          <w:name w:val="General"/>
          <w:gallery w:val="placeholder"/>
        </w:category>
        <w:types>
          <w:type w:val="bbPlcHdr"/>
        </w:types>
        <w:behaviors>
          <w:behavior w:val="content"/>
        </w:behaviors>
        <w:guid w:val="{96D7D565-41C6-4F16-B31D-8CC249CCE2C5}"/>
      </w:docPartPr>
      <w:docPartBody>
        <w:p w:rsidR="003957F4" w:rsidRDefault="003957F4" w:rsidP="003957F4">
          <w:pPr>
            <w:pStyle w:val="26B063C244A34CC7AA0CFB4315C94070"/>
          </w:pPr>
          <w:r w:rsidRPr="00320543">
            <w:rPr>
              <w:rStyle w:val="PlaceholderText"/>
              <w:color w:val="D9D9D9" w:themeColor="background1" w:themeShade="D9"/>
              <w:szCs w:val="18"/>
            </w:rPr>
            <w:t>Click here to enter text.</w:t>
          </w:r>
        </w:p>
      </w:docPartBody>
    </w:docPart>
    <w:docPart>
      <w:docPartPr>
        <w:name w:val="610716E021384811A2630AB6D60662B6"/>
        <w:category>
          <w:name w:val="General"/>
          <w:gallery w:val="placeholder"/>
        </w:category>
        <w:types>
          <w:type w:val="bbPlcHdr"/>
        </w:types>
        <w:behaviors>
          <w:behavior w:val="content"/>
        </w:behaviors>
        <w:guid w:val="{6616EB53-2894-4052-9088-8724D2F91008}"/>
      </w:docPartPr>
      <w:docPartBody>
        <w:p w:rsidR="003957F4" w:rsidRDefault="003957F4" w:rsidP="003957F4">
          <w:pPr>
            <w:pStyle w:val="610716E021384811A2630AB6D60662B6"/>
          </w:pPr>
          <w:r w:rsidRPr="00320543">
            <w:rPr>
              <w:rStyle w:val="PlaceholderText"/>
              <w:color w:val="D9D9D9" w:themeColor="background1" w:themeShade="D9"/>
              <w:szCs w:val="18"/>
            </w:rPr>
            <w:t>Click here to enter text.</w:t>
          </w:r>
        </w:p>
      </w:docPartBody>
    </w:docPart>
    <w:docPart>
      <w:docPartPr>
        <w:name w:val="EF3F60ED19304D1591936E650463A1C4"/>
        <w:category>
          <w:name w:val="General"/>
          <w:gallery w:val="placeholder"/>
        </w:category>
        <w:types>
          <w:type w:val="bbPlcHdr"/>
        </w:types>
        <w:behaviors>
          <w:behavior w:val="content"/>
        </w:behaviors>
        <w:guid w:val="{C8261A20-23E2-401D-8D6E-2AA310722E31}"/>
      </w:docPartPr>
      <w:docPartBody>
        <w:p w:rsidR="003957F4" w:rsidRDefault="003957F4" w:rsidP="003957F4">
          <w:pPr>
            <w:pStyle w:val="EF3F60ED19304D1591936E650463A1C4"/>
          </w:pPr>
          <w:r w:rsidRPr="00320543">
            <w:rPr>
              <w:rStyle w:val="PlaceholderText"/>
              <w:color w:val="D9D9D9" w:themeColor="background1" w:themeShade="D9"/>
            </w:rPr>
            <w:t>Click here to enter text.</w:t>
          </w:r>
        </w:p>
      </w:docPartBody>
    </w:docPart>
    <w:docPart>
      <w:docPartPr>
        <w:name w:val="161DC72B565748F9BF9B79A98EBB7FC1"/>
        <w:category>
          <w:name w:val="General"/>
          <w:gallery w:val="placeholder"/>
        </w:category>
        <w:types>
          <w:type w:val="bbPlcHdr"/>
        </w:types>
        <w:behaviors>
          <w:behavior w:val="content"/>
        </w:behaviors>
        <w:guid w:val="{9648DEC6-6744-4FEA-8A71-605F90116457}"/>
      </w:docPartPr>
      <w:docPartBody>
        <w:p w:rsidR="003957F4" w:rsidRDefault="003957F4" w:rsidP="003957F4">
          <w:pPr>
            <w:pStyle w:val="161DC72B565748F9BF9B79A98EBB7FC1"/>
          </w:pPr>
          <w:r w:rsidRPr="00320543">
            <w:rPr>
              <w:rStyle w:val="PlaceholderText"/>
              <w:color w:val="D9D9D9" w:themeColor="background1" w:themeShade="D9"/>
              <w:szCs w:val="18"/>
            </w:rPr>
            <w:t>Click here to enter text.</w:t>
          </w:r>
        </w:p>
      </w:docPartBody>
    </w:docPart>
    <w:docPart>
      <w:docPartPr>
        <w:name w:val="F078F952C5714DE8AB1D238E7A2D6B3B"/>
        <w:category>
          <w:name w:val="General"/>
          <w:gallery w:val="placeholder"/>
        </w:category>
        <w:types>
          <w:type w:val="bbPlcHdr"/>
        </w:types>
        <w:behaviors>
          <w:behavior w:val="content"/>
        </w:behaviors>
        <w:guid w:val="{6035190B-3D13-4B54-B2B7-B7024BD5C324}"/>
      </w:docPartPr>
      <w:docPartBody>
        <w:p w:rsidR="003957F4" w:rsidRDefault="003957F4" w:rsidP="003957F4">
          <w:pPr>
            <w:pStyle w:val="F078F952C5714DE8AB1D238E7A2D6B3B"/>
          </w:pPr>
          <w:r w:rsidRPr="00D330F9">
            <w:rPr>
              <w:rStyle w:val="Heading3Char"/>
              <w:rFonts w:eastAsiaTheme="minorEastAsia"/>
              <w:color w:val="D9D9D9" w:themeColor="background1" w:themeShade="D9"/>
              <w:szCs w:val="18"/>
            </w:rPr>
            <w:t>Click here to enter text.</w:t>
          </w:r>
        </w:p>
      </w:docPartBody>
    </w:docPart>
    <w:docPart>
      <w:docPartPr>
        <w:name w:val="277BF850EF324B3E8154605AE59BF845"/>
        <w:category>
          <w:name w:val="General"/>
          <w:gallery w:val="placeholder"/>
        </w:category>
        <w:types>
          <w:type w:val="bbPlcHdr"/>
        </w:types>
        <w:behaviors>
          <w:behavior w:val="content"/>
        </w:behaviors>
        <w:guid w:val="{B2349676-EFCC-46C0-88F2-C023ADD305CF}"/>
      </w:docPartPr>
      <w:docPartBody>
        <w:p w:rsidR="003957F4" w:rsidRDefault="003957F4" w:rsidP="003957F4">
          <w:pPr>
            <w:pStyle w:val="277BF850EF324B3E8154605AE59BF845"/>
          </w:pPr>
          <w:r w:rsidRPr="00D330F9">
            <w:rPr>
              <w:rStyle w:val="Heading3Char"/>
              <w:rFonts w:eastAsiaTheme="minorEastAsia"/>
              <w:color w:val="D9D9D9" w:themeColor="background1" w:themeShade="D9"/>
              <w:szCs w:val="18"/>
            </w:rPr>
            <w:t>Click here to enter text.</w:t>
          </w:r>
        </w:p>
      </w:docPartBody>
    </w:docPart>
    <w:docPart>
      <w:docPartPr>
        <w:name w:val="0DB93789ADD245AD90CFB2EF02574DB1"/>
        <w:category>
          <w:name w:val="General"/>
          <w:gallery w:val="placeholder"/>
        </w:category>
        <w:types>
          <w:type w:val="bbPlcHdr"/>
        </w:types>
        <w:behaviors>
          <w:behavior w:val="content"/>
        </w:behaviors>
        <w:guid w:val="{AF21A0D4-1FB2-43E2-B8A8-D963DE2A1CC4}"/>
      </w:docPartPr>
      <w:docPartBody>
        <w:p w:rsidR="003957F4" w:rsidRDefault="003957F4" w:rsidP="003957F4">
          <w:pPr>
            <w:pStyle w:val="0DB93789ADD245AD90CFB2EF02574DB1"/>
          </w:pPr>
          <w:r w:rsidRPr="00320543">
            <w:rPr>
              <w:rStyle w:val="PlaceholderText"/>
              <w:color w:val="D9D9D9" w:themeColor="background1" w:themeShade="D9"/>
              <w:szCs w:val="18"/>
            </w:rPr>
            <w:t>Choose an item.</w:t>
          </w:r>
        </w:p>
      </w:docPartBody>
    </w:docPart>
    <w:docPart>
      <w:docPartPr>
        <w:name w:val="76CE6F635DDA4A52B8C4CD9838F2316C"/>
        <w:category>
          <w:name w:val="General"/>
          <w:gallery w:val="placeholder"/>
        </w:category>
        <w:types>
          <w:type w:val="bbPlcHdr"/>
        </w:types>
        <w:behaviors>
          <w:behavior w:val="content"/>
        </w:behaviors>
        <w:guid w:val="{34CB5861-9B64-49B2-A89F-B236B9B06EE0}"/>
      </w:docPartPr>
      <w:docPartBody>
        <w:p w:rsidR="003957F4" w:rsidRDefault="003957F4" w:rsidP="003957F4">
          <w:pPr>
            <w:pStyle w:val="76CE6F635DDA4A52B8C4CD9838F2316C"/>
          </w:pPr>
          <w:r w:rsidRPr="00282BB6">
            <w:rPr>
              <w:rStyle w:val="PlaceholderText"/>
              <w:color w:val="D9D9D9" w:themeColor="background1" w:themeShade="D9"/>
            </w:rPr>
            <w:t>Click here to enter text.</w:t>
          </w:r>
        </w:p>
      </w:docPartBody>
    </w:docPart>
    <w:docPart>
      <w:docPartPr>
        <w:name w:val="0C3AA18E8A88482AA9A67B1BA0C519B4"/>
        <w:category>
          <w:name w:val="General"/>
          <w:gallery w:val="placeholder"/>
        </w:category>
        <w:types>
          <w:type w:val="bbPlcHdr"/>
        </w:types>
        <w:behaviors>
          <w:behavior w:val="content"/>
        </w:behaviors>
        <w:guid w:val="{6CBB60D0-A19F-4ACA-AF0A-1D92AE9BB0FC}"/>
      </w:docPartPr>
      <w:docPartBody>
        <w:p w:rsidR="003957F4" w:rsidRDefault="003957F4" w:rsidP="003957F4">
          <w:pPr>
            <w:pStyle w:val="0C3AA18E8A88482AA9A67B1BA0C519B4"/>
          </w:pPr>
          <w:r w:rsidRPr="00320543">
            <w:rPr>
              <w:rStyle w:val="PlaceholderText"/>
              <w:color w:val="D9D9D9" w:themeColor="background1" w:themeShade="D9"/>
              <w:szCs w:val="18"/>
            </w:rPr>
            <w:t>Click here to enter text.</w:t>
          </w:r>
        </w:p>
      </w:docPartBody>
    </w:docPart>
    <w:docPart>
      <w:docPartPr>
        <w:name w:val="C05F3D33271E4976BD7C4986BE8D020C"/>
        <w:category>
          <w:name w:val="General"/>
          <w:gallery w:val="placeholder"/>
        </w:category>
        <w:types>
          <w:type w:val="bbPlcHdr"/>
        </w:types>
        <w:behaviors>
          <w:behavior w:val="content"/>
        </w:behaviors>
        <w:guid w:val="{E047000B-0B0D-46BA-A78F-E8E33D21DFF5}"/>
      </w:docPartPr>
      <w:docPartBody>
        <w:p w:rsidR="003957F4" w:rsidRDefault="003957F4" w:rsidP="003957F4">
          <w:pPr>
            <w:pStyle w:val="C05F3D33271E4976BD7C4986BE8D020C"/>
          </w:pPr>
          <w:r w:rsidRPr="00320543">
            <w:rPr>
              <w:rStyle w:val="PlaceholderText"/>
              <w:color w:val="D9D9D9" w:themeColor="background1" w:themeShade="D9"/>
              <w:szCs w:val="18"/>
            </w:rPr>
            <w:t>Click here to enter text.</w:t>
          </w:r>
        </w:p>
      </w:docPartBody>
    </w:docPart>
    <w:docPart>
      <w:docPartPr>
        <w:name w:val="EA4A0907FAFE421B8C3B84E227DE169F"/>
        <w:category>
          <w:name w:val="General"/>
          <w:gallery w:val="placeholder"/>
        </w:category>
        <w:types>
          <w:type w:val="bbPlcHdr"/>
        </w:types>
        <w:behaviors>
          <w:behavior w:val="content"/>
        </w:behaviors>
        <w:guid w:val="{8217AFCC-EE77-4AC0-A6A4-268E07F5D26C}"/>
      </w:docPartPr>
      <w:docPartBody>
        <w:p w:rsidR="003957F4" w:rsidRDefault="003957F4" w:rsidP="003957F4">
          <w:pPr>
            <w:pStyle w:val="EA4A0907FAFE421B8C3B84E227DE169F"/>
          </w:pPr>
          <w:r w:rsidRPr="00320543">
            <w:rPr>
              <w:rStyle w:val="PlaceholderText"/>
              <w:color w:val="D9D9D9" w:themeColor="background1" w:themeShade="D9"/>
              <w:szCs w:val="18"/>
            </w:rPr>
            <w:t>Click here to enter text.</w:t>
          </w:r>
        </w:p>
      </w:docPartBody>
    </w:docPart>
    <w:docPart>
      <w:docPartPr>
        <w:name w:val="4A300239098248A4B70C5FA8FB6BFCCF"/>
        <w:category>
          <w:name w:val="General"/>
          <w:gallery w:val="placeholder"/>
        </w:category>
        <w:types>
          <w:type w:val="bbPlcHdr"/>
        </w:types>
        <w:behaviors>
          <w:behavior w:val="content"/>
        </w:behaviors>
        <w:guid w:val="{BB85520E-977B-47A4-88AC-27FFC0A05188}"/>
      </w:docPartPr>
      <w:docPartBody>
        <w:p w:rsidR="003957F4" w:rsidRDefault="003957F4" w:rsidP="003957F4">
          <w:pPr>
            <w:pStyle w:val="4A300239098248A4B70C5FA8FB6BFCCF"/>
          </w:pPr>
          <w:r w:rsidRPr="00320543">
            <w:rPr>
              <w:rStyle w:val="PlaceholderText"/>
              <w:color w:val="D9D9D9" w:themeColor="background1" w:themeShade="D9"/>
            </w:rPr>
            <w:t>Click here to enter text.</w:t>
          </w:r>
        </w:p>
      </w:docPartBody>
    </w:docPart>
    <w:docPart>
      <w:docPartPr>
        <w:name w:val="F52306AE1C094539947A17DF25861750"/>
        <w:category>
          <w:name w:val="General"/>
          <w:gallery w:val="placeholder"/>
        </w:category>
        <w:types>
          <w:type w:val="bbPlcHdr"/>
        </w:types>
        <w:behaviors>
          <w:behavior w:val="content"/>
        </w:behaviors>
        <w:guid w:val="{39768207-E659-4219-B53D-BCE7EE8DC94B}"/>
      </w:docPartPr>
      <w:docPartBody>
        <w:p w:rsidR="003957F4" w:rsidRDefault="003957F4" w:rsidP="003957F4">
          <w:pPr>
            <w:pStyle w:val="F52306AE1C094539947A17DF25861750"/>
          </w:pPr>
          <w:r w:rsidRPr="00D330F9">
            <w:rPr>
              <w:rStyle w:val="Heading3Char"/>
              <w:rFonts w:eastAsiaTheme="minorEastAsia"/>
              <w:color w:val="D9D9D9" w:themeColor="background1" w:themeShade="D9"/>
              <w:szCs w:val="18"/>
            </w:rPr>
            <w:t>Click here to enter text.</w:t>
          </w:r>
        </w:p>
      </w:docPartBody>
    </w:docPart>
    <w:docPart>
      <w:docPartPr>
        <w:name w:val="E247011A0B2344B0A5ECC1F69AC8D98D"/>
        <w:category>
          <w:name w:val="General"/>
          <w:gallery w:val="placeholder"/>
        </w:category>
        <w:types>
          <w:type w:val="bbPlcHdr"/>
        </w:types>
        <w:behaviors>
          <w:behavior w:val="content"/>
        </w:behaviors>
        <w:guid w:val="{09E61AF9-8BD7-4A7E-BBDE-7AC6571D4D40}"/>
      </w:docPartPr>
      <w:docPartBody>
        <w:p w:rsidR="003957F4" w:rsidRDefault="003957F4" w:rsidP="003957F4">
          <w:pPr>
            <w:pStyle w:val="E247011A0B2344B0A5ECC1F69AC8D98D"/>
          </w:pPr>
          <w:r w:rsidRPr="00D330F9">
            <w:rPr>
              <w:rStyle w:val="Heading3Char"/>
              <w:rFonts w:eastAsiaTheme="minorEastAsia"/>
              <w:color w:val="D9D9D9" w:themeColor="background1" w:themeShade="D9"/>
              <w:szCs w:val="18"/>
            </w:rPr>
            <w:t>Click here to enter text.</w:t>
          </w:r>
        </w:p>
      </w:docPartBody>
    </w:docPart>
    <w:docPart>
      <w:docPartPr>
        <w:name w:val="2893B3303E83450D90CE90B0554E9E83"/>
        <w:category>
          <w:name w:val="General"/>
          <w:gallery w:val="placeholder"/>
        </w:category>
        <w:types>
          <w:type w:val="bbPlcHdr"/>
        </w:types>
        <w:behaviors>
          <w:behavior w:val="content"/>
        </w:behaviors>
        <w:guid w:val="{ED33BF3E-C11A-4774-8C3D-DD41D7E6B676}"/>
      </w:docPartPr>
      <w:docPartBody>
        <w:p w:rsidR="003957F4" w:rsidRDefault="003957F4" w:rsidP="003957F4">
          <w:pPr>
            <w:pStyle w:val="2893B3303E83450D90CE90B0554E9E83"/>
          </w:pPr>
          <w:r w:rsidRPr="00320543">
            <w:rPr>
              <w:rStyle w:val="PlaceholderText"/>
              <w:color w:val="D9D9D9" w:themeColor="background1" w:themeShade="D9"/>
              <w:szCs w:val="18"/>
            </w:rPr>
            <w:t>Choose an item.</w:t>
          </w:r>
        </w:p>
      </w:docPartBody>
    </w:docPart>
    <w:docPart>
      <w:docPartPr>
        <w:name w:val="8D81E659D6DB4324A87FD78F7CE67A90"/>
        <w:category>
          <w:name w:val="General"/>
          <w:gallery w:val="placeholder"/>
        </w:category>
        <w:types>
          <w:type w:val="bbPlcHdr"/>
        </w:types>
        <w:behaviors>
          <w:behavior w:val="content"/>
        </w:behaviors>
        <w:guid w:val="{8E23CF53-9BDA-4385-8FEB-77A9A75B98CC}"/>
      </w:docPartPr>
      <w:docPartBody>
        <w:p w:rsidR="003957F4" w:rsidRDefault="003957F4" w:rsidP="003957F4">
          <w:pPr>
            <w:pStyle w:val="8D81E659D6DB4324A87FD78F7CE67A90"/>
          </w:pPr>
          <w:r w:rsidRPr="00282BB6">
            <w:rPr>
              <w:rStyle w:val="PlaceholderText"/>
              <w:color w:val="D9D9D9" w:themeColor="background1" w:themeShade="D9"/>
            </w:rPr>
            <w:t>Click here to enter text.</w:t>
          </w:r>
        </w:p>
      </w:docPartBody>
    </w:docPart>
    <w:docPart>
      <w:docPartPr>
        <w:name w:val="10F05E51837D44DCBEFBC183717B2973"/>
        <w:category>
          <w:name w:val="General"/>
          <w:gallery w:val="placeholder"/>
        </w:category>
        <w:types>
          <w:type w:val="bbPlcHdr"/>
        </w:types>
        <w:behaviors>
          <w:behavior w:val="content"/>
        </w:behaviors>
        <w:guid w:val="{3C76C955-7C10-4ABC-A4B9-D0CF7FED311D}"/>
      </w:docPartPr>
      <w:docPartBody>
        <w:p w:rsidR="003957F4" w:rsidRDefault="003957F4" w:rsidP="003957F4">
          <w:pPr>
            <w:pStyle w:val="10F05E51837D44DCBEFBC183717B2973"/>
          </w:pPr>
          <w:r w:rsidRPr="00320543">
            <w:rPr>
              <w:rStyle w:val="PlaceholderText"/>
              <w:color w:val="D9D9D9" w:themeColor="background1" w:themeShade="D9"/>
              <w:szCs w:val="18"/>
            </w:rPr>
            <w:t>Click here to enter text.</w:t>
          </w:r>
        </w:p>
      </w:docPartBody>
    </w:docPart>
    <w:docPart>
      <w:docPartPr>
        <w:name w:val="985D88C861DE40A993CF702CBEB9D5DA"/>
        <w:category>
          <w:name w:val="General"/>
          <w:gallery w:val="placeholder"/>
        </w:category>
        <w:types>
          <w:type w:val="bbPlcHdr"/>
        </w:types>
        <w:behaviors>
          <w:behavior w:val="content"/>
        </w:behaviors>
        <w:guid w:val="{281265B4-4BD8-468C-B208-EDF92F82B1A1}"/>
      </w:docPartPr>
      <w:docPartBody>
        <w:p w:rsidR="003957F4" w:rsidRDefault="003957F4" w:rsidP="003957F4">
          <w:pPr>
            <w:pStyle w:val="985D88C861DE40A993CF702CBEB9D5DA"/>
          </w:pPr>
          <w:r w:rsidRPr="00320543">
            <w:rPr>
              <w:rStyle w:val="PlaceholderText"/>
              <w:color w:val="D9D9D9" w:themeColor="background1" w:themeShade="D9"/>
              <w:szCs w:val="18"/>
            </w:rPr>
            <w:t>Click here to enter text.</w:t>
          </w:r>
        </w:p>
      </w:docPartBody>
    </w:docPart>
    <w:docPart>
      <w:docPartPr>
        <w:name w:val="36B6A046896545D4BD74C81D4AA7D8A3"/>
        <w:category>
          <w:name w:val="General"/>
          <w:gallery w:val="placeholder"/>
        </w:category>
        <w:types>
          <w:type w:val="bbPlcHdr"/>
        </w:types>
        <w:behaviors>
          <w:behavior w:val="content"/>
        </w:behaviors>
        <w:guid w:val="{477099D7-DC6D-4B0C-852E-3DD3F9A1C7D3}"/>
      </w:docPartPr>
      <w:docPartBody>
        <w:p w:rsidR="003957F4" w:rsidRDefault="003957F4" w:rsidP="003957F4">
          <w:pPr>
            <w:pStyle w:val="36B6A046896545D4BD74C81D4AA7D8A3"/>
          </w:pPr>
          <w:r w:rsidRPr="00320543">
            <w:rPr>
              <w:rStyle w:val="PlaceholderText"/>
              <w:color w:val="D9D9D9" w:themeColor="background1" w:themeShade="D9"/>
            </w:rPr>
            <w:t>Click here to enter text.</w:t>
          </w:r>
        </w:p>
      </w:docPartBody>
    </w:docPart>
    <w:docPart>
      <w:docPartPr>
        <w:name w:val="85DDA0EA2422466AAF8D20F71E34AE66"/>
        <w:category>
          <w:name w:val="General"/>
          <w:gallery w:val="placeholder"/>
        </w:category>
        <w:types>
          <w:type w:val="bbPlcHdr"/>
        </w:types>
        <w:behaviors>
          <w:behavior w:val="content"/>
        </w:behaviors>
        <w:guid w:val="{0C9B8319-7C6C-4B95-A53B-A202F1992750}"/>
      </w:docPartPr>
      <w:docPartBody>
        <w:p w:rsidR="003957F4" w:rsidRDefault="003957F4" w:rsidP="003957F4">
          <w:pPr>
            <w:pStyle w:val="85DDA0EA2422466AAF8D20F71E34AE66"/>
          </w:pPr>
          <w:r w:rsidRPr="00320543">
            <w:rPr>
              <w:rStyle w:val="PlaceholderText"/>
              <w:color w:val="D9D9D9" w:themeColor="background1" w:themeShade="D9"/>
              <w:szCs w:val="18"/>
            </w:rPr>
            <w:t>Click here to enter text.</w:t>
          </w:r>
        </w:p>
      </w:docPartBody>
    </w:docPart>
    <w:docPart>
      <w:docPartPr>
        <w:name w:val="CF6C8AA9B7F14AEBB186950909AC0787"/>
        <w:category>
          <w:name w:val="General"/>
          <w:gallery w:val="placeholder"/>
        </w:category>
        <w:types>
          <w:type w:val="bbPlcHdr"/>
        </w:types>
        <w:behaviors>
          <w:behavior w:val="content"/>
        </w:behaviors>
        <w:guid w:val="{BAF8BF27-0539-4E78-8AE4-31A3CA4167A6}"/>
      </w:docPartPr>
      <w:docPartBody>
        <w:p w:rsidR="00BE6F26" w:rsidRDefault="005C4BB1" w:rsidP="005C4BB1">
          <w:pPr>
            <w:pStyle w:val="CF6C8AA9B7F14AEBB186950909AC0787"/>
          </w:pPr>
          <w:r w:rsidRPr="00D330F9">
            <w:rPr>
              <w:rStyle w:val="Heading3Char"/>
              <w:rFonts w:eastAsiaTheme="minorEastAsia"/>
              <w:color w:val="D9D9D9" w:themeColor="background1" w:themeShade="D9"/>
              <w:szCs w:val="18"/>
            </w:rPr>
            <w:t>Click here to enter text.</w:t>
          </w:r>
        </w:p>
      </w:docPartBody>
    </w:docPart>
    <w:docPart>
      <w:docPartPr>
        <w:name w:val="EEB5E16A6EAB4C189C761294FA959F2F"/>
        <w:category>
          <w:name w:val="General"/>
          <w:gallery w:val="placeholder"/>
        </w:category>
        <w:types>
          <w:type w:val="bbPlcHdr"/>
        </w:types>
        <w:behaviors>
          <w:behavior w:val="content"/>
        </w:behaviors>
        <w:guid w:val="{6B6FC5BD-12B9-4C6A-846F-F6E8E4ED8F5E}"/>
      </w:docPartPr>
      <w:docPartBody>
        <w:p w:rsidR="00BE6F26" w:rsidRDefault="005C4BB1" w:rsidP="005C4BB1">
          <w:pPr>
            <w:pStyle w:val="EEB5E16A6EAB4C189C761294FA959F2F"/>
          </w:pPr>
          <w:r w:rsidRPr="00320543">
            <w:rPr>
              <w:rStyle w:val="PlaceholderText"/>
              <w:color w:val="D9D9D9" w:themeColor="background1" w:themeShade="D9"/>
              <w:szCs w:val="18"/>
            </w:rPr>
            <w:t>Choose an item.</w:t>
          </w:r>
        </w:p>
      </w:docPartBody>
    </w:docPart>
    <w:docPart>
      <w:docPartPr>
        <w:name w:val="54BC6FE5707A48A4A19168CBF513F0C3"/>
        <w:category>
          <w:name w:val="General"/>
          <w:gallery w:val="placeholder"/>
        </w:category>
        <w:types>
          <w:type w:val="bbPlcHdr"/>
        </w:types>
        <w:behaviors>
          <w:behavior w:val="content"/>
        </w:behaviors>
        <w:guid w:val="{A880F243-216C-4E6F-90AC-5E595D2527AA}"/>
      </w:docPartPr>
      <w:docPartBody>
        <w:p w:rsidR="00BE6F26" w:rsidRDefault="005C4BB1" w:rsidP="005C4BB1">
          <w:pPr>
            <w:pStyle w:val="54BC6FE5707A48A4A19168CBF513F0C3"/>
          </w:pPr>
          <w:r w:rsidRPr="00282BB6">
            <w:rPr>
              <w:rStyle w:val="PlaceholderText"/>
              <w:color w:val="D9D9D9" w:themeColor="background1" w:themeShade="D9"/>
            </w:rPr>
            <w:t>Click here to enter text.</w:t>
          </w:r>
        </w:p>
      </w:docPartBody>
    </w:docPart>
    <w:docPart>
      <w:docPartPr>
        <w:name w:val="B5A2E739E61D4E4FADED49B6B5F5E515"/>
        <w:category>
          <w:name w:val="General"/>
          <w:gallery w:val="placeholder"/>
        </w:category>
        <w:types>
          <w:type w:val="bbPlcHdr"/>
        </w:types>
        <w:behaviors>
          <w:behavior w:val="content"/>
        </w:behaviors>
        <w:guid w:val="{4F6A0C3C-196C-4EB0-936D-4939481A9D60}"/>
      </w:docPartPr>
      <w:docPartBody>
        <w:p w:rsidR="00BE6F26" w:rsidRDefault="005C4BB1" w:rsidP="005C4BB1">
          <w:pPr>
            <w:pStyle w:val="B5A2E739E61D4E4FADED49B6B5F5E515"/>
          </w:pPr>
          <w:r w:rsidRPr="00320543">
            <w:rPr>
              <w:rStyle w:val="PlaceholderText"/>
              <w:color w:val="D9D9D9" w:themeColor="background1" w:themeShade="D9"/>
              <w:szCs w:val="18"/>
            </w:rPr>
            <w:t>Click here to enter text.</w:t>
          </w:r>
        </w:p>
      </w:docPartBody>
    </w:docPart>
    <w:docPart>
      <w:docPartPr>
        <w:name w:val="346FE71187AC4DC5A128456E0475B580"/>
        <w:category>
          <w:name w:val="General"/>
          <w:gallery w:val="placeholder"/>
        </w:category>
        <w:types>
          <w:type w:val="bbPlcHdr"/>
        </w:types>
        <w:behaviors>
          <w:behavior w:val="content"/>
        </w:behaviors>
        <w:guid w:val="{78816BB2-32DA-4885-A003-2D37307630C6}"/>
      </w:docPartPr>
      <w:docPartBody>
        <w:p w:rsidR="00BE6F26" w:rsidRDefault="005C4BB1" w:rsidP="005C4BB1">
          <w:pPr>
            <w:pStyle w:val="346FE71187AC4DC5A128456E0475B580"/>
          </w:pPr>
          <w:r w:rsidRPr="00320543">
            <w:rPr>
              <w:rStyle w:val="PlaceholderText"/>
              <w:color w:val="D9D9D9" w:themeColor="background1" w:themeShade="D9"/>
              <w:szCs w:val="18"/>
            </w:rPr>
            <w:t>Click here to enter text.</w:t>
          </w:r>
        </w:p>
      </w:docPartBody>
    </w:docPart>
    <w:docPart>
      <w:docPartPr>
        <w:name w:val="A96C77759F0A4995887E149F32EFC1A8"/>
        <w:category>
          <w:name w:val="General"/>
          <w:gallery w:val="placeholder"/>
        </w:category>
        <w:types>
          <w:type w:val="bbPlcHdr"/>
        </w:types>
        <w:behaviors>
          <w:behavior w:val="content"/>
        </w:behaviors>
        <w:guid w:val="{2EA3CC73-BB9E-46EB-9383-6DB59AE472F7}"/>
      </w:docPartPr>
      <w:docPartBody>
        <w:p w:rsidR="00BE6F26" w:rsidRDefault="005C4BB1" w:rsidP="005C4BB1">
          <w:pPr>
            <w:pStyle w:val="A96C77759F0A4995887E149F32EFC1A8"/>
          </w:pPr>
          <w:r w:rsidRPr="00320543">
            <w:rPr>
              <w:rStyle w:val="PlaceholderText"/>
              <w:color w:val="D9D9D9" w:themeColor="background1" w:themeShade="D9"/>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B1817"/>
    <w:rsid w:val="000610AE"/>
    <w:rsid w:val="000E70AE"/>
    <w:rsid w:val="000F3CCC"/>
    <w:rsid w:val="00117B85"/>
    <w:rsid w:val="0016686E"/>
    <w:rsid w:val="001973EC"/>
    <w:rsid w:val="001D5DB2"/>
    <w:rsid w:val="001F64B9"/>
    <w:rsid w:val="00201943"/>
    <w:rsid w:val="00201A53"/>
    <w:rsid w:val="00205FB1"/>
    <w:rsid w:val="00222422"/>
    <w:rsid w:val="00255E42"/>
    <w:rsid w:val="0026626F"/>
    <w:rsid w:val="00280A51"/>
    <w:rsid w:val="002F4428"/>
    <w:rsid w:val="00306516"/>
    <w:rsid w:val="0036124E"/>
    <w:rsid w:val="00364137"/>
    <w:rsid w:val="00365F3C"/>
    <w:rsid w:val="003957F4"/>
    <w:rsid w:val="003C45C9"/>
    <w:rsid w:val="003F4947"/>
    <w:rsid w:val="0040385F"/>
    <w:rsid w:val="0041029A"/>
    <w:rsid w:val="004130F9"/>
    <w:rsid w:val="004323DC"/>
    <w:rsid w:val="00434D96"/>
    <w:rsid w:val="00441CEF"/>
    <w:rsid w:val="0045106E"/>
    <w:rsid w:val="00456270"/>
    <w:rsid w:val="00464304"/>
    <w:rsid w:val="00484253"/>
    <w:rsid w:val="00495D15"/>
    <w:rsid w:val="004A0A39"/>
    <w:rsid w:val="004B0C38"/>
    <w:rsid w:val="004B1AFF"/>
    <w:rsid w:val="004B5274"/>
    <w:rsid w:val="004D1602"/>
    <w:rsid w:val="004F04B8"/>
    <w:rsid w:val="004F1BF9"/>
    <w:rsid w:val="00504139"/>
    <w:rsid w:val="005432DF"/>
    <w:rsid w:val="005604CC"/>
    <w:rsid w:val="005931F6"/>
    <w:rsid w:val="005C4BB1"/>
    <w:rsid w:val="005D3DF2"/>
    <w:rsid w:val="005D6B16"/>
    <w:rsid w:val="005E64B8"/>
    <w:rsid w:val="005F7A46"/>
    <w:rsid w:val="00653D2C"/>
    <w:rsid w:val="006829EB"/>
    <w:rsid w:val="00686EE6"/>
    <w:rsid w:val="00693183"/>
    <w:rsid w:val="006B0BD6"/>
    <w:rsid w:val="006C0F10"/>
    <w:rsid w:val="006C2815"/>
    <w:rsid w:val="006D156C"/>
    <w:rsid w:val="007007BF"/>
    <w:rsid w:val="0075002A"/>
    <w:rsid w:val="007575AB"/>
    <w:rsid w:val="007978A1"/>
    <w:rsid w:val="007C271D"/>
    <w:rsid w:val="007C2A28"/>
    <w:rsid w:val="007D7BF7"/>
    <w:rsid w:val="007F268A"/>
    <w:rsid w:val="00800A1E"/>
    <w:rsid w:val="00840C15"/>
    <w:rsid w:val="00870852"/>
    <w:rsid w:val="008A7782"/>
    <w:rsid w:val="008B33BB"/>
    <w:rsid w:val="008B464F"/>
    <w:rsid w:val="008C7279"/>
    <w:rsid w:val="008D3505"/>
    <w:rsid w:val="00920105"/>
    <w:rsid w:val="00930C45"/>
    <w:rsid w:val="00936933"/>
    <w:rsid w:val="00970DC7"/>
    <w:rsid w:val="00981BE6"/>
    <w:rsid w:val="00987741"/>
    <w:rsid w:val="009E2229"/>
    <w:rsid w:val="009E713E"/>
    <w:rsid w:val="009F1BD0"/>
    <w:rsid w:val="00A361B1"/>
    <w:rsid w:val="00A50A21"/>
    <w:rsid w:val="00A5362A"/>
    <w:rsid w:val="00A53BE1"/>
    <w:rsid w:val="00A827BB"/>
    <w:rsid w:val="00A8551E"/>
    <w:rsid w:val="00A9677D"/>
    <w:rsid w:val="00AA3271"/>
    <w:rsid w:val="00AA32E3"/>
    <w:rsid w:val="00AA66B6"/>
    <w:rsid w:val="00AC3D56"/>
    <w:rsid w:val="00AC73D1"/>
    <w:rsid w:val="00AE1D11"/>
    <w:rsid w:val="00AF189C"/>
    <w:rsid w:val="00B00931"/>
    <w:rsid w:val="00B20070"/>
    <w:rsid w:val="00B21AC6"/>
    <w:rsid w:val="00BA1A9A"/>
    <w:rsid w:val="00BB5292"/>
    <w:rsid w:val="00BB6B37"/>
    <w:rsid w:val="00BE33EF"/>
    <w:rsid w:val="00BE6F26"/>
    <w:rsid w:val="00C55D4D"/>
    <w:rsid w:val="00C60826"/>
    <w:rsid w:val="00CA4D42"/>
    <w:rsid w:val="00CC2D2A"/>
    <w:rsid w:val="00CD4136"/>
    <w:rsid w:val="00D04ACA"/>
    <w:rsid w:val="00D52F62"/>
    <w:rsid w:val="00D93300"/>
    <w:rsid w:val="00DA02B5"/>
    <w:rsid w:val="00DA388E"/>
    <w:rsid w:val="00DB67ED"/>
    <w:rsid w:val="00DE2216"/>
    <w:rsid w:val="00DF40A0"/>
    <w:rsid w:val="00E10CFC"/>
    <w:rsid w:val="00E3175C"/>
    <w:rsid w:val="00E42806"/>
    <w:rsid w:val="00E838BF"/>
    <w:rsid w:val="00E9039B"/>
    <w:rsid w:val="00EB1817"/>
    <w:rsid w:val="00F00AE8"/>
    <w:rsid w:val="00F07D19"/>
    <w:rsid w:val="00F10458"/>
    <w:rsid w:val="00F1303D"/>
    <w:rsid w:val="00F30869"/>
    <w:rsid w:val="00F64857"/>
    <w:rsid w:val="00FA5BAB"/>
    <w:rsid w:val="00FC2DA2"/>
    <w:rsid w:val="00FD4902"/>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0458"/>
  </w:style>
  <w:style w:type="paragraph" w:styleId="Heading3">
    <w:name w:val="heading 3"/>
    <w:basedOn w:val="Normal"/>
    <w:next w:val="Normal"/>
    <w:link w:val="Heading3Char"/>
    <w:uiPriority w:val="9"/>
    <w:unhideWhenUsed/>
    <w:qFormat/>
    <w:rsid w:val="005C4BB1"/>
    <w:pPr>
      <w:keepNext/>
      <w:keepLines/>
      <w:spacing w:before="60" w:after="60" w:line="264" w:lineRule="auto"/>
      <w:outlineLvl w:val="2"/>
    </w:pPr>
    <w:rPr>
      <w:rFonts w:eastAsia="Times New Roman" w:cs="Times New Roman"/>
      <w:bCs/>
      <w:color w:val="000000" w:themeColor="text1"/>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4304"/>
    <w:rPr>
      <w:color w:val="808080"/>
    </w:rPr>
  </w:style>
  <w:style w:type="paragraph" w:customStyle="1" w:styleId="3DF0A91E9F4B44E09E3A03D02D2E4457">
    <w:name w:val="3DF0A91E9F4B44E09E3A03D02D2E4457"/>
    <w:rsid w:val="0045106E"/>
    <w:pPr>
      <w:spacing w:after="0" w:line="240" w:lineRule="auto"/>
      <w:jc w:val="right"/>
    </w:pPr>
    <w:rPr>
      <w:rFonts w:ascii="Trebuchet MS" w:eastAsia="Times" w:hAnsi="Trebuchet MS" w:cs="Arial"/>
      <w:b/>
      <w:sz w:val="40"/>
      <w:szCs w:val="40"/>
    </w:rPr>
  </w:style>
  <w:style w:type="paragraph" w:customStyle="1" w:styleId="E760A9E81A42446DB293407B2F371736">
    <w:name w:val="E760A9E81A42446DB293407B2F371736"/>
    <w:rsid w:val="0045106E"/>
    <w:pPr>
      <w:spacing w:after="0" w:line="240" w:lineRule="auto"/>
      <w:jc w:val="right"/>
    </w:pPr>
    <w:rPr>
      <w:rFonts w:ascii="Trebuchet MS" w:eastAsia="Times" w:hAnsi="Trebuchet MS" w:cs="Arial"/>
      <w:sz w:val="32"/>
      <w:szCs w:val="20"/>
    </w:rPr>
  </w:style>
  <w:style w:type="paragraph" w:customStyle="1" w:styleId="D391ACE3231E4C81B73C2CD74F1C03F2">
    <w:name w:val="D391ACE3231E4C81B73C2CD74F1C03F2"/>
    <w:rsid w:val="0045106E"/>
    <w:pPr>
      <w:spacing w:after="0" w:line="240" w:lineRule="auto"/>
    </w:pPr>
    <w:rPr>
      <w:rFonts w:ascii="Trebuchet MS" w:eastAsia="Times" w:hAnsi="Trebuchet MS" w:cs="Times New Roman"/>
      <w:sz w:val="20"/>
      <w:szCs w:val="20"/>
    </w:rPr>
  </w:style>
  <w:style w:type="paragraph" w:customStyle="1" w:styleId="E122DF0DF6234C6ABFA44D5D58EBE976">
    <w:name w:val="E122DF0DF6234C6ABFA44D5D58EBE976"/>
    <w:rsid w:val="0045106E"/>
    <w:pPr>
      <w:keepNext/>
      <w:spacing w:before="120" w:after="0" w:line="240" w:lineRule="auto"/>
      <w:outlineLvl w:val="1"/>
    </w:pPr>
    <w:rPr>
      <w:rFonts w:ascii="Trebuchet MS" w:eastAsia="Times New Roman" w:hAnsi="Trebuchet MS" w:cs="Times New Roman"/>
      <w:b/>
      <w:bCs/>
      <w:color w:val="7DA7D8"/>
      <w:sz w:val="24"/>
      <w:szCs w:val="24"/>
    </w:rPr>
  </w:style>
  <w:style w:type="paragraph" w:customStyle="1" w:styleId="36209C8AE2934721895C1848B482D6AA">
    <w:name w:val="36209C8AE2934721895C1848B482D6AA"/>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42C75AFEC6D64AC5B726F424B792098D">
    <w:name w:val="42C75AFEC6D64AC5B726F424B792098D"/>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4E89ED27665D4F10969AAC5A917A7953">
    <w:name w:val="4E89ED27665D4F10969AAC5A917A7953"/>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A4EF940F978144F89705BC465BA6F061">
    <w:name w:val="A4EF940F978144F89705BC465BA6F061"/>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979392D6D40443A6BB06C8691DA050D0">
    <w:name w:val="979392D6D40443A6BB06C8691DA050D0"/>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DE285895859C4986B114CCACB30DF1F1">
    <w:name w:val="DE285895859C4986B114CCACB30DF1F1"/>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B2BB2AD305244635881E7A56F899CD9B">
    <w:name w:val="B2BB2AD305244635881E7A56F899CD9B"/>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2E3644D381C54B2EAF755483D9611C1A">
    <w:name w:val="2E3644D381C54B2EAF755483D9611C1A"/>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1A18466823C246FE99AFFCC396C13629">
    <w:name w:val="1A18466823C246FE99AFFCC396C13629"/>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30D3C79C8A21450D9A0201A33DD9ECDC">
    <w:name w:val="30D3C79C8A21450D9A0201A33DD9ECDC"/>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7963B20A7B8545FDA3B5BC28768E088D">
    <w:name w:val="7963B20A7B8545FDA3B5BC28768E088D"/>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A44B485D7F8846B38693EAC8B95AB812">
    <w:name w:val="A44B485D7F8846B38693EAC8B95AB812"/>
    <w:rsid w:val="0045106E"/>
    <w:pPr>
      <w:spacing w:before="60" w:after="60" w:line="264" w:lineRule="auto"/>
    </w:pPr>
    <w:rPr>
      <w:rFonts w:ascii="Trebuchet MS" w:eastAsia="Arial Narrow" w:hAnsi="Trebuchet MS" w:cs="Arial Narrow"/>
      <w:color w:val="000000"/>
      <w:sz w:val="16"/>
      <w:szCs w:val="16"/>
      <w:lang w:eastAsia="ja-JP"/>
    </w:rPr>
  </w:style>
  <w:style w:type="paragraph" w:customStyle="1" w:styleId="6EC5459F79D048998A7FD127D2ADE8E6">
    <w:name w:val="6EC5459F79D048998A7FD127D2ADE8E6"/>
    <w:rsid w:val="0045106E"/>
    <w:pPr>
      <w:spacing w:after="0" w:line="240" w:lineRule="auto"/>
    </w:pPr>
    <w:rPr>
      <w:rFonts w:ascii="Trebuchet MS" w:eastAsia="Times" w:hAnsi="Trebuchet MS" w:cs="Times New Roman"/>
      <w:sz w:val="20"/>
      <w:szCs w:val="20"/>
    </w:rPr>
  </w:style>
  <w:style w:type="paragraph" w:customStyle="1" w:styleId="8FED62A1899047BAAB49066EE4049B3E">
    <w:name w:val="8FED62A1899047BAAB49066EE4049B3E"/>
    <w:rsid w:val="0045106E"/>
    <w:pPr>
      <w:spacing w:after="0" w:line="240" w:lineRule="auto"/>
    </w:pPr>
    <w:rPr>
      <w:rFonts w:ascii="Trebuchet MS" w:eastAsia="Times" w:hAnsi="Trebuchet MS" w:cs="Times New Roman"/>
      <w:sz w:val="20"/>
      <w:szCs w:val="20"/>
    </w:rPr>
  </w:style>
  <w:style w:type="paragraph" w:customStyle="1" w:styleId="3DF0A91E9F4B44E09E3A03D02D2E44571">
    <w:name w:val="3DF0A91E9F4B44E09E3A03D02D2E44571"/>
    <w:rsid w:val="00DF40A0"/>
    <w:pPr>
      <w:spacing w:after="0" w:line="240" w:lineRule="auto"/>
      <w:jc w:val="right"/>
    </w:pPr>
    <w:rPr>
      <w:rFonts w:eastAsia="Times" w:cs="Arial"/>
      <w:b/>
      <w:sz w:val="40"/>
      <w:szCs w:val="40"/>
    </w:rPr>
  </w:style>
  <w:style w:type="paragraph" w:customStyle="1" w:styleId="E760A9E81A42446DB293407B2F3717361">
    <w:name w:val="E760A9E81A42446DB293407B2F3717361"/>
    <w:rsid w:val="00DF40A0"/>
    <w:pPr>
      <w:spacing w:after="0" w:line="240" w:lineRule="auto"/>
      <w:jc w:val="right"/>
    </w:pPr>
    <w:rPr>
      <w:rFonts w:eastAsia="Times" w:cs="Arial"/>
      <w:sz w:val="32"/>
      <w:szCs w:val="20"/>
    </w:rPr>
  </w:style>
  <w:style w:type="paragraph" w:customStyle="1" w:styleId="D391ACE3231E4C81B73C2CD74F1C03F21">
    <w:name w:val="D391ACE3231E4C81B73C2CD74F1C03F21"/>
    <w:rsid w:val="00DF40A0"/>
    <w:pPr>
      <w:spacing w:after="0" w:line="240" w:lineRule="auto"/>
    </w:pPr>
    <w:rPr>
      <w:rFonts w:eastAsia="Times" w:cs="Times New Roman"/>
      <w:sz w:val="20"/>
      <w:szCs w:val="20"/>
    </w:rPr>
  </w:style>
  <w:style w:type="paragraph" w:customStyle="1" w:styleId="643385B86D0344B4B2DB507B78ABC05B">
    <w:name w:val="643385B86D0344B4B2DB507B78ABC05B"/>
    <w:rsid w:val="00DF40A0"/>
    <w:pPr>
      <w:keepNext/>
      <w:spacing w:before="120" w:after="0" w:line="240" w:lineRule="auto"/>
      <w:outlineLvl w:val="1"/>
    </w:pPr>
    <w:rPr>
      <w:rFonts w:eastAsia="Times New Roman" w:cs="Times New Roman"/>
      <w:b/>
      <w:bCs/>
      <w:color w:val="7DA7D8"/>
      <w:sz w:val="24"/>
      <w:szCs w:val="24"/>
    </w:rPr>
  </w:style>
  <w:style w:type="character" w:customStyle="1" w:styleId="Heading3Char">
    <w:name w:val="Heading 3 Char"/>
    <w:basedOn w:val="DefaultParagraphFont"/>
    <w:link w:val="Heading3"/>
    <w:uiPriority w:val="9"/>
    <w:rsid w:val="005C4BB1"/>
    <w:rPr>
      <w:rFonts w:eastAsia="Times New Roman" w:cs="Times New Roman"/>
      <w:bCs/>
      <w:color w:val="000000" w:themeColor="text1"/>
      <w:sz w:val="18"/>
      <w:szCs w:val="20"/>
    </w:rPr>
  </w:style>
  <w:style w:type="paragraph" w:customStyle="1" w:styleId="EF62188B94DE43AA93153B85CB8A642D">
    <w:name w:val="EF62188B94DE43AA93153B85CB8A642D"/>
    <w:rsid w:val="00DF40A0"/>
    <w:pPr>
      <w:keepNext/>
      <w:keepLines/>
      <w:spacing w:before="60" w:after="60" w:line="264" w:lineRule="auto"/>
      <w:outlineLvl w:val="2"/>
    </w:pPr>
    <w:rPr>
      <w:rFonts w:eastAsia="Times New Roman" w:cs="Times New Roman"/>
      <w:bCs/>
      <w:color w:val="000000" w:themeColor="text1"/>
      <w:sz w:val="18"/>
      <w:szCs w:val="20"/>
    </w:rPr>
  </w:style>
  <w:style w:type="paragraph" w:customStyle="1" w:styleId="A270CC3A406F4D59BA161D4BFED73D70">
    <w:name w:val="A270CC3A406F4D59BA161D4BFED73D70"/>
    <w:rsid w:val="00DF40A0"/>
    <w:pPr>
      <w:spacing w:before="60" w:after="60" w:line="264" w:lineRule="auto"/>
    </w:pPr>
    <w:rPr>
      <w:rFonts w:eastAsia="Arial Narrow" w:cs="Arial Narrow"/>
      <w:color w:val="000000"/>
      <w:sz w:val="18"/>
      <w:szCs w:val="14"/>
      <w:lang w:eastAsia="ja-JP"/>
    </w:rPr>
  </w:style>
  <w:style w:type="paragraph" w:customStyle="1" w:styleId="5B3C7144BF074D5BB528EF578CB93689">
    <w:name w:val="5B3C7144BF074D5BB528EF578CB93689"/>
    <w:rsid w:val="00DF40A0"/>
    <w:pPr>
      <w:spacing w:before="60" w:after="60" w:line="264" w:lineRule="auto"/>
    </w:pPr>
    <w:rPr>
      <w:rFonts w:eastAsia="Arial Narrow" w:cs="Arial Narrow"/>
      <w:color w:val="000000"/>
      <w:sz w:val="18"/>
      <w:szCs w:val="14"/>
      <w:lang w:eastAsia="ja-JP"/>
    </w:rPr>
  </w:style>
  <w:style w:type="paragraph" w:customStyle="1" w:styleId="DefaultPlaceholder22675704">
    <w:name w:val="DefaultPlaceholder_22675704"/>
    <w:rsid w:val="00DF40A0"/>
    <w:pPr>
      <w:spacing w:before="60" w:after="60" w:line="264" w:lineRule="auto"/>
    </w:pPr>
    <w:rPr>
      <w:rFonts w:eastAsia="Arial Narrow" w:cs="Arial Narrow"/>
      <w:color w:val="000000"/>
      <w:sz w:val="18"/>
      <w:szCs w:val="14"/>
      <w:lang w:eastAsia="ja-JP"/>
    </w:rPr>
  </w:style>
  <w:style w:type="paragraph" w:customStyle="1" w:styleId="20B525A3718348BBA5BD950198AB2BD8">
    <w:name w:val="20B525A3718348BBA5BD950198AB2BD8"/>
    <w:rsid w:val="00DF40A0"/>
    <w:pPr>
      <w:spacing w:before="60" w:after="60" w:line="264" w:lineRule="auto"/>
    </w:pPr>
    <w:rPr>
      <w:rFonts w:eastAsia="Arial Narrow" w:cs="Arial Narrow"/>
      <w:color w:val="000000"/>
      <w:sz w:val="18"/>
      <w:szCs w:val="14"/>
      <w:lang w:eastAsia="ja-JP"/>
    </w:rPr>
  </w:style>
  <w:style w:type="paragraph" w:customStyle="1" w:styleId="B14F252A4BF84981BBD875AF908A4F9F">
    <w:name w:val="B14F252A4BF84981BBD875AF908A4F9F"/>
    <w:rsid w:val="00DF40A0"/>
    <w:pPr>
      <w:spacing w:before="60" w:after="60" w:line="264" w:lineRule="auto"/>
    </w:pPr>
    <w:rPr>
      <w:rFonts w:eastAsia="Arial Narrow" w:cs="Arial Narrow"/>
      <w:color w:val="000000"/>
      <w:sz w:val="18"/>
      <w:szCs w:val="14"/>
      <w:lang w:eastAsia="ja-JP"/>
    </w:rPr>
  </w:style>
  <w:style w:type="paragraph" w:customStyle="1" w:styleId="BC4CA0BF547E44908A0D7214FDB56CB4">
    <w:name w:val="BC4CA0BF547E44908A0D7214FDB56CB4"/>
    <w:rsid w:val="00DF40A0"/>
    <w:pPr>
      <w:spacing w:before="60" w:after="60" w:line="264" w:lineRule="auto"/>
    </w:pPr>
    <w:rPr>
      <w:rFonts w:eastAsia="Arial Narrow" w:cs="Arial Narrow"/>
      <w:color w:val="000000"/>
      <w:sz w:val="18"/>
      <w:szCs w:val="14"/>
      <w:lang w:eastAsia="ja-JP"/>
    </w:rPr>
  </w:style>
  <w:style w:type="paragraph" w:customStyle="1" w:styleId="71C05677822545299D46725A6E3E2AF5">
    <w:name w:val="71C05677822545299D46725A6E3E2AF5"/>
    <w:rsid w:val="00DF40A0"/>
    <w:pPr>
      <w:spacing w:before="60" w:after="60" w:line="264" w:lineRule="auto"/>
    </w:pPr>
    <w:rPr>
      <w:rFonts w:eastAsia="Arial Narrow" w:cs="Arial Narrow"/>
      <w:color w:val="000000"/>
      <w:sz w:val="18"/>
      <w:szCs w:val="14"/>
      <w:lang w:eastAsia="ja-JP"/>
    </w:rPr>
  </w:style>
  <w:style w:type="paragraph" w:customStyle="1" w:styleId="2E3644D381C54B2EAF755483D9611C1A1">
    <w:name w:val="2E3644D381C54B2EAF755483D9611C1A1"/>
    <w:rsid w:val="00DF40A0"/>
    <w:pPr>
      <w:spacing w:before="60" w:after="60" w:line="264" w:lineRule="auto"/>
    </w:pPr>
    <w:rPr>
      <w:rFonts w:eastAsia="Arial Narrow" w:cs="Arial Narrow"/>
      <w:color w:val="000000"/>
      <w:sz w:val="18"/>
      <w:szCs w:val="14"/>
      <w:lang w:eastAsia="ja-JP"/>
    </w:rPr>
  </w:style>
  <w:style w:type="paragraph" w:customStyle="1" w:styleId="DefaultPlaceholder22675703">
    <w:name w:val="DefaultPlaceholder_22675703"/>
    <w:rsid w:val="00DF40A0"/>
    <w:pPr>
      <w:spacing w:before="60" w:after="60" w:line="264" w:lineRule="auto"/>
    </w:pPr>
    <w:rPr>
      <w:rFonts w:eastAsia="Arial Narrow" w:cs="Arial Narrow"/>
      <w:color w:val="000000"/>
      <w:sz w:val="18"/>
      <w:szCs w:val="14"/>
      <w:lang w:eastAsia="ja-JP"/>
    </w:rPr>
  </w:style>
  <w:style w:type="paragraph" w:customStyle="1" w:styleId="6EC5459F79D048998A7FD127D2ADE8E61">
    <w:name w:val="6EC5459F79D048998A7FD127D2ADE8E61"/>
    <w:rsid w:val="00DF40A0"/>
    <w:pPr>
      <w:spacing w:after="0" w:line="240" w:lineRule="auto"/>
    </w:pPr>
    <w:rPr>
      <w:rFonts w:eastAsia="Times" w:cs="Times New Roman"/>
      <w:sz w:val="20"/>
      <w:szCs w:val="20"/>
    </w:rPr>
  </w:style>
  <w:style w:type="paragraph" w:customStyle="1" w:styleId="8FED62A1899047BAAB49066EE4049B3E1">
    <w:name w:val="8FED62A1899047BAAB49066EE4049B3E1"/>
    <w:rsid w:val="00DF40A0"/>
    <w:pPr>
      <w:spacing w:after="0" w:line="240" w:lineRule="auto"/>
    </w:pPr>
    <w:rPr>
      <w:rFonts w:eastAsia="Times" w:cs="Times New Roman"/>
      <w:sz w:val="20"/>
      <w:szCs w:val="20"/>
    </w:rPr>
  </w:style>
  <w:style w:type="paragraph" w:customStyle="1" w:styleId="6E475C6063EC420385C59120D7D4A8FA">
    <w:name w:val="6E475C6063EC420385C59120D7D4A8FA"/>
    <w:rsid w:val="00201943"/>
  </w:style>
  <w:style w:type="paragraph" w:customStyle="1" w:styleId="AA46A383E5B943E7AA32AA63454F6009">
    <w:name w:val="AA46A383E5B943E7AA32AA63454F6009"/>
    <w:rsid w:val="00201943"/>
  </w:style>
  <w:style w:type="paragraph" w:customStyle="1" w:styleId="70C01DDC0E84421392C70BF881A814BB">
    <w:name w:val="70C01DDC0E84421392C70BF881A814BB"/>
    <w:rsid w:val="00201943"/>
  </w:style>
  <w:style w:type="paragraph" w:customStyle="1" w:styleId="6F26090D45A54FFEAD2EDE6819CCF25C">
    <w:name w:val="6F26090D45A54FFEAD2EDE6819CCF25C"/>
    <w:rsid w:val="00201943"/>
  </w:style>
  <w:style w:type="paragraph" w:customStyle="1" w:styleId="6698AE1CCDB84A7EB7B2715561773A60">
    <w:name w:val="6698AE1CCDB84A7EB7B2715561773A60"/>
    <w:rsid w:val="00201943"/>
  </w:style>
  <w:style w:type="paragraph" w:customStyle="1" w:styleId="651CA9B7420945DC8729EF5C97581DDB">
    <w:name w:val="651CA9B7420945DC8729EF5C97581DDB"/>
    <w:rsid w:val="00201943"/>
  </w:style>
  <w:style w:type="paragraph" w:customStyle="1" w:styleId="C3BCA46416EB45DA990417F8650AEF7E">
    <w:name w:val="C3BCA46416EB45DA990417F8650AEF7E"/>
    <w:rsid w:val="00201943"/>
  </w:style>
  <w:style w:type="paragraph" w:customStyle="1" w:styleId="D50BA550A0DD4BCF9968DFD9C4FFE048">
    <w:name w:val="D50BA550A0DD4BCF9968DFD9C4FFE048"/>
    <w:rsid w:val="00201943"/>
  </w:style>
  <w:style w:type="paragraph" w:customStyle="1" w:styleId="FD1D0F81716B457F8ADC87F8B35178A1">
    <w:name w:val="FD1D0F81716B457F8ADC87F8B35178A1"/>
    <w:rsid w:val="00201943"/>
  </w:style>
  <w:style w:type="paragraph" w:customStyle="1" w:styleId="3008C04541E5468E889B954B850E58F4">
    <w:name w:val="3008C04541E5468E889B954B850E58F4"/>
    <w:rsid w:val="00201943"/>
  </w:style>
  <w:style w:type="paragraph" w:customStyle="1" w:styleId="852FADBCE336438DA3DCEC8A7B4FC6D2">
    <w:name w:val="852FADBCE336438DA3DCEC8A7B4FC6D2"/>
    <w:rsid w:val="00201943"/>
  </w:style>
  <w:style w:type="paragraph" w:customStyle="1" w:styleId="C03D52DE06904E3699142BCD2D98380D">
    <w:name w:val="C03D52DE06904E3699142BCD2D98380D"/>
    <w:rsid w:val="00201943"/>
  </w:style>
  <w:style w:type="paragraph" w:customStyle="1" w:styleId="FC3D36498C6D4B11885F066A78A541B5">
    <w:name w:val="FC3D36498C6D4B11885F066A78A541B5"/>
    <w:rsid w:val="00201943"/>
  </w:style>
  <w:style w:type="paragraph" w:customStyle="1" w:styleId="EE8CF37F091E4AFA98A0AD6FCBF492D8">
    <w:name w:val="EE8CF37F091E4AFA98A0AD6FCBF492D8"/>
    <w:rsid w:val="00201943"/>
  </w:style>
  <w:style w:type="paragraph" w:customStyle="1" w:styleId="F5577DA3346E44C08994D65C9E85B2FA">
    <w:name w:val="F5577DA3346E44C08994D65C9E85B2FA"/>
    <w:rsid w:val="00201943"/>
  </w:style>
  <w:style w:type="paragraph" w:customStyle="1" w:styleId="2C4EF3990BF64A7E8414C02434E2BF75">
    <w:name w:val="2C4EF3990BF64A7E8414C02434E2BF75"/>
    <w:rsid w:val="00201943"/>
  </w:style>
  <w:style w:type="paragraph" w:customStyle="1" w:styleId="3B391687476B4AE393CE436B81D041F5">
    <w:name w:val="3B391687476B4AE393CE436B81D041F5"/>
    <w:rsid w:val="00201943"/>
  </w:style>
  <w:style w:type="paragraph" w:customStyle="1" w:styleId="B1C70602FCE94AB28DA481C2347698D4">
    <w:name w:val="B1C70602FCE94AB28DA481C2347698D4"/>
    <w:rsid w:val="00201943"/>
  </w:style>
  <w:style w:type="paragraph" w:customStyle="1" w:styleId="72E378413D2147A585FAF1DF2A228E09">
    <w:name w:val="72E378413D2147A585FAF1DF2A228E09"/>
    <w:rsid w:val="00201943"/>
  </w:style>
  <w:style w:type="paragraph" w:customStyle="1" w:styleId="07020728833B4DDD9D3B5A7344FC8D3A">
    <w:name w:val="07020728833B4DDD9D3B5A7344FC8D3A"/>
    <w:rsid w:val="00201943"/>
  </w:style>
  <w:style w:type="paragraph" w:customStyle="1" w:styleId="868ECBDCE98E4B51B807EE7B0CFF6C95">
    <w:name w:val="868ECBDCE98E4B51B807EE7B0CFF6C95"/>
    <w:rsid w:val="00201943"/>
  </w:style>
  <w:style w:type="paragraph" w:customStyle="1" w:styleId="60DF91B3C74344D680DAC2194F561A4E">
    <w:name w:val="60DF91B3C74344D680DAC2194F561A4E"/>
    <w:rsid w:val="00201943"/>
  </w:style>
  <w:style w:type="paragraph" w:customStyle="1" w:styleId="43CBEE58D16F40B392F0C580C3ECFFBE">
    <w:name w:val="43CBEE58D16F40B392F0C580C3ECFFBE"/>
    <w:rsid w:val="00201943"/>
  </w:style>
  <w:style w:type="paragraph" w:customStyle="1" w:styleId="F53238D410BC4E978D6E2D7537D3A91D">
    <w:name w:val="F53238D410BC4E978D6E2D7537D3A91D"/>
    <w:rsid w:val="00201943"/>
  </w:style>
  <w:style w:type="paragraph" w:customStyle="1" w:styleId="CAFED321FF204031BB92E8EB982E8A76">
    <w:name w:val="CAFED321FF204031BB92E8EB982E8A76"/>
    <w:rsid w:val="00201943"/>
  </w:style>
  <w:style w:type="paragraph" w:customStyle="1" w:styleId="D602485AE2F04153BF60142BA175C017">
    <w:name w:val="D602485AE2F04153BF60142BA175C017"/>
    <w:rsid w:val="00201943"/>
  </w:style>
  <w:style w:type="paragraph" w:customStyle="1" w:styleId="B456C69446304FB9A96657B48E6D744A">
    <w:name w:val="B456C69446304FB9A96657B48E6D744A"/>
    <w:rsid w:val="00201943"/>
  </w:style>
  <w:style w:type="paragraph" w:customStyle="1" w:styleId="6AE442B229E24E36913B368E6EB26D5E">
    <w:name w:val="6AE442B229E24E36913B368E6EB26D5E"/>
    <w:rsid w:val="00201943"/>
  </w:style>
  <w:style w:type="paragraph" w:customStyle="1" w:styleId="C04E075B287B47CEBD9B77EF477CD441">
    <w:name w:val="C04E075B287B47CEBD9B77EF477CD441"/>
    <w:rsid w:val="00201943"/>
  </w:style>
  <w:style w:type="paragraph" w:customStyle="1" w:styleId="8FE9E006790B415199EA5FC8B1E6DA3C">
    <w:name w:val="8FE9E006790B415199EA5FC8B1E6DA3C"/>
    <w:rsid w:val="00201943"/>
  </w:style>
  <w:style w:type="paragraph" w:customStyle="1" w:styleId="99EE23168BA84EED89B4E6CF3403017A">
    <w:name w:val="99EE23168BA84EED89B4E6CF3403017A"/>
    <w:rsid w:val="00201943"/>
  </w:style>
  <w:style w:type="paragraph" w:customStyle="1" w:styleId="999715FAF4FA470EABFF8756979D51D9">
    <w:name w:val="999715FAF4FA470EABFF8756979D51D9"/>
    <w:rsid w:val="00201943"/>
  </w:style>
  <w:style w:type="paragraph" w:customStyle="1" w:styleId="F6964365834D4B2A8EBEE4AF7300FAFB">
    <w:name w:val="F6964365834D4B2A8EBEE4AF7300FAFB"/>
    <w:rsid w:val="00201943"/>
  </w:style>
  <w:style w:type="paragraph" w:customStyle="1" w:styleId="405A1D850BAE49CDA1A0D85A7AF1B0E5">
    <w:name w:val="405A1D850BAE49CDA1A0D85A7AF1B0E5"/>
    <w:rsid w:val="00201943"/>
  </w:style>
  <w:style w:type="paragraph" w:customStyle="1" w:styleId="59727A0F84CF4ABCAF7A56C6EF247EA3">
    <w:name w:val="59727A0F84CF4ABCAF7A56C6EF247EA3"/>
    <w:rsid w:val="00201943"/>
  </w:style>
  <w:style w:type="paragraph" w:customStyle="1" w:styleId="D166429EA0EE4ECE9D9F61D8C3155A34">
    <w:name w:val="D166429EA0EE4ECE9D9F61D8C3155A34"/>
    <w:rsid w:val="00201943"/>
  </w:style>
  <w:style w:type="paragraph" w:customStyle="1" w:styleId="0706355837D047D288F2B2E84525CAC3">
    <w:name w:val="0706355837D047D288F2B2E84525CAC3"/>
    <w:rsid w:val="00201943"/>
  </w:style>
  <w:style w:type="paragraph" w:customStyle="1" w:styleId="9BFF51E81D6F4384AB7F0DD22B726FAA">
    <w:name w:val="9BFF51E81D6F4384AB7F0DD22B726FAA"/>
    <w:rsid w:val="00201943"/>
  </w:style>
  <w:style w:type="paragraph" w:customStyle="1" w:styleId="DDAC6F42AE5846308EC6FE5019F845C6">
    <w:name w:val="DDAC6F42AE5846308EC6FE5019F845C6"/>
    <w:rsid w:val="00201943"/>
  </w:style>
  <w:style w:type="paragraph" w:customStyle="1" w:styleId="6C3C37FB5AA948E6804A19D063D754D6">
    <w:name w:val="6C3C37FB5AA948E6804A19D063D754D6"/>
    <w:rsid w:val="00201943"/>
  </w:style>
  <w:style w:type="paragraph" w:customStyle="1" w:styleId="FDEA6CA64A4C46A991E3902F2E949E39">
    <w:name w:val="FDEA6CA64A4C46A991E3902F2E949E39"/>
    <w:rsid w:val="00201943"/>
  </w:style>
  <w:style w:type="paragraph" w:customStyle="1" w:styleId="A87959278C68479FB57A7FBD01C8E071">
    <w:name w:val="A87959278C68479FB57A7FBD01C8E071"/>
    <w:rsid w:val="00201943"/>
  </w:style>
  <w:style w:type="paragraph" w:customStyle="1" w:styleId="5082FD04891C4A4BA21A5AEEEF7683FB">
    <w:name w:val="5082FD04891C4A4BA21A5AEEEF7683FB"/>
    <w:rsid w:val="00201943"/>
  </w:style>
  <w:style w:type="paragraph" w:customStyle="1" w:styleId="77310255D4734C769F994A75EA569221">
    <w:name w:val="77310255D4734C769F994A75EA569221"/>
    <w:rsid w:val="00201943"/>
  </w:style>
  <w:style w:type="paragraph" w:customStyle="1" w:styleId="7300B443A0584C04B2F6C2864FE22438">
    <w:name w:val="7300B443A0584C04B2F6C2864FE22438"/>
    <w:rsid w:val="00201943"/>
  </w:style>
  <w:style w:type="paragraph" w:customStyle="1" w:styleId="C5C80607C9EF477B8B05E613A44F3AB9">
    <w:name w:val="C5C80607C9EF477B8B05E613A44F3AB9"/>
    <w:rsid w:val="00201943"/>
  </w:style>
  <w:style w:type="paragraph" w:customStyle="1" w:styleId="AB1A3C50A02444BD95CF4D5CC95B678A">
    <w:name w:val="AB1A3C50A02444BD95CF4D5CC95B678A"/>
    <w:rsid w:val="00201943"/>
  </w:style>
  <w:style w:type="paragraph" w:customStyle="1" w:styleId="53ED1AF47DB74CECAB4867A472B5814B">
    <w:name w:val="53ED1AF47DB74CECAB4867A472B5814B"/>
    <w:rsid w:val="00201943"/>
  </w:style>
  <w:style w:type="paragraph" w:customStyle="1" w:styleId="88E1D690D3124355AA8E526E44F8186C">
    <w:name w:val="88E1D690D3124355AA8E526E44F8186C"/>
    <w:rsid w:val="00201943"/>
  </w:style>
  <w:style w:type="paragraph" w:customStyle="1" w:styleId="46471B4F9CCF4B6D93C9EBF328FD5607">
    <w:name w:val="46471B4F9CCF4B6D93C9EBF328FD5607"/>
    <w:rsid w:val="00201943"/>
  </w:style>
  <w:style w:type="paragraph" w:customStyle="1" w:styleId="D970CC1537514EA3881DEB07BDBEF0F7">
    <w:name w:val="D970CC1537514EA3881DEB07BDBEF0F7"/>
    <w:rsid w:val="00201943"/>
  </w:style>
  <w:style w:type="paragraph" w:customStyle="1" w:styleId="587491FBB5804D90909D25A205695971">
    <w:name w:val="587491FBB5804D90909D25A205695971"/>
    <w:rsid w:val="00201943"/>
  </w:style>
  <w:style w:type="paragraph" w:customStyle="1" w:styleId="92311579BDBA43E789E9AE1425EC7653">
    <w:name w:val="92311579BDBA43E789E9AE1425EC7653"/>
    <w:rsid w:val="00201943"/>
  </w:style>
  <w:style w:type="paragraph" w:customStyle="1" w:styleId="D80912204C5A415BB3DD61E404982965">
    <w:name w:val="D80912204C5A415BB3DD61E404982965"/>
    <w:rsid w:val="00201943"/>
  </w:style>
  <w:style w:type="paragraph" w:customStyle="1" w:styleId="81CDDA211CA3460FBAF23C5CAD77C708">
    <w:name w:val="81CDDA211CA3460FBAF23C5CAD77C708"/>
    <w:rsid w:val="00201943"/>
  </w:style>
  <w:style w:type="paragraph" w:customStyle="1" w:styleId="C9F407A5A1744041A30195EE733DB129">
    <w:name w:val="C9F407A5A1744041A30195EE733DB129"/>
    <w:rsid w:val="00201943"/>
  </w:style>
  <w:style w:type="paragraph" w:customStyle="1" w:styleId="6F84CD0C251A40FBAFBA2441273C1745">
    <w:name w:val="6F84CD0C251A40FBAFBA2441273C1745"/>
    <w:rsid w:val="00201943"/>
  </w:style>
  <w:style w:type="paragraph" w:customStyle="1" w:styleId="8D8223566F2B4CB0B235564E885EA5D4">
    <w:name w:val="8D8223566F2B4CB0B235564E885EA5D4"/>
    <w:rsid w:val="00201943"/>
  </w:style>
  <w:style w:type="paragraph" w:customStyle="1" w:styleId="712F07D755B04F06BC4F17052752459A">
    <w:name w:val="712F07D755B04F06BC4F17052752459A"/>
    <w:rsid w:val="00201943"/>
  </w:style>
  <w:style w:type="paragraph" w:customStyle="1" w:styleId="566A17F437ED4370A255D4BE52EE7400">
    <w:name w:val="566A17F437ED4370A255D4BE52EE7400"/>
    <w:rsid w:val="00201943"/>
  </w:style>
  <w:style w:type="paragraph" w:customStyle="1" w:styleId="99D951F19FD545DAAC7098B26296932C">
    <w:name w:val="99D951F19FD545DAAC7098B26296932C"/>
    <w:rsid w:val="00201943"/>
  </w:style>
  <w:style w:type="paragraph" w:customStyle="1" w:styleId="1D55A316C36C4162B988D5AA9685DBE1">
    <w:name w:val="1D55A316C36C4162B988D5AA9685DBE1"/>
    <w:rsid w:val="00201943"/>
  </w:style>
  <w:style w:type="paragraph" w:customStyle="1" w:styleId="FF7A3A3D619B4866BB15D48837799E16">
    <w:name w:val="FF7A3A3D619B4866BB15D48837799E16"/>
    <w:rsid w:val="00201943"/>
  </w:style>
  <w:style w:type="paragraph" w:customStyle="1" w:styleId="E2AE8AEA347A42458255FE1477A66F4E">
    <w:name w:val="E2AE8AEA347A42458255FE1477A66F4E"/>
    <w:rsid w:val="00201943"/>
  </w:style>
  <w:style w:type="paragraph" w:customStyle="1" w:styleId="5471C0193B5D4548998B37CDD7512B9F">
    <w:name w:val="5471C0193B5D4548998B37CDD7512B9F"/>
    <w:rsid w:val="00201943"/>
  </w:style>
  <w:style w:type="paragraph" w:customStyle="1" w:styleId="144101342AF94F05AA963FEA404DB11E">
    <w:name w:val="144101342AF94F05AA963FEA404DB11E"/>
    <w:rsid w:val="00201943"/>
  </w:style>
  <w:style w:type="paragraph" w:customStyle="1" w:styleId="CD32EFAAE890440F90A6A4268AFF3936">
    <w:name w:val="CD32EFAAE890440F90A6A4268AFF3936"/>
    <w:rsid w:val="00201943"/>
  </w:style>
  <w:style w:type="paragraph" w:customStyle="1" w:styleId="0E8AD081EBEF4138A960593B28405A88">
    <w:name w:val="0E8AD081EBEF4138A960593B28405A88"/>
    <w:rsid w:val="00201943"/>
  </w:style>
  <w:style w:type="paragraph" w:customStyle="1" w:styleId="4D9EBA95E7D247319D154A26DB8A95D0">
    <w:name w:val="4D9EBA95E7D247319D154A26DB8A95D0"/>
    <w:rsid w:val="00201943"/>
  </w:style>
  <w:style w:type="paragraph" w:customStyle="1" w:styleId="3CEEA75391A243358EBD36A0C9884B3A">
    <w:name w:val="3CEEA75391A243358EBD36A0C9884B3A"/>
    <w:rsid w:val="00201943"/>
  </w:style>
  <w:style w:type="paragraph" w:customStyle="1" w:styleId="2ACAC20F7368405F95D44AA22C251820">
    <w:name w:val="2ACAC20F7368405F95D44AA22C251820"/>
    <w:rsid w:val="00201943"/>
  </w:style>
  <w:style w:type="paragraph" w:customStyle="1" w:styleId="97E5203B27054C9383988610FFE8A87C">
    <w:name w:val="97E5203B27054C9383988610FFE8A87C"/>
    <w:rsid w:val="00201943"/>
  </w:style>
  <w:style w:type="paragraph" w:customStyle="1" w:styleId="188A9B6DF84B484F928999D66C0745D3">
    <w:name w:val="188A9B6DF84B484F928999D66C0745D3"/>
    <w:rsid w:val="00201943"/>
  </w:style>
  <w:style w:type="paragraph" w:customStyle="1" w:styleId="D328E46FD64D4F23A09A3F21B6A46C78">
    <w:name w:val="D328E46FD64D4F23A09A3F21B6A46C78"/>
    <w:rsid w:val="00201943"/>
  </w:style>
  <w:style w:type="paragraph" w:customStyle="1" w:styleId="0E41E05AF4384590A4416C84E29744CD">
    <w:name w:val="0E41E05AF4384590A4416C84E29744CD"/>
    <w:rsid w:val="00201943"/>
  </w:style>
  <w:style w:type="paragraph" w:customStyle="1" w:styleId="08FE1520DBC84626A1EA2499D3A8501D">
    <w:name w:val="08FE1520DBC84626A1EA2499D3A8501D"/>
    <w:rsid w:val="00201943"/>
  </w:style>
  <w:style w:type="paragraph" w:customStyle="1" w:styleId="FAC327AE38134B608B80F032E531A790">
    <w:name w:val="FAC327AE38134B608B80F032E531A790"/>
    <w:rsid w:val="00201943"/>
  </w:style>
  <w:style w:type="paragraph" w:customStyle="1" w:styleId="A5AEC0AF225F49A5ADA66D6C0920E8A7">
    <w:name w:val="A5AEC0AF225F49A5ADA66D6C0920E8A7"/>
    <w:rsid w:val="00201943"/>
  </w:style>
  <w:style w:type="paragraph" w:customStyle="1" w:styleId="348B9F4ECB16419E8B5ACFEC62111A9F">
    <w:name w:val="348B9F4ECB16419E8B5ACFEC62111A9F"/>
    <w:rsid w:val="00201943"/>
  </w:style>
  <w:style w:type="paragraph" w:customStyle="1" w:styleId="6CECB92AD87C46D7B6323AC77D138DD1">
    <w:name w:val="6CECB92AD87C46D7B6323AC77D138DD1"/>
    <w:rsid w:val="00201943"/>
  </w:style>
  <w:style w:type="paragraph" w:customStyle="1" w:styleId="2EAC9875F9F142569EEC4BFC172C720C">
    <w:name w:val="2EAC9875F9F142569EEC4BFC172C720C"/>
    <w:rsid w:val="00201943"/>
  </w:style>
  <w:style w:type="paragraph" w:customStyle="1" w:styleId="6E35D4440EA54800AA2E54D082F2559E">
    <w:name w:val="6E35D4440EA54800AA2E54D082F2559E"/>
    <w:rsid w:val="00201943"/>
  </w:style>
  <w:style w:type="paragraph" w:customStyle="1" w:styleId="EC3E7A75D5B04661857AF94F9B78B522">
    <w:name w:val="EC3E7A75D5B04661857AF94F9B78B522"/>
    <w:rsid w:val="00201943"/>
  </w:style>
  <w:style w:type="paragraph" w:customStyle="1" w:styleId="0AB063F08DC4418CB915C519C8ECC1E9">
    <w:name w:val="0AB063F08DC4418CB915C519C8ECC1E9"/>
    <w:rsid w:val="00201943"/>
  </w:style>
  <w:style w:type="paragraph" w:customStyle="1" w:styleId="174B84BBEB0E4AC385BF98DC766AB5CB">
    <w:name w:val="174B84BBEB0E4AC385BF98DC766AB5CB"/>
    <w:rsid w:val="00201943"/>
  </w:style>
  <w:style w:type="paragraph" w:customStyle="1" w:styleId="D38A0CFFB9764A54B46B9401E0F377DC">
    <w:name w:val="D38A0CFFB9764A54B46B9401E0F377DC"/>
    <w:rsid w:val="00201943"/>
  </w:style>
  <w:style w:type="paragraph" w:customStyle="1" w:styleId="69044F911AC64297A9D73ED84D844C73">
    <w:name w:val="69044F911AC64297A9D73ED84D844C73"/>
    <w:rsid w:val="00201943"/>
  </w:style>
  <w:style w:type="paragraph" w:customStyle="1" w:styleId="49906C5363AB4B239006C4B7A638F384">
    <w:name w:val="49906C5363AB4B239006C4B7A638F384"/>
    <w:rsid w:val="00201943"/>
  </w:style>
  <w:style w:type="paragraph" w:customStyle="1" w:styleId="57DBB5088374434C9344F70A9D0D0D22">
    <w:name w:val="57DBB5088374434C9344F70A9D0D0D22"/>
    <w:rsid w:val="00201943"/>
  </w:style>
  <w:style w:type="paragraph" w:customStyle="1" w:styleId="745230F0616A4E0B947573C3BBD013CC">
    <w:name w:val="745230F0616A4E0B947573C3BBD013CC"/>
    <w:rsid w:val="00201943"/>
  </w:style>
  <w:style w:type="paragraph" w:customStyle="1" w:styleId="7575CCFD865A4FC5B2E898D8AA822B90">
    <w:name w:val="7575CCFD865A4FC5B2E898D8AA822B90"/>
    <w:rsid w:val="00201943"/>
  </w:style>
  <w:style w:type="paragraph" w:customStyle="1" w:styleId="8D32FDB7D10D4276B49C5A9474C83C7F">
    <w:name w:val="8D32FDB7D10D4276B49C5A9474C83C7F"/>
    <w:rsid w:val="00201943"/>
  </w:style>
  <w:style w:type="paragraph" w:customStyle="1" w:styleId="D3670D9E63EE4995B82369AD28845C86">
    <w:name w:val="D3670D9E63EE4995B82369AD28845C86"/>
    <w:rsid w:val="00201943"/>
  </w:style>
  <w:style w:type="paragraph" w:customStyle="1" w:styleId="881E2B19E0AF4D8594B91EEC6407DE2B">
    <w:name w:val="881E2B19E0AF4D8594B91EEC6407DE2B"/>
    <w:rsid w:val="00201943"/>
  </w:style>
  <w:style w:type="paragraph" w:customStyle="1" w:styleId="3F9AD3876E57462A9B496180C76FD477">
    <w:name w:val="3F9AD3876E57462A9B496180C76FD477"/>
    <w:rsid w:val="00201943"/>
  </w:style>
  <w:style w:type="paragraph" w:customStyle="1" w:styleId="66DCC28CE00C4CA8B384E3505DE75D1C">
    <w:name w:val="66DCC28CE00C4CA8B384E3505DE75D1C"/>
    <w:rsid w:val="00201943"/>
  </w:style>
  <w:style w:type="paragraph" w:customStyle="1" w:styleId="7359B3E208434050A4EE5DBC56130847">
    <w:name w:val="7359B3E208434050A4EE5DBC56130847"/>
    <w:rsid w:val="00201943"/>
  </w:style>
  <w:style w:type="paragraph" w:customStyle="1" w:styleId="7DF21D77EF064BEB9B6B5FF7D01859B4">
    <w:name w:val="7DF21D77EF064BEB9B6B5FF7D01859B4"/>
    <w:rsid w:val="00201943"/>
  </w:style>
  <w:style w:type="paragraph" w:customStyle="1" w:styleId="6379A29B98B946B9A4D381008B5253F4">
    <w:name w:val="6379A29B98B946B9A4D381008B5253F4"/>
    <w:rsid w:val="00201943"/>
  </w:style>
  <w:style w:type="paragraph" w:customStyle="1" w:styleId="92475EAF326E4C1DB125012D97CC207D">
    <w:name w:val="92475EAF326E4C1DB125012D97CC207D"/>
    <w:rsid w:val="00201943"/>
  </w:style>
  <w:style w:type="paragraph" w:customStyle="1" w:styleId="4E655FFF00D44F83A58947A1B754F895">
    <w:name w:val="4E655FFF00D44F83A58947A1B754F895"/>
    <w:rsid w:val="00201943"/>
  </w:style>
  <w:style w:type="paragraph" w:customStyle="1" w:styleId="13848FE2BCC24EA48F1102090370A168">
    <w:name w:val="13848FE2BCC24EA48F1102090370A168"/>
    <w:rsid w:val="00201943"/>
  </w:style>
  <w:style w:type="paragraph" w:customStyle="1" w:styleId="3C28312B4D0F4AD188DD6A331FFDBCB9">
    <w:name w:val="3C28312B4D0F4AD188DD6A331FFDBCB9"/>
    <w:rsid w:val="00201943"/>
  </w:style>
  <w:style w:type="paragraph" w:customStyle="1" w:styleId="7972222D31C5424990AFC75D90715F77">
    <w:name w:val="7972222D31C5424990AFC75D90715F77"/>
    <w:rsid w:val="00201943"/>
  </w:style>
  <w:style w:type="paragraph" w:customStyle="1" w:styleId="44786AB9C9AC4F1F9C534FB5FA0FFACC">
    <w:name w:val="44786AB9C9AC4F1F9C534FB5FA0FFACC"/>
    <w:rsid w:val="00201943"/>
  </w:style>
  <w:style w:type="paragraph" w:customStyle="1" w:styleId="B8857D7A04154B47A40BEC7DF89FFEC5">
    <w:name w:val="B8857D7A04154B47A40BEC7DF89FFEC5"/>
    <w:rsid w:val="00201943"/>
  </w:style>
  <w:style w:type="paragraph" w:customStyle="1" w:styleId="8E242DE321DE47059A1C297F7C87B42D">
    <w:name w:val="8E242DE321DE47059A1C297F7C87B42D"/>
    <w:rsid w:val="00201943"/>
  </w:style>
  <w:style w:type="paragraph" w:customStyle="1" w:styleId="BDC6B843F89D433A930D238D0148171D">
    <w:name w:val="BDC6B843F89D433A930D238D0148171D"/>
    <w:rsid w:val="00201943"/>
  </w:style>
  <w:style w:type="paragraph" w:customStyle="1" w:styleId="DF034F1F4EAD45A89AD99BEF6FAF540C">
    <w:name w:val="DF034F1F4EAD45A89AD99BEF6FAF540C"/>
    <w:rsid w:val="00201943"/>
  </w:style>
  <w:style w:type="paragraph" w:customStyle="1" w:styleId="761F7B6D865A46D59B9076B490B08335">
    <w:name w:val="761F7B6D865A46D59B9076B490B08335"/>
    <w:rsid w:val="00201943"/>
  </w:style>
  <w:style w:type="paragraph" w:customStyle="1" w:styleId="13A7F91F88524AEABB7022EA3B8FBD39">
    <w:name w:val="13A7F91F88524AEABB7022EA3B8FBD39"/>
    <w:rsid w:val="00201943"/>
  </w:style>
  <w:style w:type="paragraph" w:customStyle="1" w:styleId="94C4A62038EE40BA881D649C81B932B3">
    <w:name w:val="94C4A62038EE40BA881D649C81B932B3"/>
    <w:rsid w:val="00201943"/>
  </w:style>
  <w:style w:type="paragraph" w:customStyle="1" w:styleId="0115977E7BA041A2BF3B6FF33C16CD7F">
    <w:name w:val="0115977E7BA041A2BF3B6FF33C16CD7F"/>
    <w:rsid w:val="00201943"/>
  </w:style>
  <w:style w:type="paragraph" w:customStyle="1" w:styleId="7E46B4F2D1AC4A4B93A37CE287E3100F">
    <w:name w:val="7E46B4F2D1AC4A4B93A37CE287E3100F"/>
    <w:rsid w:val="00201943"/>
  </w:style>
  <w:style w:type="paragraph" w:customStyle="1" w:styleId="36CEEA29A8D8404F93D9A58B9D2DA293">
    <w:name w:val="36CEEA29A8D8404F93D9A58B9D2DA293"/>
    <w:rsid w:val="00201943"/>
  </w:style>
  <w:style w:type="paragraph" w:customStyle="1" w:styleId="3A46571056554249808F2030C154822F">
    <w:name w:val="3A46571056554249808F2030C154822F"/>
    <w:rsid w:val="00201943"/>
  </w:style>
  <w:style w:type="paragraph" w:customStyle="1" w:styleId="E5A69338D9C3442AB0416C97F5F6890C">
    <w:name w:val="E5A69338D9C3442AB0416C97F5F6890C"/>
    <w:rsid w:val="00201943"/>
  </w:style>
  <w:style w:type="paragraph" w:customStyle="1" w:styleId="F496EA6DE70D40148A168B0659283A11">
    <w:name w:val="F496EA6DE70D40148A168B0659283A11"/>
    <w:rsid w:val="00201943"/>
  </w:style>
  <w:style w:type="paragraph" w:customStyle="1" w:styleId="818662133AAB4458948D6FADDA3C3E90">
    <w:name w:val="818662133AAB4458948D6FADDA3C3E90"/>
    <w:rsid w:val="00201943"/>
  </w:style>
  <w:style w:type="paragraph" w:customStyle="1" w:styleId="DCFB89DD53B14741AA6E6CB27C5B36B9">
    <w:name w:val="DCFB89DD53B14741AA6E6CB27C5B36B9"/>
    <w:rsid w:val="00201943"/>
  </w:style>
  <w:style w:type="paragraph" w:customStyle="1" w:styleId="937050EDB8064EF889B7177D23FAD47D">
    <w:name w:val="937050EDB8064EF889B7177D23FAD47D"/>
    <w:rsid w:val="00201943"/>
  </w:style>
  <w:style w:type="paragraph" w:customStyle="1" w:styleId="9C74D7C2F1C548A6A98FB06DF8B3C6B8">
    <w:name w:val="9C74D7C2F1C548A6A98FB06DF8B3C6B8"/>
    <w:rsid w:val="00201943"/>
  </w:style>
  <w:style w:type="paragraph" w:customStyle="1" w:styleId="AFB05A1A98BF4F48BD69F20576C5BCFC">
    <w:name w:val="AFB05A1A98BF4F48BD69F20576C5BCFC"/>
    <w:rsid w:val="00201943"/>
  </w:style>
  <w:style w:type="paragraph" w:customStyle="1" w:styleId="8BC7C499DDB84A0C895EC888466E0C6F">
    <w:name w:val="8BC7C499DDB84A0C895EC888466E0C6F"/>
    <w:rsid w:val="00201943"/>
  </w:style>
  <w:style w:type="paragraph" w:customStyle="1" w:styleId="B76615065374470F9D1E2A9925E058DE">
    <w:name w:val="B76615065374470F9D1E2A9925E058DE"/>
    <w:rsid w:val="00201943"/>
  </w:style>
  <w:style w:type="paragraph" w:customStyle="1" w:styleId="3588B6EB48A54A0F91930BD974B52FD8">
    <w:name w:val="3588B6EB48A54A0F91930BD974B52FD8"/>
    <w:rsid w:val="00201943"/>
  </w:style>
  <w:style w:type="paragraph" w:customStyle="1" w:styleId="029B75C757324AAF9479237D14BF8CE1">
    <w:name w:val="029B75C757324AAF9479237D14BF8CE1"/>
    <w:rsid w:val="00201943"/>
  </w:style>
  <w:style w:type="paragraph" w:customStyle="1" w:styleId="05824CEE721A4DBBA1E0156D93F23CAE">
    <w:name w:val="05824CEE721A4DBBA1E0156D93F23CAE"/>
    <w:rsid w:val="00201943"/>
  </w:style>
  <w:style w:type="paragraph" w:customStyle="1" w:styleId="744D7123DD93477EB97677C3EBE7D639">
    <w:name w:val="744D7123DD93477EB97677C3EBE7D639"/>
    <w:rsid w:val="00201943"/>
  </w:style>
  <w:style w:type="paragraph" w:customStyle="1" w:styleId="5CFA6E3DE0B84EB19EBB897260B9C3C5">
    <w:name w:val="5CFA6E3DE0B84EB19EBB897260B9C3C5"/>
    <w:rsid w:val="00201943"/>
  </w:style>
  <w:style w:type="paragraph" w:customStyle="1" w:styleId="F2FF85D0142249AD95F0846CF4D7F410">
    <w:name w:val="F2FF85D0142249AD95F0846CF4D7F410"/>
    <w:rsid w:val="00201943"/>
  </w:style>
  <w:style w:type="paragraph" w:customStyle="1" w:styleId="BF1F648B6602446B8CABC9BA5849D2E4">
    <w:name w:val="BF1F648B6602446B8CABC9BA5849D2E4"/>
    <w:rsid w:val="00201943"/>
  </w:style>
  <w:style w:type="paragraph" w:customStyle="1" w:styleId="015F7ACEE2FE4F0C81719AC04E3221F1">
    <w:name w:val="015F7ACEE2FE4F0C81719AC04E3221F1"/>
    <w:rsid w:val="00201943"/>
  </w:style>
  <w:style w:type="paragraph" w:customStyle="1" w:styleId="DD820CE64FD24BD0B978AE020A3A5613">
    <w:name w:val="DD820CE64FD24BD0B978AE020A3A5613"/>
    <w:rsid w:val="00201943"/>
  </w:style>
  <w:style w:type="paragraph" w:customStyle="1" w:styleId="BE779C31DA6B466EA52D1DD889CEBBB7">
    <w:name w:val="BE779C31DA6B466EA52D1DD889CEBBB7"/>
    <w:rsid w:val="00201943"/>
  </w:style>
  <w:style w:type="paragraph" w:customStyle="1" w:styleId="E2E4D2D7015F489B8790D8F43F46EB5C">
    <w:name w:val="E2E4D2D7015F489B8790D8F43F46EB5C"/>
    <w:rsid w:val="00201943"/>
  </w:style>
  <w:style w:type="paragraph" w:customStyle="1" w:styleId="3C44E0DBE100467A9BF867FE980C4EEB">
    <w:name w:val="3C44E0DBE100467A9BF867FE980C4EEB"/>
    <w:rsid w:val="00201943"/>
  </w:style>
  <w:style w:type="paragraph" w:customStyle="1" w:styleId="46BB55FE4E7F4300881ADAA3B1072867">
    <w:name w:val="46BB55FE4E7F4300881ADAA3B1072867"/>
    <w:rsid w:val="00201943"/>
  </w:style>
  <w:style w:type="paragraph" w:customStyle="1" w:styleId="0EAF227E17BC4862B943711F0E57E7EA">
    <w:name w:val="0EAF227E17BC4862B943711F0E57E7EA"/>
    <w:rsid w:val="00201943"/>
  </w:style>
  <w:style w:type="paragraph" w:customStyle="1" w:styleId="9BE168B6DDF4448B89706D70193DB189">
    <w:name w:val="9BE168B6DDF4448B89706D70193DB189"/>
    <w:rsid w:val="00201943"/>
  </w:style>
  <w:style w:type="paragraph" w:customStyle="1" w:styleId="5EA687043F4743A6B9F001C7148989E5">
    <w:name w:val="5EA687043F4743A6B9F001C7148989E5"/>
    <w:rsid w:val="00201943"/>
  </w:style>
  <w:style w:type="paragraph" w:customStyle="1" w:styleId="DC796AD0E54C4651A344F6B6244112EC">
    <w:name w:val="DC796AD0E54C4651A344F6B6244112EC"/>
    <w:rsid w:val="00201943"/>
  </w:style>
  <w:style w:type="paragraph" w:customStyle="1" w:styleId="BBC1B21E97984851A47933042C8C44B9">
    <w:name w:val="BBC1B21E97984851A47933042C8C44B9"/>
    <w:rsid w:val="00201943"/>
  </w:style>
  <w:style w:type="paragraph" w:customStyle="1" w:styleId="B5276E36C8E04B8DBBE23046DA54419E">
    <w:name w:val="B5276E36C8E04B8DBBE23046DA54419E"/>
    <w:rsid w:val="00201943"/>
  </w:style>
  <w:style w:type="paragraph" w:customStyle="1" w:styleId="C9BC2F1CFFC6473AB080A5CD4BDA3015">
    <w:name w:val="C9BC2F1CFFC6473AB080A5CD4BDA3015"/>
    <w:rsid w:val="00201943"/>
  </w:style>
  <w:style w:type="paragraph" w:customStyle="1" w:styleId="F20C4A83C8434270B525CBA7F23B6955">
    <w:name w:val="F20C4A83C8434270B525CBA7F23B6955"/>
    <w:rsid w:val="00201943"/>
  </w:style>
  <w:style w:type="paragraph" w:customStyle="1" w:styleId="7B59D03241D54BCEBD0D197C6313B193">
    <w:name w:val="7B59D03241D54BCEBD0D197C6313B193"/>
    <w:rsid w:val="00201943"/>
  </w:style>
  <w:style w:type="paragraph" w:customStyle="1" w:styleId="CF317D70C7864581989BCEEF8F957C9E">
    <w:name w:val="CF317D70C7864581989BCEEF8F957C9E"/>
    <w:rsid w:val="00201943"/>
  </w:style>
  <w:style w:type="paragraph" w:customStyle="1" w:styleId="DC82CCD36E234172AA8F481ED88C9D69">
    <w:name w:val="DC82CCD36E234172AA8F481ED88C9D69"/>
    <w:rsid w:val="00201943"/>
  </w:style>
  <w:style w:type="paragraph" w:customStyle="1" w:styleId="012E3125D4164F0C90BF8A4B1D84B34F">
    <w:name w:val="012E3125D4164F0C90BF8A4B1D84B34F"/>
    <w:rsid w:val="00201943"/>
  </w:style>
  <w:style w:type="paragraph" w:customStyle="1" w:styleId="D43707BC90034C6DB05D27B027EC0288">
    <w:name w:val="D43707BC90034C6DB05D27B027EC0288"/>
    <w:rsid w:val="00201943"/>
  </w:style>
  <w:style w:type="paragraph" w:customStyle="1" w:styleId="9A863C6B921B4518860EF8FBEE49029E">
    <w:name w:val="9A863C6B921B4518860EF8FBEE49029E"/>
    <w:rsid w:val="00201943"/>
  </w:style>
  <w:style w:type="paragraph" w:customStyle="1" w:styleId="5D22907F0B814E97A31B86F1D92FE4A4">
    <w:name w:val="5D22907F0B814E97A31B86F1D92FE4A4"/>
    <w:rsid w:val="00201943"/>
  </w:style>
  <w:style w:type="paragraph" w:customStyle="1" w:styleId="E1DF007A39864C7B82462892F225E415">
    <w:name w:val="E1DF007A39864C7B82462892F225E415"/>
    <w:rsid w:val="00201943"/>
  </w:style>
  <w:style w:type="paragraph" w:customStyle="1" w:styleId="5785218824324FA088219EAC8ECEAB24">
    <w:name w:val="5785218824324FA088219EAC8ECEAB24"/>
    <w:rsid w:val="00201943"/>
  </w:style>
  <w:style w:type="paragraph" w:customStyle="1" w:styleId="709BEB0D152C441AA738893653E6A768">
    <w:name w:val="709BEB0D152C441AA738893653E6A768"/>
    <w:rsid w:val="00201943"/>
  </w:style>
  <w:style w:type="paragraph" w:customStyle="1" w:styleId="12F40318630D499E97B4679D8A565E6D">
    <w:name w:val="12F40318630D499E97B4679D8A565E6D"/>
    <w:rsid w:val="00201943"/>
  </w:style>
  <w:style w:type="paragraph" w:customStyle="1" w:styleId="D3FF71B865B54A8A8482DB8E4224CE63">
    <w:name w:val="D3FF71B865B54A8A8482DB8E4224CE63"/>
    <w:rsid w:val="00201943"/>
  </w:style>
  <w:style w:type="paragraph" w:customStyle="1" w:styleId="A61E44539C6E4389B930EBC6E56B1AC6">
    <w:name w:val="A61E44539C6E4389B930EBC6E56B1AC6"/>
    <w:rsid w:val="00201943"/>
  </w:style>
  <w:style w:type="paragraph" w:customStyle="1" w:styleId="77D7A49FC69649B7B09B04A878AC5B48">
    <w:name w:val="77D7A49FC69649B7B09B04A878AC5B48"/>
    <w:rsid w:val="00201943"/>
  </w:style>
  <w:style w:type="paragraph" w:customStyle="1" w:styleId="DC1C736B70744A5E9548DE86A341DD4D">
    <w:name w:val="DC1C736B70744A5E9548DE86A341DD4D"/>
    <w:rsid w:val="00201943"/>
  </w:style>
  <w:style w:type="paragraph" w:customStyle="1" w:styleId="B45CC79BB62E4CD39F6C01526074129C">
    <w:name w:val="B45CC79BB62E4CD39F6C01526074129C"/>
    <w:rsid w:val="00201943"/>
  </w:style>
  <w:style w:type="paragraph" w:customStyle="1" w:styleId="AAFC242589BE4319A228224A914035CC">
    <w:name w:val="AAFC242589BE4319A228224A914035CC"/>
    <w:rsid w:val="00201943"/>
  </w:style>
  <w:style w:type="paragraph" w:customStyle="1" w:styleId="B3ABDD78F0BF451E85BD3640D1328A86">
    <w:name w:val="B3ABDD78F0BF451E85BD3640D1328A86"/>
    <w:rsid w:val="00201943"/>
  </w:style>
  <w:style w:type="paragraph" w:customStyle="1" w:styleId="907A3E14F47A4B789B39C04B55FD401E">
    <w:name w:val="907A3E14F47A4B789B39C04B55FD401E"/>
    <w:rsid w:val="00201943"/>
  </w:style>
  <w:style w:type="paragraph" w:customStyle="1" w:styleId="F63374EAB8F643C4976F1CD9AE8C3103">
    <w:name w:val="F63374EAB8F643C4976F1CD9AE8C3103"/>
    <w:rsid w:val="00201943"/>
  </w:style>
  <w:style w:type="paragraph" w:customStyle="1" w:styleId="A7C5E81E0B7549D8B291E70E4D978F67">
    <w:name w:val="A7C5E81E0B7549D8B291E70E4D978F67"/>
    <w:rsid w:val="00201943"/>
  </w:style>
  <w:style w:type="paragraph" w:customStyle="1" w:styleId="02782027B4354C62895BCBFD56658FA0">
    <w:name w:val="02782027B4354C62895BCBFD56658FA0"/>
    <w:rsid w:val="00201943"/>
  </w:style>
  <w:style w:type="paragraph" w:customStyle="1" w:styleId="05EFC9D99D48440F983A17B382AD2CDC">
    <w:name w:val="05EFC9D99D48440F983A17B382AD2CDC"/>
    <w:rsid w:val="00201943"/>
  </w:style>
  <w:style w:type="paragraph" w:customStyle="1" w:styleId="68492BABF8F54AD8AA33F380A66BB1E1">
    <w:name w:val="68492BABF8F54AD8AA33F380A66BB1E1"/>
    <w:rsid w:val="00201943"/>
  </w:style>
  <w:style w:type="paragraph" w:customStyle="1" w:styleId="5FFECEB4930244B1B6046353FBC36793">
    <w:name w:val="5FFECEB4930244B1B6046353FBC36793"/>
    <w:rsid w:val="00201943"/>
  </w:style>
  <w:style w:type="paragraph" w:customStyle="1" w:styleId="47A96E56A13B4844AC0B2C497E569FFF">
    <w:name w:val="47A96E56A13B4844AC0B2C497E569FFF"/>
    <w:rsid w:val="00201943"/>
  </w:style>
  <w:style w:type="paragraph" w:customStyle="1" w:styleId="1E861462A1DD483C876361ED0CE26D42">
    <w:name w:val="1E861462A1DD483C876361ED0CE26D42"/>
    <w:rsid w:val="00201943"/>
  </w:style>
  <w:style w:type="paragraph" w:customStyle="1" w:styleId="8E17F06949C64915A0B36370521B02C2">
    <w:name w:val="8E17F06949C64915A0B36370521B02C2"/>
    <w:rsid w:val="00201943"/>
  </w:style>
  <w:style w:type="paragraph" w:customStyle="1" w:styleId="7B0E74EBD2F74C7D9BF46C91681F8834">
    <w:name w:val="7B0E74EBD2F74C7D9BF46C91681F8834"/>
    <w:rsid w:val="00201943"/>
  </w:style>
  <w:style w:type="paragraph" w:customStyle="1" w:styleId="6E5C1901B6F94ABFAE20306AE95685CF">
    <w:name w:val="6E5C1901B6F94ABFAE20306AE95685CF"/>
    <w:rsid w:val="00201943"/>
  </w:style>
  <w:style w:type="paragraph" w:customStyle="1" w:styleId="C6B31BE34CF34D6286BD4841CF90968A">
    <w:name w:val="C6B31BE34CF34D6286BD4841CF90968A"/>
    <w:rsid w:val="00201943"/>
  </w:style>
  <w:style w:type="paragraph" w:customStyle="1" w:styleId="55C813038481474C9F85CA6BBD549F31">
    <w:name w:val="55C813038481474C9F85CA6BBD549F31"/>
    <w:rsid w:val="00201943"/>
  </w:style>
  <w:style w:type="paragraph" w:customStyle="1" w:styleId="86314BAF51DD486FA3CAD4E5D5A5D87D">
    <w:name w:val="86314BAF51DD486FA3CAD4E5D5A5D87D"/>
    <w:rsid w:val="00201943"/>
  </w:style>
  <w:style w:type="paragraph" w:customStyle="1" w:styleId="12F434BDEB80428F86AB9F2FD4FBC6DC">
    <w:name w:val="12F434BDEB80428F86AB9F2FD4FBC6DC"/>
    <w:rsid w:val="00201943"/>
  </w:style>
  <w:style w:type="paragraph" w:customStyle="1" w:styleId="062E62FB9AEF497DA319569BA4A19136">
    <w:name w:val="062E62FB9AEF497DA319569BA4A19136"/>
    <w:rsid w:val="00201943"/>
  </w:style>
  <w:style w:type="paragraph" w:customStyle="1" w:styleId="F75990BFE35B46058E6B29C0B1C80DE5">
    <w:name w:val="F75990BFE35B46058E6B29C0B1C80DE5"/>
    <w:rsid w:val="00201943"/>
  </w:style>
  <w:style w:type="paragraph" w:customStyle="1" w:styleId="BDEABC2F2DF247089EF442CC19588ECF">
    <w:name w:val="BDEABC2F2DF247089EF442CC19588ECF"/>
    <w:rsid w:val="00201943"/>
  </w:style>
  <w:style w:type="paragraph" w:customStyle="1" w:styleId="1FF00B0EFB2A4E33B03B1F90AC7C90A1">
    <w:name w:val="1FF00B0EFB2A4E33B03B1F90AC7C90A1"/>
    <w:rsid w:val="00201943"/>
  </w:style>
  <w:style w:type="paragraph" w:customStyle="1" w:styleId="4F6B6DC0A32044BFB7F1D4713F2C5C30">
    <w:name w:val="4F6B6DC0A32044BFB7F1D4713F2C5C30"/>
    <w:rsid w:val="00201943"/>
  </w:style>
  <w:style w:type="paragraph" w:customStyle="1" w:styleId="1A50457DF56741409E5B44D777F7E95F">
    <w:name w:val="1A50457DF56741409E5B44D777F7E95F"/>
    <w:rsid w:val="00201943"/>
  </w:style>
  <w:style w:type="paragraph" w:customStyle="1" w:styleId="44365E57DABC49C993041A39EA3D351F">
    <w:name w:val="44365E57DABC49C993041A39EA3D351F"/>
    <w:rsid w:val="00201943"/>
  </w:style>
  <w:style w:type="paragraph" w:customStyle="1" w:styleId="E790C89663854D179483DD339BA10B5C">
    <w:name w:val="E790C89663854D179483DD339BA10B5C"/>
    <w:rsid w:val="00201943"/>
  </w:style>
  <w:style w:type="paragraph" w:customStyle="1" w:styleId="D8D9BBB6A5A448869E88EFAEA5B2C250">
    <w:name w:val="D8D9BBB6A5A448869E88EFAEA5B2C250"/>
    <w:rsid w:val="00201943"/>
  </w:style>
  <w:style w:type="paragraph" w:customStyle="1" w:styleId="D59202A396D44AD9A258691D20301F63">
    <w:name w:val="D59202A396D44AD9A258691D20301F63"/>
    <w:rsid w:val="00201943"/>
  </w:style>
  <w:style w:type="paragraph" w:customStyle="1" w:styleId="A1BE3F858AB04BE18399E0CD2FA20962">
    <w:name w:val="A1BE3F858AB04BE18399E0CD2FA20962"/>
    <w:rsid w:val="00201943"/>
  </w:style>
  <w:style w:type="paragraph" w:customStyle="1" w:styleId="37E38C34CF2B485597DA98C37FA42AD1">
    <w:name w:val="37E38C34CF2B485597DA98C37FA42AD1"/>
    <w:rsid w:val="00201943"/>
  </w:style>
  <w:style w:type="paragraph" w:customStyle="1" w:styleId="5A1F20051D2C4E3EAF8519E9869D601E">
    <w:name w:val="5A1F20051D2C4E3EAF8519E9869D601E"/>
    <w:rsid w:val="00201943"/>
  </w:style>
  <w:style w:type="paragraph" w:customStyle="1" w:styleId="E92E3BF287C045D0A7845F2A1F1D5ACA">
    <w:name w:val="E92E3BF287C045D0A7845F2A1F1D5ACA"/>
    <w:rsid w:val="00201943"/>
  </w:style>
  <w:style w:type="paragraph" w:customStyle="1" w:styleId="4B524962682E4075A87A78F347DAD533">
    <w:name w:val="4B524962682E4075A87A78F347DAD533"/>
    <w:rsid w:val="00201943"/>
  </w:style>
  <w:style w:type="paragraph" w:customStyle="1" w:styleId="8C30CB37A9C844CB8B0008263678EA5F">
    <w:name w:val="8C30CB37A9C844CB8B0008263678EA5F"/>
    <w:rsid w:val="00201943"/>
  </w:style>
  <w:style w:type="paragraph" w:customStyle="1" w:styleId="858EE37CA27948C0BFE0E5CD80E8236E">
    <w:name w:val="858EE37CA27948C0BFE0E5CD80E8236E"/>
    <w:rsid w:val="00201943"/>
  </w:style>
  <w:style w:type="paragraph" w:customStyle="1" w:styleId="11D9AD4D7E5144879DBB7F46B1A661B9">
    <w:name w:val="11D9AD4D7E5144879DBB7F46B1A661B9"/>
    <w:rsid w:val="00201943"/>
  </w:style>
  <w:style w:type="paragraph" w:customStyle="1" w:styleId="CA0330FAAB484BAAA17CDA8174C89DAE">
    <w:name w:val="CA0330FAAB484BAAA17CDA8174C89DAE"/>
    <w:rsid w:val="00201943"/>
  </w:style>
  <w:style w:type="paragraph" w:customStyle="1" w:styleId="02FCC0D4DE134A21B73D8B23A04BE19F">
    <w:name w:val="02FCC0D4DE134A21B73D8B23A04BE19F"/>
    <w:rsid w:val="00201943"/>
  </w:style>
  <w:style w:type="paragraph" w:customStyle="1" w:styleId="21579B716C624AB586B7FFCAA1590674">
    <w:name w:val="21579B716C624AB586B7FFCAA1590674"/>
    <w:rsid w:val="00201943"/>
  </w:style>
  <w:style w:type="paragraph" w:customStyle="1" w:styleId="8457E694A14D4B96AFC271A705741279">
    <w:name w:val="8457E694A14D4B96AFC271A705741279"/>
    <w:rsid w:val="00201943"/>
  </w:style>
  <w:style w:type="paragraph" w:customStyle="1" w:styleId="FA621675D469417FB6640136519AC84D">
    <w:name w:val="FA621675D469417FB6640136519AC84D"/>
    <w:rsid w:val="00201943"/>
  </w:style>
  <w:style w:type="paragraph" w:customStyle="1" w:styleId="B983BE6FA2AD4870B1A1A2332BDB5396">
    <w:name w:val="B983BE6FA2AD4870B1A1A2332BDB5396"/>
    <w:rsid w:val="00201943"/>
  </w:style>
  <w:style w:type="paragraph" w:customStyle="1" w:styleId="DB9CF3DCCB3F4D7BA3C80334BE1BF460">
    <w:name w:val="DB9CF3DCCB3F4D7BA3C80334BE1BF460"/>
    <w:rsid w:val="00201943"/>
  </w:style>
  <w:style w:type="paragraph" w:customStyle="1" w:styleId="29283802FDCA46E78C2403BAE5E8BE0A">
    <w:name w:val="29283802FDCA46E78C2403BAE5E8BE0A"/>
    <w:rsid w:val="00201943"/>
  </w:style>
  <w:style w:type="paragraph" w:customStyle="1" w:styleId="8380A28834A8405F8BE44EC350A6D2CE">
    <w:name w:val="8380A28834A8405F8BE44EC350A6D2CE"/>
    <w:rsid w:val="00201943"/>
  </w:style>
  <w:style w:type="paragraph" w:customStyle="1" w:styleId="ABF629FE68464EB0ADE65E0E17042278">
    <w:name w:val="ABF629FE68464EB0ADE65E0E17042278"/>
    <w:rsid w:val="00201943"/>
  </w:style>
  <w:style w:type="paragraph" w:customStyle="1" w:styleId="7C36160226AA48218C94BB70DA1FBE29">
    <w:name w:val="7C36160226AA48218C94BB70DA1FBE29"/>
    <w:rsid w:val="00201943"/>
  </w:style>
  <w:style w:type="paragraph" w:customStyle="1" w:styleId="DC1652A5CD174AADB7102DA1925B42D8">
    <w:name w:val="DC1652A5CD174AADB7102DA1925B42D8"/>
    <w:rsid w:val="00201943"/>
  </w:style>
  <w:style w:type="paragraph" w:customStyle="1" w:styleId="BFF2B4CFFFDA40D68B7DA5B392218B60">
    <w:name w:val="BFF2B4CFFFDA40D68B7DA5B392218B60"/>
    <w:rsid w:val="00201943"/>
  </w:style>
  <w:style w:type="paragraph" w:customStyle="1" w:styleId="91C5E0EDC1F6483889D0647080AC6B2E">
    <w:name w:val="91C5E0EDC1F6483889D0647080AC6B2E"/>
    <w:rsid w:val="00201943"/>
  </w:style>
  <w:style w:type="paragraph" w:customStyle="1" w:styleId="65EBA7820DA443A2AD036E5DB98375FF">
    <w:name w:val="65EBA7820DA443A2AD036E5DB98375FF"/>
    <w:rsid w:val="00201943"/>
  </w:style>
  <w:style w:type="paragraph" w:customStyle="1" w:styleId="E20B81E6106A4F459F0FD25F43F75EDF">
    <w:name w:val="E20B81E6106A4F459F0FD25F43F75EDF"/>
    <w:rsid w:val="00201943"/>
  </w:style>
  <w:style w:type="paragraph" w:customStyle="1" w:styleId="CE92F28EC03A444CA9439A6E6590CCDC">
    <w:name w:val="CE92F28EC03A444CA9439A6E6590CCDC"/>
    <w:rsid w:val="00201943"/>
  </w:style>
  <w:style w:type="paragraph" w:customStyle="1" w:styleId="337B7F2A6A394EA097576A25DAEB9C96">
    <w:name w:val="337B7F2A6A394EA097576A25DAEB9C96"/>
    <w:rsid w:val="00201943"/>
  </w:style>
  <w:style w:type="paragraph" w:customStyle="1" w:styleId="CC351BC31FED4474B25A95DE220689FB">
    <w:name w:val="CC351BC31FED4474B25A95DE220689FB"/>
    <w:rsid w:val="00201943"/>
  </w:style>
  <w:style w:type="paragraph" w:customStyle="1" w:styleId="84745305A0D94A32918E8C174F3E9B05">
    <w:name w:val="84745305A0D94A32918E8C174F3E9B05"/>
    <w:rsid w:val="00201943"/>
  </w:style>
  <w:style w:type="paragraph" w:customStyle="1" w:styleId="3B418CDDB4874367A48FC914B298BA12">
    <w:name w:val="3B418CDDB4874367A48FC914B298BA12"/>
    <w:rsid w:val="00201943"/>
  </w:style>
  <w:style w:type="paragraph" w:customStyle="1" w:styleId="BAA7C4C134374332B90A6D39ACA79E6E">
    <w:name w:val="BAA7C4C134374332B90A6D39ACA79E6E"/>
    <w:rsid w:val="00201943"/>
  </w:style>
  <w:style w:type="paragraph" w:customStyle="1" w:styleId="292AE91BA8F048E1B7FB477C53010412">
    <w:name w:val="292AE91BA8F048E1B7FB477C53010412"/>
    <w:rsid w:val="00201943"/>
  </w:style>
  <w:style w:type="paragraph" w:customStyle="1" w:styleId="6E9DA1B42DA14FF691115F14D0916725">
    <w:name w:val="6E9DA1B42DA14FF691115F14D0916725"/>
    <w:rsid w:val="00201943"/>
  </w:style>
  <w:style w:type="paragraph" w:customStyle="1" w:styleId="FB260A322AD6491DB5D27498CA39C61A">
    <w:name w:val="FB260A322AD6491DB5D27498CA39C61A"/>
    <w:rsid w:val="00201943"/>
  </w:style>
  <w:style w:type="paragraph" w:customStyle="1" w:styleId="B51C5339B8384063BFB3162D47A4B196">
    <w:name w:val="B51C5339B8384063BFB3162D47A4B196"/>
    <w:rsid w:val="00201943"/>
  </w:style>
  <w:style w:type="paragraph" w:customStyle="1" w:styleId="741E2B6C2B214EEEAEEAE281D0F2C9CC">
    <w:name w:val="741E2B6C2B214EEEAEEAE281D0F2C9CC"/>
    <w:rsid w:val="00201943"/>
  </w:style>
  <w:style w:type="paragraph" w:customStyle="1" w:styleId="12A548C3927A4FFCAB48AD9BE5E8A824">
    <w:name w:val="12A548C3927A4FFCAB48AD9BE5E8A824"/>
    <w:rsid w:val="00201943"/>
  </w:style>
  <w:style w:type="paragraph" w:customStyle="1" w:styleId="9B7661846CD240F1B61F06CC02FAF977">
    <w:name w:val="9B7661846CD240F1B61F06CC02FAF977"/>
    <w:rsid w:val="00201943"/>
  </w:style>
  <w:style w:type="paragraph" w:customStyle="1" w:styleId="1451421A3F5046FAA0A0319D4C1CCA44">
    <w:name w:val="1451421A3F5046FAA0A0319D4C1CCA44"/>
    <w:rsid w:val="00201943"/>
  </w:style>
  <w:style w:type="paragraph" w:customStyle="1" w:styleId="AA534DAFDD7C4C588550AC29E918A665">
    <w:name w:val="AA534DAFDD7C4C588550AC29E918A665"/>
    <w:rsid w:val="00201943"/>
  </w:style>
  <w:style w:type="paragraph" w:customStyle="1" w:styleId="AA2B91CAC1384ADAB20CED32CA8C6EA6">
    <w:name w:val="AA2B91CAC1384ADAB20CED32CA8C6EA6"/>
    <w:rsid w:val="00201943"/>
  </w:style>
  <w:style w:type="paragraph" w:customStyle="1" w:styleId="D7ECC219ADE648AF92A2FC1862C9707C">
    <w:name w:val="D7ECC219ADE648AF92A2FC1862C9707C"/>
    <w:rsid w:val="00201943"/>
  </w:style>
  <w:style w:type="paragraph" w:customStyle="1" w:styleId="4C0E103A2751476F8DF4679CC225C187">
    <w:name w:val="4C0E103A2751476F8DF4679CC225C187"/>
    <w:rsid w:val="00201943"/>
  </w:style>
  <w:style w:type="paragraph" w:customStyle="1" w:styleId="AE167FB4E5B24D209CA72A8DF8D5ED03">
    <w:name w:val="AE167FB4E5B24D209CA72A8DF8D5ED03"/>
    <w:rsid w:val="00201943"/>
  </w:style>
  <w:style w:type="paragraph" w:customStyle="1" w:styleId="5BC8D8466DB340F79BECCD5B222BE7CC">
    <w:name w:val="5BC8D8466DB340F79BECCD5B222BE7CC"/>
    <w:rsid w:val="00201943"/>
  </w:style>
  <w:style w:type="paragraph" w:customStyle="1" w:styleId="85547036414B4095B16040F996F3F6FD">
    <w:name w:val="85547036414B4095B16040F996F3F6FD"/>
    <w:rsid w:val="00201943"/>
  </w:style>
  <w:style w:type="paragraph" w:customStyle="1" w:styleId="1C03EDF203B441B2BE3984E8F99C6EF5">
    <w:name w:val="1C03EDF203B441B2BE3984E8F99C6EF5"/>
    <w:rsid w:val="00201943"/>
  </w:style>
  <w:style w:type="paragraph" w:customStyle="1" w:styleId="8627A000B4F940DBBD85209998704155">
    <w:name w:val="8627A000B4F940DBBD85209998704155"/>
    <w:rsid w:val="00201943"/>
  </w:style>
  <w:style w:type="paragraph" w:customStyle="1" w:styleId="FA6C9BC32ABE45CDA78424A50B6D25A2">
    <w:name w:val="FA6C9BC32ABE45CDA78424A50B6D25A2"/>
    <w:rsid w:val="00201943"/>
  </w:style>
  <w:style w:type="paragraph" w:customStyle="1" w:styleId="970C93CD1E914F45B1449543992A7997">
    <w:name w:val="970C93CD1E914F45B1449543992A7997"/>
    <w:rsid w:val="00201943"/>
  </w:style>
  <w:style w:type="paragraph" w:customStyle="1" w:styleId="A050880C663044578A440DBBC19C0AB9">
    <w:name w:val="A050880C663044578A440DBBC19C0AB9"/>
    <w:rsid w:val="00201943"/>
  </w:style>
  <w:style w:type="paragraph" w:customStyle="1" w:styleId="34ED0E6C374C487FAE885FF6F9BE5FE8">
    <w:name w:val="34ED0E6C374C487FAE885FF6F9BE5FE8"/>
    <w:rsid w:val="00201943"/>
  </w:style>
  <w:style w:type="paragraph" w:customStyle="1" w:styleId="922AD944ED8D476F91EA8188A37AA2CA">
    <w:name w:val="922AD944ED8D476F91EA8188A37AA2CA"/>
    <w:rsid w:val="00201943"/>
  </w:style>
  <w:style w:type="paragraph" w:customStyle="1" w:styleId="B359E3B6D46C44EBA98A6CD6A4FADDEA">
    <w:name w:val="B359E3B6D46C44EBA98A6CD6A4FADDEA"/>
    <w:rsid w:val="00201943"/>
  </w:style>
  <w:style w:type="paragraph" w:customStyle="1" w:styleId="56A1E682D3AD49298433A7B72747851B">
    <w:name w:val="56A1E682D3AD49298433A7B72747851B"/>
    <w:rsid w:val="00201943"/>
  </w:style>
  <w:style w:type="paragraph" w:customStyle="1" w:styleId="FE46CB92E27E44BB8CAA6CCA54B2F432">
    <w:name w:val="FE46CB92E27E44BB8CAA6CCA54B2F432"/>
    <w:rsid w:val="00201943"/>
  </w:style>
  <w:style w:type="paragraph" w:customStyle="1" w:styleId="2340DD2E92EA4663A2B06024CBFE8F28">
    <w:name w:val="2340DD2E92EA4663A2B06024CBFE8F28"/>
    <w:rsid w:val="00201943"/>
  </w:style>
  <w:style w:type="paragraph" w:customStyle="1" w:styleId="C37C95F8A15040DAA5A3580767139CBB">
    <w:name w:val="C37C95F8A15040DAA5A3580767139CBB"/>
    <w:rsid w:val="00201943"/>
  </w:style>
  <w:style w:type="paragraph" w:customStyle="1" w:styleId="3CCFBA8A29F94E1586B31E87B16AF228">
    <w:name w:val="3CCFBA8A29F94E1586B31E87B16AF228"/>
    <w:rsid w:val="00201943"/>
  </w:style>
  <w:style w:type="paragraph" w:customStyle="1" w:styleId="1324C03DCE0F4DC591C2122661A47293">
    <w:name w:val="1324C03DCE0F4DC591C2122661A47293"/>
    <w:rsid w:val="00201943"/>
  </w:style>
  <w:style w:type="paragraph" w:customStyle="1" w:styleId="829B5D9D8A2B4C4D8D7E921F31DECB5E">
    <w:name w:val="829B5D9D8A2B4C4D8D7E921F31DECB5E"/>
    <w:rsid w:val="00201943"/>
  </w:style>
  <w:style w:type="paragraph" w:customStyle="1" w:styleId="3E00A65756A64B79B8C1845EAAE01158">
    <w:name w:val="3E00A65756A64B79B8C1845EAAE01158"/>
    <w:rsid w:val="00201943"/>
  </w:style>
  <w:style w:type="paragraph" w:customStyle="1" w:styleId="F48830AA7F79470DBC0B193B9567A55D">
    <w:name w:val="F48830AA7F79470DBC0B193B9567A55D"/>
    <w:rsid w:val="00201943"/>
  </w:style>
  <w:style w:type="paragraph" w:customStyle="1" w:styleId="C03A9338CB4D40FC87B56CC4179CE24C">
    <w:name w:val="C03A9338CB4D40FC87B56CC4179CE24C"/>
    <w:rsid w:val="00201943"/>
  </w:style>
  <w:style w:type="paragraph" w:customStyle="1" w:styleId="AAEE6BD9535344209FBB71746B196010">
    <w:name w:val="AAEE6BD9535344209FBB71746B196010"/>
    <w:rsid w:val="00201943"/>
  </w:style>
  <w:style w:type="paragraph" w:customStyle="1" w:styleId="771EF003DCB94840AE9170C49613FDA6">
    <w:name w:val="771EF003DCB94840AE9170C49613FDA6"/>
    <w:rsid w:val="00201943"/>
  </w:style>
  <w:style w:type="paragraph" w:customStyle="1" w:styleId="571B186EE95445D4BAD456E1F8220558">
    <w:name w:val="571B186EE95445D4BAD456E1F8220558"/>
    <w:rsid w:val="00201943"/>
  </w:style>
  <w:style w:type="paragraph" w:customStyle="1" w:styleId="403165A05C2F4027BC1BE32CAE81CE7D">
    <w:name w:val="403165A05C2F4027BC1BE32CAE81CE7D"/>
    <w:rsid w:val="00201943"/>
  </w:style>
  <w:style w:type="paragraph" w:customStyle="1" w:styleId="646688B94B744849882C4DC72503A05D">
    <w:name w:val="646688B94B744849882C4DC72503A05D"/>
    <w:rsid w:val="00201943"/>
  </w:style>
  <w:style w:type="paragraph" w:customStyle="1" w:styleId="AA7CACA13B964225B3564F21C2E6A407">
    <w:name w:val="AA7CACA13B964225B3564F21C2E6A407"/>
    <w:rsid w:val="00201943"/>
  </w:style>
  <w:style w:type="paragraph" w:customStyle="1" w:styleId="163C820C54DA467E9FB692F19B5024B6">
    <w:name w:val="163C820C54DA467E9FB692F19B5024B6"/>
    <w:rsid w:val="00201943"/>
  </w:style>
  <w:style w:type="paragraph" w:customStyle="1" w:styleId="887AF2AEFAB246518FDCD8B76C464B9F">
    <w:name w:val="887AF2AEFAB246518FDCD8B76C464B9F"/>
    <w:rsid w:val="00201943"/>
  </w:style>
  <w:style w:type="paragraph" w:customStyle="1" w:styleId="D88807F55A52438D882B6C29E100E055">
    <w:name w:val="D88807F55A52438D882B6C29E100E055"/>
    <w:rsid w:val="00201943"/>
  </w:style>
  <w:style w:type="paragraph" w:customStyle="1" w:styleId="AA06574D68EB4FCEA9F1E77909F04D2A">
    <w:name w:val="AA06574D68EB4FCEA9F1E77909F04D2A"/>
    <w:rsid w:val="00201943"/>
  </w:style>
  <w:style w:type="paragraph" w:customStyle="1" w:styleId="339DF3DE19E94DB49DB265BEBDC8D76E">
    <w:name w:val="339DF3DE19E94DB49DB265BEBDC8D76E"/>
    <w:rsid w:val="00201943"/>
  </w:style>
  <w:style w:type="paragraph" w:customStyle="1" w:styleId="F7791D3E1CD74DA29E2354A84B25D306">
    <w:name w:val="F7791D3E1CD74DA29E2354A84B25D306"/>
    <w:rsid w:val="00201943"/>
  </w:style>
  <w:style w:type="paragraph" w:customStyle="1" w:styleId="79C6522417CA4C02AA05E560DBEB703F">
    <w:name w:val="79C6522417CA4C02AA05E560DBEB703F"/>
    <w:rsid w:val="00201943"/>
  </w:style>
  <w:style w:type="paragraph" w:customStyle="1" w:styleId="76A459CD2F9A4DD6A8938AD21F5A9A70">
    <w:name w:val="76A459CD2F9A4DD6A8938AD21F5A9A70"/>
    <w:rsid w:val="00201943"/>
  </w:style>
  <w:style w:type="paragraph" w:customStyle="1" w:styleId="6445BD8C59AB42A382117248CABE3E4F">
    <w:name w:val="6445BD8C59AB42A382117248CABE3E4F"/>
    <w:rsid w:val="00201943"/>
  </w:style>
  <w:style w:type="paragraph" w:customStyle="1" w:styleId="B4B456895E7C4CF3967F06A88D079946">
    <w:name w:val="B4B456895E7C4CF3967F06A88D079946"/>
    <w:rsid w:val="00201943"/>
  </w:style>
  <w:style w:type="paragraph" w:customStyle="1" w:styleId="027571C2A16546DC904BF8E60AF53680">
    <w:name w:val="027571C2A16546DC904BF8E60AF53680"/>
    <w:rsid w:val="00201943"/>
  </w:style>
  <w:style w:type="paragraph" w:customStyle="1" w:styleId="69555B0298E74A6284EE70E261329CFC">
    <w:name w:val="69555B0298E74A6284EE70E261329CFC"/>
    <w:rsid w:val="00201943"/>
  </w:style>
  <w:style w:type="paragraph" w:customStyle="1" w:styleId="A2403E055D074BA88C702D6BE2671318">
    <w:name w:val="A2403E055D074BA88C702D6BE2671318"/>
    <w:rsid w:val="00201943"/>
  </w:style>
  <w:style w:type="paragraph" w:customStyle="1" w:styleId="9A574340965A488B9581690CC6CC918A">
    <w:name w:val="9A574340965A488B9581690CC6CC918A"/>
    <w:rsid w:val="00201943"/>
  </w:style>
  <w:style w:type="paragraph" w:customStyle="1" w:styleId="494994512C6A4C4AB8BF973AD3D106C8">
    <w:name w:val="494994512C6A4C4AB8BF973AD3D106C8"/>
    <w:rsid w:val="00201943"/>
  </w:style>
  <w:style w:type="paragraph" w:customStyle="1" w:styleId="F913644D94094631AACEB850867623CC">
    <w:name w:val="F913644D94094631AACEB850867623CC"/>
    <w:rsid w:val="00201943"/>
  </w:style>
  <w:style w:type="paragraph" w:customStyle="1" w:styleId="6ABA2569EBC94891B8BD721276F0E23D">
    <w:name w:val="6ABA2569EBC94891B8BD721276F0E23D"/>
    <w:rsid w:val="00201943"/>
  </w:style>
  <w:style w:type="paragraph" w:customStyle="1" w:styleId="85D7A857132F41C282891F4A7F52E6C7">
    <w:name w:val="85D7A857132F41C282891F4A7F52E6C7"/>
    <w:rsid w:val="00201943"/>
  </w:style>
  <w:style w:type="paragraph" w:customStyle="1" w:styleId="894A06C34B21402BBFEDBD2687D0E795">
    <w:name w:val="894A06C34B21402BBFEDBD2687D0E795"/>
    <w:rsid w:val="00201943"/>
  </w:style>
  <w:style w:type="paragraph" w:customStyle="1" w:styleId="9D8E0C152086478EA3B570AA3A396A6B">
    <w:name w:val="9D8E0C152086478EA3B570AA3A396A6B"/>
    <w:rsid w:val="00201943"/>
  </w:style>
  <w:style w:type="paragraph" w:customStyle="1" w:styleId="0309C226532C420384FD9DAEC987C8F5">
    <w:name w:val="0309C226532C420384FD9DAEC987C8F5"/>
    <w:rsid w:val="00201943"/>
  </w:style>
  <w:style w:type="paragraph" w:customStyle="1" w:styleId="8AA0F06B12364AE2A0B5DA0A1106C287">
    <w:name w:val="8AA0F06B12364AE2A0B5DA0A1106C287"/>
    <w:rsid w:val="00201943"/>
  </w:style>
  <w:style w:type="paragraph" w:customStyle="1" w:styleId="2E9F1B88DF394AAE9B801DFC260240E4">
    <w:name w:val="2E9F1B88DF394AAE9B801DFC260240E4"/>
    <w:rsid w:val="00201943"/>
  </w:style>
  <w:style w:type="paragraph" w:customStyle="1" w:styleId="2DDEBB47C30542ED9A541B4A5266C83E">
    <w:name w:val="2DDEBB47C30542ED9A541B4A5266C83E"/>
    <w:rsid w:val="00201943"/>
  </w:style>
  <w:style w:type="paragraph" w:customStyle="1" w:styleId="02D1522AD02740B9A53B3AD7BA1D0BEF">
    <w:name w:val="02D1522AD02740B9A53B3AD7BA1D0BEF"/>
    <w:rsid w:val="00201943"/>
  </w:style>
  <w:style w:type="paragraph" w:customStyle="1" w:styleId="0AF72C3A80E34A55B85BA8A7F2A53C18">
    <w:name w:val="0AF72C3A80E34A55B85BA8A7F2A53C18"/>
    <w:rsid w:val="00201943"/>
  </w:style>
  <w:style w:type="paragraph" w:customStyle="1" w:styleId="5C5433A88B4B48278CE9D0911F17B24E">
    <w:name w:val="5C5433A88B4B48278CE9D0911F17B24E"/>
    <w:rsid w:val="00201943"/>
  </w:style>
  <w:style w:type="paragraph" w:customStyle="1" w:styleId="03F0E0EC15DE4EB88718AF90ECB173D2">
    <w:name w:val="03F0E0EC15DE4EB88718AF90ECB173D2"/>
    <w:rsid w:val="00201943"/>
  </w:style>
  <w:style w:type="paragraph" w:customStyle="1" w:styleId="0A49133F27464726A8706057495BF4F1">
    <w:name w:val="0A49133F27464726A8706057495BF4F1"/>
    <w:rsid w:val="00201943"/>
  </w:style>
  <w:style w:type="paragraph" w:customStyle="1" w:styleId="3CBF4E7D7613469CB99335530B6B21F1">
    <w:name w:val="3CBF4E7D7613469CB99335530B6B21F1"/>
    <w:rsid w:val="00201943"/>
  </w:style>
  <w:style w:type="paragraph" w:customStyle="1" w:styleId="BCD2DD55AE8C4EDCA43C826368F74CA0">
    <w:name w:val="BCD2DD55AE8C4EDCA43C826368F74CA0"/>
    <w:rsid w:val="00201943"/>
  </w:style>
  <w:style w:type="paragraph" w:customStyle="1" w:styleId="1E8DAA81B0304576B090BE633ECF00A2">
    <w:name w:val="1E8DAA81B0304576B090BE633ECF00A2"/>
    <w:rsid w:val="00201943"/>
  </w:style>
  <w:style w:type="paragraph" w:customStyle="1" w:styleId="26AA27ECECB14C1E8FC5414351827E3B">
    <w:name w:val="26AA27ECECB14C1E8FC5414351827E3B"/>
    <w:rsid w:val="00201943"/>
  </w:style>
  <w:style w:type="paragraph" w:customStyle="1" w:styleId="EC650331250F4BC6A9CC2D12DEE53C16">
    <w:name w:val="EC650331250F4BC6A9CC2D12DEE53C16"/>
    <w:rsid w:val="00201943"/>
  </w:style>
  <w:style w:type="paragraph" w:customStyle="1" w:styleId="0D1541C35B4B4691821E47F6BBB14A09">
    <w:name w:val="0D1541C35B4B4691821E47F6BBB14A09"/>
    <w:rsid w:val="00201943"/>
  </w:style>
  <w:style w:type="paragraph" w:customStyle="1" w:styleId="78B2C2603F9940D790DE7485A9102B83">
    <w:name w:val="78B2C2603F9940D790DE7485A9102B83"/>
    <w:rsid w:val="00201943"/>
  </w:style>
  <w:style w:type="paragraph" w:customStyle="1" w:styleId="29A78423B85847318B5D7F1C863E9658">
    <w:name w:val="29A78423B85847318B5D7F1C863E9658"/>
    <w:rsid w:val="00201943"/>
  </w:style>
  <w:style w:type="paragraph" w:customStyle="1" w:styleId="9B46C54D0FBC4457B3B41A6AF636DEEB">
    <w:name w:val="9B46C54D0FBC4457B3B41A6AF636DEEB"/>
    <w:rsid w:val="00201943"/>
  </w:style>
  <w:style w:type="paragraph" w:customStyle="1" w:styleId="C18393A1714C4CB2B3A4088AC5EC811F">
    <w:name w:val="C18393A1714C4CB2B3A4088AC5EC811F"/>
    <w:rsid w:val="00201943"/>
  </w:style>
  <w:style w:type="paragraph" w:customStyle="1" w:styleId="6D6CC63A53094199BCD7CFABD1CC67E2">
    <w:name w:val="6D6CC63A53094199BCD7CFABD1CC67E2"/>
    <w:rsid w:val="00201943"/>
  </w:style>
  <w:style w:type="paragraph" w:customStyle="1" w:styleId="4EC44B4987434319A9EDC9A063F9E92C">
    <w:name w:val="4EC44B4987434319A9EDC9A063F9E92C"/>
    <w:rsid w:val="00201943"/>
  </w:style>
  <w:style w:type="paragraph" w:customStyle="1" w:styleId="B144BA1EBEAB46E39DC5166EA6DF6DD9">
    <w:name w:val="B144BA1EBEAB46E39DC5166EA6DF6DD9"/>
    <w:rsid w:val="00201943"/>
  </w:style>
  <w:style w:type="paragraph" w:customStyle="1" w:styleId="F9E6DEC475DF4B32B820675A8BA2DB21">
    <w:name w:val="F9E6DEC475DF4B32B820675A8BA2DB21"/>
    <w:rsid w:val="00201943"/>
  </w:style>
  <w:style w:type="paragraph" w:customStyle="1" w:styleId="7C08DEADAF344548B3966E0CD4395FE2">
    <w:name w:val="7C08DEADAF344548B3966E0CD4395FE2"/>
    <w:rsid w:val="00201943"/>
  </w:style>
  <w:style w:type="paragraph" w:customStyle="1" w:styleId="0C15E3C92D7148CBBF5571C7A7A592AE">
    <w:name w:val="0C15E3C92D7148CBBF5571C7A7A592AE"/>
    <w:rsid w:val="00201943"/>
  </w:style>
  <w:style w:type="paragraph" w:customStyle="1" w:styleId="5FA97500F1574AC492E441760FDF35B2">
    <w:name w:val="5FA97500F1574AC492E441760FDF35B2"/>
    <w:rsid w:val="00201943"/>
  </w:style>
  <w:style w:type="paragraph" w:customStyle="1" w:styleId="05E92A262E4847EA883E8D58BCB26F64">
    <w:name w:val="05E92A262E4847EA883E8D58BCB26F64"/>
    <w:rsid w:val="00201943"/>
  </w:style>
  <w:style w:type="paragraph" w:customStyle="1" w:styleId="A06C59EA15904B81874F998AD7CF381C">
    <w:name w:val="A06C59EA15904B81874F998AD7CF381C"/>
    <w:rsid w:val="00201943"/>
  </w:style>
  <w:style w:type="paragraph" w:customStyle="1" w:styleId="21968A7CB28D429B8B85146F45A11CEA">
    <w:name w:val="21968A7CB28D429B8B85146F45A11CEA"/>
    <w:rsid w:val="00201943"/>
  </w:style>
  <w:style w:type="paragraph" w:customStyle="1" w:styleId="64CC6E7BA51C4E2A80DF314E1EC2E89C">
    <w:name w:val="64CC6E7BA51C4E2A80DF314E1EC2E89C"/>
    <w:rsid w:val="00201943"/>
  </w:style>
  <w:style w:type="paragraph" w:customStyle="1" w:styleId="4E0CE62D6AC7417EA73BCF4FF31CF566">
    <w:name w:val="4E0CE62D6AC7417EA73BCF4FF31CF566"/>
    <w:rsid w:val="00201943"/>
  </w:style>
  <w:style w:type="paragraph" w:customStyle="1" w:styleId="39661DDD08294EF497B39925E6ACBBBF">
    <w:name w:val="39661DDD08294EF497B39925E6ACBBBF"/>
    <w:rsid w:val="00201943"/>
  </w:style>
  <w:style w:type="paragraph" w:customStyle="1" w:styleId="24E21C3F344B49E9A2470AF2D10E741C">
    <w:name w:val="24E21C3F344B49E9A2470AF2D10E741C"/>
    <w:rsid w:val="00201943"/>
  </w:style>
  <w:style w:type="paragraph" w:customStyle="1" w:styleId="8F0FD53324E44A74A33E851E69E8368F">
    <w:name w:val="8F0FD53324E44A74A33E851E69E8368F"/>
    <w:rsid w:val="00201943"/>
  </w:style>
  <w:style w:type="paragraph" w:customStyle="1" w:styleId="6609FB491BF143AC9BE07B0AA036D7A1">
    <w:name w:val="6609FB491BF143AC9BE07B0AA036D7A1"/>
    <w:rsid w:val="00201943"/>
  </w:style>
  <w:style w:type="paragraph" w:customStyle="1" w:styleId="CE346B72D7A14A028DA483E24EB773B4">
    <w:name w:val="CE346B72D7A14A028DA483E24EB773B4"/>
    <w:rsid w:val="00201943"/>
  </w:style>
  <w:style w:type="paragraph" w:customStyle="1" w:styleId="C8B34A3F1C5A44FA8FCE53E4DB4ECD43">
    <w:name w:val="C8B34A3F1C5A44FA8FCE53E4DB4ECD43"/>
    <w:rsid w:val="00201943"/>
  </w:style>
  <w:style w:type="paragraph" w:customStyle="1" w:styleId="B7937D9652E54B3F880E285AC65C1F50">
    <w:name w:val="B7937D9652E54B3F880E285AC65C1F50"/>
    <w:rsid w:val="00201943"/>
  </w:style>
  <w:style w:type="paragraph" w:customStyle="1" w:styleId="EF952445A4D548D3B178D0A4403B8C82">
    <w:name w:val="EF952445A4D548D3B178D0A4403B8C82"/>
    <w:rsid w:val="00201943"/>
  </w:style>
  <w:style w:type="paragraph" w:customStyle="1" w:styleId="C02D0FF3727945DA8D3B548779A89F18">
    <w:name w:val="C02D0FF3727945DA8D3B548779A89F18"/>
    <w:rsid w:val="00201943"/>
  </w:style>
  <w:style w:type="paragraph" w:customStyle="1" w:styleId="5BC3B06CFB22447F850735C474452FEF">
    <w:name w:val="5BC3B06CFB22447F850735C474452FEF"/>
    <w:rsid w:val="00201943"/>
  </w:style>
  <w:style w:type="paragraph" w:customStyle="1" w:styleId="5747BF661E6F4C70BF4C7F6068425C4D">
    <w:name w:val="5747BF661E6F4C70BF4C7F6068425C4D"/>
    <w:rsid w:val="00201943"/>
  </w:style>
  <w:style w:type="paragraph" w:customStyle="1" w:styleId="2C05F7E3612640D8BB357D388F43E8C1">
    <w:name w:val="2C05F7E3612640D8BB357D388F43E8C1"/>
    <w:rsid w:val="00201943"/>
  </w:style>
  <w:style w:type="paragraph" w:customStyle="1" w:styleId="C057DF19AD8342E999681F4C4BEECC20">
    <w:name w:val="C057DF19AD8342E999681F4C4BEECC20"/>
    <w:rsid w:val="00201943"/>
  </w:style>
  <w:style w:type="paragraph" w:customStyle="1" w:styleId="39C4D2D532F24BF782F7404427D8270A">
    <w:name w:val="39C4D2D532F24BF782F7404427D8270A"/>
    <w:rsid w:val="00201943"/>
  </w:style>
  <w:style w:type="paragraph" w:customStyle="1" w:styleId="0E352BC37595475DA31F891AE2388CA9">
    <w:name w:val="0E352BC37595475DA31F891AE2388CA9"/>
    <w:rsid w:val="00201943"/>
  </w:style>
  <w:style w:type="paragraph" w:customStyle="1" w:styleId="66AB272EEC4244119E73F4472987D718">
    <w:name w:val="66AB272EEC4244119E73F4472987D718"/>
    <w:rsid w:val="00201943"/>
  </w:style>
  <w:style w:type="paragraph" w:customStyle="1" w:styleId="B928DC8F7B424B0B82E8E3F421987EFA">
    <w:name w:val="B928DC8F7B424B0B82E8E3F421987EFA"/>
    <w:rsid w:val="00201943"/>
  </w:style>
  <w:style w:type="paragraph" w:customStyle="1" w:styleId="C8C637636A014F57B1762E2BAC4ABCAD">
    <w:name w:val="C8C637636A014F57B1762E2BAC4ABCAD"/>
    <w:rsid w:val="00201943"/>
  </w:style>
  <w:style w:type="paragraph" w:customStyle="1" w:styleId="65C2CFE434B44DA6B29BADEC060EDE5B">
    <w:name w:val="65C2CFE434B44DA6B29BADEC060EDE5B"/>
    <w:rsid w:val="00201943"/>
  </w:style>
  <w:style w:type="paragraph" w:customStyle="1" w:styleId="B0DDAA118D6B4159BBC6879F1A293032">
    <w:name w:val="B0DDAA118D6B4159BBC6879F1A293032"/>
    <w:rsid w:val="00201943"/>
  </w:style>
  <w:style w:type="paragraph" w:customStyle="1" w:styleId="0F35B0D50AD1427FAE9E2EE1367517E7">
    <w:name w:val="0F35B0D50AD1427FAE9E2EE1367517E7"/>
    <w:rsid w:val="00201943"/>
  </w:style>
  <w:style w:type="paragraph" w:customStyle="1" w:styleId="31FF763CEC3A4590ACDACFD4E4D9E131">
    <w:name w:val="31FF763CEC3A4590ACDACFD4E4D9E131"/>
    <w:rsid w:val="00201943"/>
  </w:style>
  <w:style w:type="paragraph" w:customStyle="1" w:styleId="F6C35A37B7D74B189DC49719D3BD8750">
    <w:name w:val="F6C35A37B7D74B189DC49719D3BD8750"/>
    <w:rsid w:val="00201943"/>
  </w:style>
  <w:style w:type="paragraph" w:customStyle="1" w:styleId="CC19291190AC4077858E463A02BA4139">
    <w:name w:val="CC19291190AC4077858E463A02BA4139"/>
    <w:rsid w:val="00201943"/>
  </w:style>
  <w:style w:type="paragraph" w:customStyle="1" w:styleId="75FB14D975384E0997D8358B54A28A79">
    <w:name w:val="75FB14D975384E0997D8358B54A28A79"/>
    <w:rsid w:val="00201943"/>
  </w:style>
  <w:style w:type="paragraph" w:customStyle="1" w:styleId="A408863FE75E465FAA69B8D0EDBE539E">
    <w:name w:val="A408863FE75E465FAA69B8D0EDBE539E"/>
    <w:rsid w:val="00201943"/>
  </w:style>
  <w:style w:type="paragraph" w:customStyle="1" w:styleId="877C45773A2349BD8FF9780468EBD99F">
    <w:name w:val="877C45773A2349BD8FF9780468EBD99F"/>
    <w:rsid w:val="00201943"/>
  </w:style>
  <w:style w:type="paragraph" w:customStyle="1" w:styleId="187A4A8AA5994E8BA667C1DFD4C51ECC">
    <w:name w:val="187A4A8AA5994E8BA667C1DFD4C51ECC"/>
    <w:rsid w:val="00201943"/>
  </w:style>
  <w:style w:type="paragraph" w:customStyle="1" w:styleId="88602354EE6648E9988EC91A993C0B31">
    <w:name w:val="88602354EE6648E9988EC91A993C0B31"/>
    <w:rsid w:val="00201943"/>
  </w:style>
  <w:style w:type="paragraph" w:customStyle="1" w:styleId="8929BBC3D3244A79979F9EA7051989B7">
    <w:name w:val="8929BBC3D3244A79979F9EA7051989B7"/>
    <w:rsid w:val="00201943"/>
  </w:style>
  <w:style w:type="paragraph" w:customStyle="1" w:styleId="BBB78584493740218861D03804DCC134">
    <w:name w:val="BBB78584493740218861D03804DCC134"/>
    <w:rsid w:val="00201943"/>
  </w:style>
  <w:style w:type="paragraph" w:customStyle="1" w:styleId="2846B15788204A90ABC813D13A20D92D">
    <w:name w:val="2846B15788204A90ABC813D13A20D92D"/>
    <w:rsid w:val="00201943"/>
  </w:style>
  <w:style w:type="paragraph" w:customStyle="1" w:styleId="16398AC9771D495FBE63AB88D14751DA">
    <w:name w:val="16398AC9771D495FBE63AB88D14751DA"/>
    <w:rsid w:val="00201943"/>
  </w:style>
  <w:style w:type="paragraph" w:customStyle="1" w:styleId="6D2622D531D74177A6F8A839290D7F32">
    <w:name w:val="6D2622D531D74177A6F8A839290D7F32"/>
    <w:rsid w:val="00201943"/>
  </w:style>
  <w:style w:type="paragraph" w:customStyle="1" w:styleId="237632FCF4984206A8D3A127AA8E40BA">
    <w:name w:val="237632FCF4984206A8D3A127AA8E40BA"/>
    <w:rsid w:val="00201943"/>
  </w:style>
  <w:style w:type="paragraph" w:customStyle="1" w:styleId="FCD4B67364B346508875FC0AF6BAC195">
    <w:name w:val="FCD4B67364B346508875FC0AF6BAC195"/>
    <w:rsid w:val="00201943"/>
  </w:style>
  <w:style w:type="paragraph" w:customStyle="1" w:styleId="848038474C554B839A322AAED6E9C862">
    <w:name w:val="848038474C554B839A322AAED6E9C862"/>
    <w:rsid w:val="00201943"/>
  </w:style>
  <w:style w:type="paragraph" w:customStyle="1" w:styleId="F8F4D146B8DE446BAED86D3ED9C46521">
    <w:name w:val="F8F4D146B8DE446BAED86D3ED9C46521"/>
    <w:rsid w:val="00201943"/>
  </w:style>
  <w:style w:type="paragraph" w:customStyle="1" w:styleId="DCBFA94288DC4A87B26D22FAAF5346AC">
    <w:name w:val="DCBFA94288DC4A87B26D22FAAF5346AC"/>
    <w:rsid w:val="00201943"/>
  </w:style>
  <w:style w:type="paragraph" w:customStyle="1" w:styleId="D8A1E175DF3A4C35AA67A1F4EF2BD230">
    <w:name w:val="D8A1E175DF3A4C35AA67A1F4EF2BD230"/>
    <w:rsid w:val="00201943"/>
  </w:style>
  <w:style w:type="paragraph" w:customStyle="1" w:styleId="E2B0569E9610495286A2D543DD98A4EF">
    <w:name w:val="E2B0569E9610495286A2D543DD98A4EF"/>
    <w:rsid w:val="00201943"/>
  </w:style>
  <w:style w:type="paragraph" w:customStyle="1" w:styleId="D4B2C7D5D68848D8BE078A8887D17CFA">
    <w:name w:val="D4B2C7D5D68848D8BE078A8887D17CFA"/>
    <w:rsid w:val="00201943"/>
  </w:style>
  <w:style w:type="paragraph" w:customStyle="1" w:styleId="79054592B2BA40ED8DF641D1C9788B8B">
    <w:name w:val="79054592B2BA40ED8DF641D1C9788B8B"/>
    <w:rsid w:val="00201943"/>
  </w:style>
  <w:style w:type="paragraph" w:customStyle="1" w:styleId="9FB1A7868C62474BABBF6523D57FD5BA">
    <w:name w:val="9FB1A7868C62474BABBF6523D57FD5BA"/>
    <w:rsid w:val="00201943"/>
  </w:style>
  <w:style w:type="paragraph" w:customStyle="1" w:styleId="87C913383F624F5C9636D610A1735601">
    <w:name w:val="87C913383F624F5C9636D610A1735601"/>
    <w:rsid w:val="00201943"/>
  </w:style>
  <w:style w:type="paragraph" w:customStyle="1" w:styleId="F3ECA27A87824F76B3BA045A7CB19F8B">
    <w:name w:val="F3ECA27A87824F76B3BA045A7CB19F8B"/>
    <w:rsid w:val="00201943"/>
  </w:style>
  <w:style w:type="paragraph" w:customStyle="1" w:styleId="2E076BAF2E2F40E9B6A958C51C649AB2">
    <w:name w:val="2E076BAF2E2F40E9B6A958C51C649AB2"/>
    <w:rsid w:val="00201943"/>
  </w:style>
  <w:style w:type="paragraph" w:customStyle="1" w:styleId="C07102CC0BC8448B8BBD116E15D52596">
    <w:name w:val="C07102CC0BC8448B8BBD116E15D52596"/>
    <w:rsid w:val="00201943"/>
  </w:style>
  <w:style w:type="paragraph" w:customStyle="1" w:styleId="25BBA6EE222C42FB8C15C05336B53880">
    <w:name w:val="25BBA6EE222C42FB8C15C05336B53880"/>
    <w:rsid w:val="00201943"/>
  </w:style>
  <w:style w:type="paragraph" w:customStyle="1" w:styleId="4569A0DF34ED499CB9E641BAA941BEE6">
    <w:name w:val="4569A0DF34ED499CB9E641BAA941BEE6"/>
    <w:rsid w:val="00201943"/>
  </w:style>
  <w:style w:type="paragraph" w:customStyle="1" w:styleId="0A630921C8824C4A86681B2EFEE4DA01">
    <w:name w:val="0A630921C8824C4A86681B2EFEE4DA01"/>
    <w:rsid w:val="00201943"/>
  </w:style>
  <w:style w:type="paragraph" w:customStyle="1" w:styleId="4E07361A2FC94DAEB1D9BB3EF6B5BB1A">
    <w:name w:val="4E07361A2FC94DAEB1D9BB3EF6B5BB1A"/>
    <w:rsid w:val="00201943"/>
  </w:style>
  <w:style w:type="paragraph" w:customStyle="1" w:styleId="1AF6E42419C94F4EAAAD6946DDAE059B">
    <w:name w:val="1AF6E42419C94F4EAAAD6946DDAE059B"/>
    <w:rsid w:val="00201943"/>
  </w:style>
  <w:style w:type="paragraph" w:customStyle="1" w:styleId="C77C7E2E75864B5195C680D5B7CEBF53">
    <w:name w:val="C77C7E2E75864B5195C680D5B7CEBF53"/>
    <w:rsid w:val="00201943"/>
  </w:style>
  <w:style w:type="paragraph" w:customStyle="1" w:styleId="E7B820BAAB6248CAA6AB941FCF5AFBE0">
    <w:name w:val="E7B820BAAB6248CAA6AB941FCF5AFBE0"/>
    <w:rsid w:val="00201943"/>
  </w:style>
  <w:style w:type="paragraph" w:customStyle="1" w:styleId="F2663DA00D2C4F1288EC3A297436438D">
    <w:name w:val="F2663DA00D2C4F1288EC3A297436438D"/>
    <w:rsid w:val="00201943"/>
  </w:style>
  <w:style w:type="paragraph" w:customStyle="1" w:styleId="E65769232A6E49C296BE93A6FF6E4233">
    <w:name w:val="E65769232A6E49C296BE93A6FF6E4233"/>
    <w:rsid w:val="00201943"/>
  </w:style>
  <w:style w:type="paragraph" w:customStyle="1" w:styleId="29D53AB86D5145D28FC812E0D19F1493">
    <w:name w:val="29D53AB86D5145D28FC812E0D19F1493"/>
    <w:rsid w:val="00201943"/>
  </w:style>
  <w:style w:type="paragraph" w:customStyle="1" w:styleId="B25D2B1A471A4728A12949B1FB7F5F08">
    <w:name w:val="B25D2B1A471A4728A12949B1FB7F5F08"/>
    <w:rsid w:val="00201943"/>
  </w:style>
  <w:style w:type="paragraph" w:customStyle="1" w:styleId="1F15CFBFEC604E1C8A8E31DCC67D701B">
    <w:name w:val="1F15CFBFEC604E1C8A8E31DCC67D701B"/>
    <w:rsid w:val="00201943"/>
  </w:style>
  <w:style w:type="paragraph" w:customStyle="1" w:styleId="FAB5881D3EF342EAAD3129E104A66659">
    <w:name w:val="FAB5881D3EF342EAAD3129E104A66659"/>
    <w:rsid w:val="00201943"/>
  </w:style>
  <w:style w:type="paragraph" w:customStyle="1" w:styleId="3E67AB0F5A854F08984E08902D1C605C">
    <w:name w:val="3E67AB0F5A854F08984E08902D1C605C"/>
    <w:rsid w:val="00201943"/>
  </w:style>
  <w:style w:type="paragraph" w:customStyle="1" w:styleId="D66BB7C68D8A40F691D750D4522DB8D0">
    <w:name w:val="D66BB7C68D8A40F691D750D4522DB8D0"/>
    <w:rsid w:val="00201943"/>
  </w:style>
  <w:style w:type="paragraph" w:customStyle="1" w:styleId="5B0837579FFA4A6F8E691949A1EABF20">
    <w:name w:val="5B0837579FFA4A6F8E691949A1EABF20"/>
    <w:rsid w:val="00201943"/>
  </w:style>
  <w:style w:type="paragraph" w:customStyle="1" w:styleId="FFC4CAAD560440B699EDDEDCE201C020">
    <w:name w:val="FFC4CAAD560440B699EDDEDCE201C020"/>
    <w:rsid w:val="00201943"/>
  </w:style>
  <w:style w:type="paragraph" w:customStyle="1" w:styleId="422689F3CAB94AED8D89266278069E80">
    <w:name w:val="422689F3CAB94AED8D89266278069E80"/>
    <w:rsid w:val="00201943"/>
  </w:style>
  <w:style w:type="paragraph" w:customStyle="1" w:styleId="601EE700209B489494ABA00190B04C38">
    <w:name w:val="601EE700209B489494ABA00190B04C38"/>
    <w:rsid w:val="00201943"/>
  </w:style>
  <w:style w:type="paragraph" w:customStyle="1" w:styleId="1F90D1F4F66849C4B5305F797D2CA445">
    <w:name w:val="1F90D1F4F66849C4B5305F797D2CA445"/>
    <w:rsid w:val="00201943"/>
  </w:style>
  <w:style w:type="paragraph" w:customStyle="1" w:styleId="8E7181D7ED2E4E4E87D2A63E969BEBA7">
    <w:name w:val="8E7181D7ED2E4E4E87D2A63E969BEBA7"/>
    <w:rsid w:val="00201943"/>
  </w:style>
  <w:style w:type="paragraph" w:customStyle="1" w:styleId="D07C228D9D514527838501FAF7EACEC8">
    <w:name w:val="D07C228D9D514527838501FAF7EACEC8"/>
    <w:rsid w:val="00201943"/>
  </w:style>
  <w:style w:type="paragraph" w:customStyle="1" w:styleId="1D4CAE496D8E4E7C872DE8F74B19E98E">
    <w:name w:val="1D4CAE496D8E4E7C872DE8F74B19E98E"/>
    <w:rsid w:val="00201943"/>
  </w:style>
  <w:style w:type="paragraph" w:customStyle="1" w:styleId="BEF5B124798D4750AAC67FCA196488FC">
    <w:name w:val="BEF5B124798D4750AAC67FCA196488FC"/>
    <w:rsid w:val="00201943"/>
  </w:style>
  <w:style w:type="paragraph" w:customStyle="1" w:styleId="0D21E660F0DD4FFDA9EB24E3A98923BF">
    <w:name w:val="0D21E660F0DD4FFDA9EB24E3A98923BF"/>
    <w:rsid w:val="00201943"/>
  </w:style>
  <w:style w:type="paragraph" w:customStyle="1" w:styleId="A83E35BA9B9A43A2BE49D582AAA09A9D">
    <w:name w:val="A83E35BA9B9A43A2BE49D582AAA09A9D"/>
    <w:rsid w:val="00201943"/>
  </w:style>
  <w:style w:type="paragraph" w:customStyle="1" w:styleId="50F3B25F71FA41B0BCF0879DC3873CF6">
    <w:name w:val="50F3B25F71FA41B0BCF0879DC3873CF6"/>
    <w:rsid w:val="00201943"/>
  </w:style>
  <w:style w:type="paragraph" w:customStyle="1" w:styleId="92C2A2F9B557497D94FD07AA61BFF242">
    <w:name w:val="92C2A2F9B557497D94FD07AA61BFF242"/>
    <w:rsid w:val="00201943"/>
  </w:style>
  <w:style w:type="paragraph" w:customStyle="1" w:styleId="4409AED9B0A544DF8F718BD1F68695EB">
    <w:name w:val="4409AED9B0A544DF8F718BD1F68695EB"/>
    <w:rsid w:val="00201943"/>
  </w:style>
  <w:style w:type="paragraph" w:customStyle="1" w:styleId="E90E0EFD546F4E4EB61EECD36EDC1B4A">
    <w:name w:val="E90E0EFD546F4E4EB61EECD36EDC1B4A"/>
    <w:rsid w:val="00201943"/>
  </w:style>
  <w:style w:type="paragraph" w:customStyle="1" w:styleId="2799C1953A934B9EAB3BDFB33BB94345">
    <w:name w:val="2799C1953A934B9EAB3BDFB33BB94345"/>
    <w:rsid w:val="00201943"/>
  </w:style>
  <w:style w:type="paragraph" w:customStyle="1" w:styleId="5D348898B1AA4FECB8BD686492A39B0D">
    <w:name w:val="5D348898B1AA4FECB8BD686492A39B0D"/>
    <w:rsid w:val="00201943"/>
  </w:style>
  <w:style w:type="paragraph" w:customStyle="1" w:styleId="D14286376EE446F5B1FDBEF94FAAAAB4">
    <w:name w:val="D14286376EE446F5B1FDBEF94FAAAAB4"/>
    <w:rsid w:val="00201943"/>
  </w:style>
  <w:style w:type="paragraph" w:customStyle="1" w:styleId="61BC2BC6AF9045E9B3F6607AD87C9796">
    <w:name w:val="61BC2BC6AF9045E9B3F6607AD87C9796"/>
    <w:rsid w:val="00201943"/>
  </w:style>
  <w:style w:type="paragraph" w:customStyle="1" w:styleId="5F56F1212063485E9284CB5BF9FBC3C6">
    <w:name w:val="5F56F1212063485E9284CB5BF9FBC3C6"/>
    <w:rsid w:val="00201943"/>
  </w:style>
  <w:style w:type="paragraph" w:customStyle="1" w:styleId="BB289D102BC14636BDDAD06B3B501C93">
    <w:name w:val="BB289D102BC14636BDDAD06B3B501C93"/>
    <w:rsid w:val="00201943"/>
  </w:style>
  <w:style w:type="paragraph" w:customStyle="1" w:styleId="877278E987834A7FB5443E89881E2661">
    <w:name w:val="877278E987834A7FB5443E89881E2661"/>
    <w:rsid w:val="00201943"/>
  </w:style>
  <w:style w:type="paragraph" w:customStyle="1" w:styleId="B022B0E9F5B04B3D8A3E61C3CAF638E2">
    <w:name w:val="B022B0E9F5B04B3D8A3E61C3CAF638E2"/>
    <w:rsid w:val="00201943"/>
  </w:style>
  <w:style w:type="paragraph" w:customStyle="1" w:styleId="B1113CC3E2B642D4A51FBD7F3125A00B">
    <w:name w:val="B1113CC3E2B642D4A51FBD7F3125A00B"/>
    <w:rsid w:val="00201943"/>
  </w:style>
  <w:style w:type="paragraph" w:customStyle="1" w:styleId="02B152E48D424DF19C1739988C07B8C0">
    <w:name w:val="02B152E48D424DF19C1739988C07B8C0"/>
    <w:rsid w:val="00201943"/>
  </w:style>
  <w:style w:type="paragraph" w:customStyle="1" w:styleId="B7B754FAC6244F2FBD76E3A4A5233E24">
    <w:name w:val="B7B754FAC6244F2FBD76E3A4A5233E24"/>
    <w:rsid w:val="00201943"/>
  </w:style>
  <w:style w:type="paragraph" w:customStyle="1" w:styleId="07E4D59CA93840F18B119DC9E3184433">
    <w:name w:val="07E4D59CA93840F18B119DC9E3184433"/>
    <w:rsid w:val="00201943"/>
  </w:style>
  <w:style w:type="paragraph" w:customStyle="1" w:styleId="FED40E2C41E3468F990CF96A51FC8E01">
    <w:name w:val="FED40E2C41E3468F990CF96A51FC8E01"/>
    <w:rsid w:val="00201943"/>
  </w:style>
  <w:style w:type="paragraph" w:customStyle="1" w:styleId="7C07F478756841D68D2FA09CF1444CB8">
    <w:name w:val="7C07F478756841D68D2FA09CF1444CB8"/>
    <w:rsid w:val="00201943"/>
  </w:style>
  <w:style w:type="paragraph" w:customStyle="1" w:styleId="FEBCBCF07AEF4B4492E2938B82C70771">
    <w:name w:val="FEBCBCF07AEF4B4492E2938B82C70771"/>
    <w:rsid w:val="00201943"/>
  </w:style>
  <w:style w:type="paragraph" w:customStyle="1" w:styleId="44E3ACB2161E48DFB84708A50C96718E">
    <w:name w:val="44E3ACB2161E48DFB84708A50C96718E"/>
    <w:rsid w:val="00201943"/>
  </w:style>
  <w:style w:type="paragraph" w:customStyle="1" w:styleId="7E30D5E58447456CBE8A41162B65C02A">
    <w:name w:val="7E30D5E58447456CBE8A41162B65C02A"/>
    <w:rsid w:val="00201943"/>
  </w:style>
  <w:style w:type="paragraph" w:customStyle="1" w:styleId="40CBB39358C44FB9A1635A4A149D350C">
    <w:name w:val="40CBB39358C44FB9A1635A4A149D350C"/>
    <w:rsid w:val="00201943"/>
  </w:style>
  <w:style w:type="paragraph" w:customStyle="1" w:styleId="7E57F6FA68644CA0AE491724206ECDAA">
    <w:name w:val="7E57F6FA68644CA0AE491724206ECDAA"/>
    <w:rsid w:val="00201943"/>
  </w:style>
  <w:style w:type="paragraph" w:customStyle="1" w:styleId="2E63BAB988B046DEBE0D23E240E59F5A">
    <w:name w:val="2E63BAB988B046DEBE0D23E240E59F5A"/>
    <w:rsid w:val="00201943"/>
  </w:style>
  <w:style w:type="paragraph" w:customStyle="1" w:styleId="16286039D22A4BC08E07A0CB5794ECD7">
    <w:name w:val="16286039D22A4BC08E07A0CB5794ECD7"/>
    <w:rsid w:val="00201943"/>
  </w:style>
  <w:style w:type="paragraph" w:customStyle="1" w:styleId="FC7DCC88F313446FBFCA199CF529393F">
    <w:name w:val="FC7DCC88F313446FBFCA199CF529393F"/>
    <w:rsid w:val="00201943"/>
  </w:style>
  <w:style w:type="paragraph" w:customStyle="1" w:styleId="1F4B9B31E1154091873375842F0115F2">
    <w:name w:val="1F4B9B31E1154091873375842F0115F2"/>
    <w:rsid w:val="00201943"/>
  </w:style>
  <w:style w:type="paragraph" w:customStyle="1" w:styleId="377F5F077056402B9A3E5CA65EB2F2E8">
    <w:name w:val="377F5F077056402B9A3E5CA65EB2F2E8"/>
    <w:rsid w:val="00201943"/>
  </w:style>
  <w:style w:type="paragraph" w:customStyle="1" w:styleId="E08DDC8F080E4A19BC4DA82037931C99">
    <w:name w:val="E08DDC8F080E4A19BC4DA82037931C99"/>
    <w:rsid w:val="00201943"/>
  </w:style>
  <w:style w:type="paragraph" w:customStyle="1" w:styleId="2D9E5AF1312C4B72B25CBB1C456D3CCA">
    <w:name w:val="2D9E5AF1312C4B72B25CBB1C456D3CCA"/>
    <w:rsid w:val="00201943"/>
  </w:style>
  <w:style w:type="paragraph" w:customStyle="1" w:styleId="23FA026E8FEB4FE99446A02BDC5FFF1C">
    <w:name w:val="23FA026E8FEB4FE99446A02BDC5FFF1C"/>
    <w:rsid w:val="00201943"/>
  </w:style>
  <w:style w:type="paragraph" w:customStyle="1" w:styleId="4BC3E97F6F25479C8B4E32CDD33A9514">
    <w:name w:val="4BC3E97F6F25479C8B4E32CDD33A9514"/>
    <w:rsid w:val="00201943"/>
  </w:style>
  <w:style w:type="paragraph" w:customStyle="1" w:styleId="E06D00D2B8D34668B997144E26430DBC">
    <w:name w:val="E06D00D2B8D34668B997144E26430DBC"/>
    <w:rsid w:val="00201943"/>
  </w:style>
  <w:style w:type="paragraph" w:customStyle="1" w:styleId="7DEA1A2E25C4453EB010DC272DC7ACBC">
    <w:name w:val="7DEA1A2E25C4453EB010DC272DC7ACBC"/>
    <w:rsid w:val="00201943"/>
  </w:style>
  <w:style w:type="paragraph" w:customStyle="1" w:styleId="2E5F6F92EA7F4B748C8A6E067B18D6BC">
    <w:name w:val="2E5F6F92EA7F4B748C8A6E067B18D6BC"/>
    <w:rsid w:val="00201943"/>
  </w:style>
  <w:style w:type="paragraph" w:customStyle="1" w:styleId="BE67F11B99AD4A319A026B1DA47D955B">
    <w:name w:val="BE67F11B99AD4A319A026B1DA47D955B"/>
    <w:rsid w:val="00201943"/>
  </w:style>
  <w:style w:type="paragraph" w:customStyle="1" w:styleId="42C22C9B01B84B14B9DF9632EF22D6A1">
    <w:name w:val="42C22C9B01B84B14B9DF9632EF22D6A1"/>
    <w:rsid w:val="00201943"/>
  </w:style>
  <w:style w:type="paragraph" w:customStyle="1" w:styleId="A65B2DECE65A4A3989DAE639DC572187">
    <w:name w:val="A65B2DECE65A4A3989DAE639DC572187"/>
    <w:rsid w:val="00201943"/>
  </w:style>
  <w:style w:type="paragraph" w:customStyle="1" w:styleId="06A078D022FD4E54923E57E46E72D15F">
    <w:name w:val="06A078D022FD4E54923E57E46E72D15F"/>
    <w:rsid w:val="00201943"/>
  </w:style>
  <w:style w:type="paragraph" w:customStyle="1" w:styleId="4799443A452843CA8302E58351947437">
    <w:name w:val="4799443A452843CA8302E58351947437"/>
    <w:rsid w:val="00201943"/>
  </w:style>
  <w:style w:type="paragraph" w:customStyle="1" w:styleId="6D8FE01D56494FDB880D237FEBB0A693">
    <w:name w:val="6D8FE01D56494FDB880D237FEBB0A693"/>
    <w:rsid w:val="00201943"/>
  </w:style>
  <w:style w:type="paragraph" w:customStyle="1" w:styleId="82519EF7262A43EAA874008C641E9D8F">
    <w:name w:val="82519EF7262A43EAA874008C641E9D8F"/>
    <w:rsid w:val="00201943"/>
  </w:style>
  <w:style w:type="paragraph" w:customStyle="1" w:styleId="25184767E1C647CAA67649FF29921E59">
    <w:name w:val="25184767E1C647CAA67649FF29921E59"/>
    <w:rsid w:val="00201943"/>
  </w:style>
  <w:style w:type="paragraph" w:customStyle="1" w:styleId="3469D80122EF428C80C7082E49F8319C">
    <w:name w:val="3469D80122EF428C80C7082E49F8319C"/>
    <w:rsid w:val="00201943"/>
  </w:style>
  <w:style w:type="paragraph" w:customStyle="1" w:styleId="0DB0273277FE43A693C980DB57BB6132">
    <w:name w:val="0DB0273277FE43A693C980DB57BB6132"/>
    <w:rsid w:val="00201943"/>
  </w:style>
  <w:style w:type="paragraph" w:customStyle="1" w:styleId="1F0694D764D24A3F9C93DC3BD8CB9AA8">
    <w:name w:val="1F0694D764D24A3F9C93DC3BD8CB9AA8"/>
    <w:rsid w:val="00201943"/>
  </w:style>
  <w:style w:type="paragraph" w:customStyle="1" w:styleId="8A67D63C34B34BFF9CA34C320CC31F6A">
    <w:name w:val="8A67D63C34B34BFF9CA34C320CC31F6A"/>
    <w:rsid w:val="00201943"/>
  </w:style>
  <w:style w:type="paragraph" w:customStyle="1" w:styleId="D97730057BD54DC88AD19EBFD96B211E">
    <w:name w:val="D97730057BD54DC88AD19EBFD96B211E"/>
    <w:rsid w:val="00201943"/>
  </w:style>
  <w:style w:type="paragraph" w:customStyle="1" w:styleId="2B664AF6D53B44EB87A1A64138694ED4">
    <w:name w:val="2B664AF6D53B44EB87A1A64138694ED4"/>
    <w:rsid w:val="00201943"/>
  </w:style>
  <w:style w:type="paragraph" w:customStyle="1" w:styleId="2D20DF16A03C496D861CE2521184283C">
    <w:name w:val="2D20DF16A03C496D861CE2521184283C"/>
    <w:rsid w:val="00201943"/>
  </w:style>
  <w:style w:type="paragraph" w:customStyle="1" w:styleId="8A4C6A982AFB49D2A3BEF5F5E80352AB">
    <w:name w:val="8A4C6A982AFB49D2A3BEF5F5E80352AB"/>
    <w:rsid w:val="00201943"/>
  </w:style>
  <w:style w:type="paragraph" w:customStyle="1" w:styleId="0CA7F8F32F89479CBB5D2B2472106607">
    <w:name w:val="0CA7F8F32F89479CBB5D2B2472106607"/>
    <w:rsid w:val="00201943"/>
  </w:style>
  <w:style w:type="paragraph" w:customStyle="1" w:styleId="0804873FB67D450C80191C3FB8796FD8">
    <w:name w:val="0804873FB67D450C80191C3FB8796FD8"/>
    <w:rsid w:val="00201943"/>
  </w:style>
  <w:style w:type="paragraph" w:customStyle="1" w:styleId="6EDADC2E69EE41E6877E2ACB7B8541C8">
    <w:name w:val="6EDADC2E69EE41E6877E2ACB7B8541C8"/>
    <w:rsid w:val="00201943"/>
  </w:style>
  <w:style w:type="paragraph" w:customStyle="1" w:styleId="C4BF3A07096248958584C296DA1E3C20">
    <w:name w:val="C4BF3A07096248958584C296DA1E3C20"/>
    <w:rsid w:val="00201943"/>
  </w:style>
  <w:style w:type="paragraph" w:customStyle="1" w:styleId="672FCD31E2694273A7A7D127A018568C">
    <w:name w:val="672FCD31E2694273A7A7D127A018568C"/>
    <w:rsid w:val="00201943"/>
  </w:style>
  <w:style w:type="paragraph" w:customStyle="1" w:styleId="26547FCC8550401393FBDE274BA66C1A">
    <w:name w:val="26547FCC8550401393FBDE274BA66C1A"/>
    <w:rsid w:val="00201943"/>
  </w:style>
  <w:style w:type="paragraph" w:customStyle="1" w:styleId="48D2058E806B4F1299C5802F9A2D5D68">
    <w:name w:val="48D2058E806B4F1299C5802F9A2D5D68"/>
    <w:rsid w:val="00201943"/>
  </w:style>
  <w:style w:type="paragraph" w:customStyle="1" w:styleId="B04403DDDBA4469B838CA2324C60DE92">
    <w:name w:val="B04403DDDBA4469B838CA2324C60DE92"/>
    <w:rsid w:val="00201943"/>
  </w:style>
  <w:style w:type="paragraph" w:customStyle="1" w:styleId="B874D0E8D0D1489AB385C384738DDF11">
    <w:name w:val="B874D0E8D0D1489AB385C384738DDF11"/>
    <w:rsid w:val="00201943"/>
  </w:style>
  <w:style w:type="paragraph" w:customStyle="1" w:styleId="495B3F90EB5A409CA5CF9AA0AF656A63">
    <w:name w:val="495B3F90EB5A409CA5CF9AA0AF656A63"/>
    <w:rsid w:val="00201943"/>
  </w:style>
  <w:style w:type="paragraph" w:customStyle="1" w:styleId="1B36F725CC9E4503BF7626E545F4B378">
    <w:name w:val="1B36F725CC9E4503BF7626E545F4B378"/>
    <w:rsid w:val="00201943"/>
  </w:style>
  <w:style w:type="paragraph" w:customStyle="1" w:styleId="08C788C415E8409FB4D3E3CF695147B2">
    <w:name w:val="08C788C415E8409FB4D3E3CF695147B2"/>
    <w:rsid w:val="00201943"/>
  </w:style>
  <w:style w:type="paragraph" w:customStyle="1" w:styleId="6DBC60316DE24339B158B34C9DE8FB03">
    <w:name w:val="6DBC60316DE24339B158B34C9DE8FB03"/>
    <w:rsid w:val="00201943"/>
  </w:style>
  <w:style w:type="paragraph" w:customStyle="1" w:styleId="257BFD85A355455C8DD62F6B384B6803">
    <w:name w:val="257BFD85A355455C8DD62F6B384B6803"/>
    <w:rsid w:val="00201943"/>
  </w:style>
  <w:style w:type="paragraph" w:customStyle="1" w:styleId="4462768734784EAD90EF59A284F3275C">
    <w:name w:val="4462768734784EAD90EF59A284F3275C"/>
    <w:rsid w:val="00201943"/>
  </w:style>
  <w:style w:type="paragraph" w:customStyle="1" w:styleId="CBDD48E042744AEB9E2B3711F4F7DB9F">
    <w:name w:val="CBDD48E042744AEB9E2B3711F4F7DB9F"/>
    <w:rsid w:val="00201943"/>
  </w:style>
  <w:style w:type="paragraph" w:customStyle="1" w:styleId="BDADF97A4521440C944A4887D8194441">
    <w:name w:val="BDADF97A4521440C944A4887D8194441"/>
    <w:rsid w:val="00201943"/>
  </w:style>
  <w:style w:type="paragraph" w:customStyle="1" w:styleId="66F8740216AC4CBB8F636B24A201FAD0">
    <w:name w:val="66F8740216AC4CBB8F636B24A201FAD0"/>
    <w:rsid w:val="00201943"/>
  </w:style>
  <w:style w:type="paragraph" w:customStyle="1" w:styleId="62ABCFDCF9BB481A82DA8AF14822EFB8">
    <w:name w:val="62ABCFDCF9BB481A82DA8AF14822EFB8"/>
    <w:rsid w:val="00201943"/>
  </w:style>
  <w:style w:type="paragraph" w:customStyle="1" w:styleId="0296951775CC4B8D98C70104E163C1C0">
    <w:name w:val="0296951775CC4B8D98C70104E163C1C0"/>
    <w:rsid w:val="00201943"/>
  </w:style>
  <w:style w:type="paragraph" w:customStyle="1" w:styleId="817AB42E7DD748DB9F9C61243A1DA0F4">
    <w:name w:val="817AB42E7DD748DB9F9C61243A1DA0F4"/>
    <w:rsid w:val="00201943"/>
  </w:style>
  <w:style w:type="paragraph" w:customStyle="1" w:styleId="328F6A23647F48038AB3FFEA1DB347EB">
    <w:name w:val="328F6A23647F48038AB3FFEA1DB347EB"/>
    <w:rsid w:val="00201943"/>
  </w:style>
  <w:style w:type="paragraph" w:customStyle="1" w:styleId="38F5954F42BF4B2CAC172D4F7E74DB1C">
    <w:name w:val="38F5954F42BF4B2CAC172D4F7E74DB1C"/>
    <w:rsid w:val="00201943"/>
  </w:style>
  <w:style w:type="paragraph" w:customStyle="1" w:styleId="8E17B8937821498C9ED4E1F9FF07C14C">
    <w:name w:val="8E17B8937821498C9ED4E1F9FF07C14C"/>
    <w:rsid w:val="00201943"/>
  </w:style>
  <w:style w:type="paragraph" w:customStyle="1" w:styleId="ACB916991CFA409598FB497135DEC1B7">
    <w:name w:val="ACB916991CFA409598FB497135DEC1B7"/>
    <w:rsid w:val="00201943"/>
  </w:style>
  <w:style w:type="paragraph" w:customStyle="1" w:styleId="5B6C5EF5EB7346318D7A1C378DE335C3">
    <w:name w:val="5B6C5EF5EB7346318D7A1C378DE335C3"/>
    <w:rsid w:val="00201943"/>
  </w:style>
  <w:style w:type="paragraph" w:customStyle="1" w:styleId="15EF4301F8C14FA9A509A66C4420A218">
    <w:name w:val="15EF4301F8C14FA9A509A66C4420A218"/>
    <w:rsid w:val="00201943"/>
  </w:style>
  <w:style w:type="paragraph" w:customStyle="1" w:styleId="BEFC564F091B4389ACBC1D5A9D81551E">
    <w:name w:val="BEFC564F091B4389ACBC1D5A9D81551E"/>
    <w:rsid w:val="00201943"/>
  </w:style>
  <w:style w:type="paragraph" w:customStyle="1" w:styleId="F10EDA713D224300B034703F14360B3A">
    <w:name w:val="F10EDA713D224300B034703F14360B3A"/>
    <w:rsid w:val="00201943"/>
  </w:style>
  <w:style w:type="paragraph" w:customStyle="1" w:styleId="C2EA91634A9B4742B4F98C0C7352D1D5">
    <w:name w:val="C2EA91634A9B4742B4F98C0C7352D1D5"/>
    <w:rsid w:val="00201943"/>
  </w:style>
  <w:style w:type="paragraph" w:customStyle="1" w:styleId="6BB273D34D3A459C93B1D88C6B2DEC0F">
    <w:name w:val="6BB273D34D3A459C93B1D88C6B2DEC0F"/>
    <w:rsid w:val="00201943"/>
  </w:style>
  <w:style w:type="paragraph" w:customStyle="1" w:styleId="8247F022C05A4545A2E699438F3F929A">
    <w:name w:val="8247F022C05A4545A2E699438F3F929A"/>
    <w:rsid w:val="00201943"/>
  </w:style>
  <w:style w:type="paragraph" w:customStyle="1" w:styleId="1645C71FEC244109AB9F931082FEE2A8">
    <w:name w:val="1645C71FEC244109AB9F931082FEE2A8"/>
    <w:rsid w:val="00201943"/>
  </w:style>
  <w:style w:type="paragraph" w:customStyle="1" w:styleId="058579107E0D42A086F2DC5774C9DB9F">
    <w:name w:val="058579107E0D42A086F2DC5774C9DB9F"/>
    <w:rsid w:val="00201943"/>
  </w:style>
  <w:style w:type="paragraph" w:customStyle="1" w:styleId="1AF934E613824A88BA5A6CBF28729531">
    <w:name w:val="1AF934E613824A88BA5A6CBF28729531"/>
    <w:rsid w:val="00201943"/>
  </w:style>
  <w:style w:type="paragraph" w:customStyle="1" w:styleId="8FDB3564B4FD4195B4E8DE40BD10ACFF">
    <w:name w:val="8FDB3564B4FD4195B4E8DE40BD10ACFF"/>
    <w:rsid w:val="00201943"/>
  </w:style>
  <w:style w:type="paragraph" w:customStyle="1" w:styleId="9EC0E919793A426C90D967D95AD5EA90">
    <w:name w:val="9EC0E919793A426C90D967D95AD5EA90"/>
    <w:rsid w:val="00201943"/>
  </w:style>
  <w:style w:type="paragraph" w:customStyle="1" w:styleId="A364EA8013EB498EB99206F30CF72B26">
    <w:name w:val="A364EA8013EB498EB99206F30CF72B26"/>
    <w:rsid w:val="00201943"/>
  </w:style>
  <w:style w:type="paragraph" w:customStyle="1" w:styleId="587AD2B8CA544B25B64982EA4FBC76B1">
    <w:name w:val="587AD2B8CA544B25B64982EA4FBC76B1"/>
    <w:rsid w:val="00201943"/>
  </w:style>
  <w:style w:type="paragraph" w:customStyle="1" w:styleId="2BB0D49D214546429EE291D5EE38F03E">
    <w:name w:val="2BB0D49D214546429EE291D5EE38F03E"/>
    <w:rsid w:val="00201943"/>
  </w:style>
  <w:style w:type="paragraph" w:customStyle="1" w:styleId="1F7ED7F46BBE46DBB2AAE079AF5858CF">
    <w:name w:val="1F7ED7F46BBE46DBB2AAE079AF5858CF"/>
    <w:rsid w:val="00201943"/>
  </w:style>
  <w:style w:type="paragraph" w:customStyle="1" w:styleId="439222D2DCD342F58AF0C4DE650254FC">
    <w:name w:val="439222D2DCD342F58AF0C4DE650254FC"/>
    <w:rsid w:val="00201943"/>
  </w:style>
  <w:style w:type="paragraph" w:customStyle="1" w:styleId="C98AE2C9BFC44DE4A8E907331ABE2859">
    <w:name w:val="C98AE2C9BFC44DE4A8E907331ABE2859"/>
    <w:rsid w:val="00201943"/>
  </w:style>
  <w:style w:type="paragraph" w:customStyle="1" w:styleId="1C4BD34D9D7E43288C7DA8333BC224C6">
    <w:name w:val="1C4BD34D9D7E43288C7DA8333BC224C6"/>
    <w:rsid w:val="00201943"/>
  </w:style>
  <w:style w:type="paragraph" w:customStyle="1" w:styleId="0750A7F1DB674E21B195150177BF053F">
    <w:name w:val="0750A7F1DB674E21B195150177BF053F"/>
    <w:rsid w:val="00201943"/>
  </w:style>
  <w:style w:type="paragraph" w:customStyle="1" w:styleId="A07B2D0EA9284DB38FFB4DD44096FB96">
    <w:name w:val="A07B2D0EA9284DB38FFB4DD44096FB96"/>
    <w:rsid w:val="00201943"/>
  </w:style>
  <w:style w:type="paragraph" w:customStyle="1" w:styleId="E5F1AE39E1464D8B982F67BC6E6DB841">
    <w:name w:val="E5F1AE39E1464D8B982F67BC6E6DB841"/>
    <w:rsid w:val="00201943"/>
  </w:style>
  <w:style w:type="paragraph" w:customStyle="1" w:styleId="070E5A4C1408457296DBD79F91AFBDC1">
    <w:name w:val="070E5A4C1408457296DBD79F91AFBDC1"/>
    <w:rsid w:val="00201943"/>
  </w:style>
  <w:style w:type="paragraph" w:customStyle="1" w:styleId="79AB15A2D21B4A2BACD1761C5519645A">
    <w:name w:val="79AB15A2D21B4A2BACD1761C5519645A"/>
    <w:rsid w:val="00201943"/>
  </w:style>
  <w:style w:type="paragraph" w:customStyle="1" w:styleId="6135E60FAE17406DAFE18E9F2EB34522">
    <w:name w:val="6135E60FAE17406DAFE18E9F2EB34522"/>
    <w:rsid w:val="00201943"/>
  </w:style>
  <w:style w:type="paragraph" w:customStyle="1" w:styleId="C850CE8924D947DA95553883E827BFBA">
    <w:name w:val="C850CE8924D947DA95553883E827BFBA"/>
    <w:rsid w:val="00201943"/>
  </w:style>
  <w:style w:type="paragraph" w:customStyle="1" w:styleId="E7BF14A813C544799D1D049FC879D73B">
    <w:name w:val="E7BF14A813C544799D1D049FC879D73B"/>
    <w:rsid w:val="00201943"/>
  </w:style>
  <w:style w:type="paragraph" w:customStyle="1" w:styleId="0ECC520AB9BF4783B766171CD6BE4C2B">
    <w:name w:val="0ECC520AB9BF4783B766171CD6BE4C2B"/>
    <w:rsid w:val="00201943"/>
  </w:style>
  <w:style w:type="paragraph" w:customStyle="1" w:styleId="9CD1E8B26CEC4431A4D2E4C7245B5230">
    <w:name w:val="9CD1E8B26CEC4431A4D2E4C7245B5230"/>
    <w:rsid w:val="00201943"/>
  </w:style>
  <w:style w:type="paragraph" w:customStyle="1" w:styleId="0B3848476CEC42B38DFF0794A92640BE">
    <w:name w:val="0B3848476CEC42B38DFF0794A92640BE"/>
    <w:rsid w:val="00201943"/>
  </w:style>
  <w:style w:type="paragraph" w:customStyle="1" w:styleId="410ED1D31F2D43B08806E298BCA0F786">
    <w:name w:val="410ED1D31F2D43B08806E298BCA0F786"/>
    <w:rsid w:val="00201943"/>
  </w:style>
  <w:style w:type="paragraph" w:customStyle="1" w:styleId="B2D33CAD502644BDB10EAC4C37DD38F2">
    <w:name w:val="B2D33CAD502644BDB10EAC4C37DD38F2"/>
    <w:rsid w:val="00201943"/>
  </w:style>
  <w:style w:type="paragraph" w:customStyle="1" w:styleId="F32A3D37865945BE8900DEBF965E47AA">
    <w:name w:val="F32A3D37865945BE8900DEBF965E47AA"/>
    <w:rsid w:val="00201943"/>
  </w:style>
  <w:style w:type="paragraph" w:customStyle="1" w:styleId="B1DA7D732C514B53844DF8F9DFE1AC2A">
    <w:name w:val="B1DA7D732C514B53844DF8F9DFE1AC2A"/>
    <w:rsid w:val="00201943"/>
  </w:style>
  <w:style w:type="paragraph" w:customStyle="1" w:styleId="3E4C88F177E342F597AA7572898F5306">
    <w:name w:val="3E4C88F177E342F597AA7572898F5306"/>
    <w:rsid w:val="00201943"/>
  </w:style>
  <w:style w:type="paragraph" w:customStyle="1" w:styleId="9CA1AE6F9A104C098701DA6F148188E6">
    <w:name w:val="9CA1AE6F9A104C098701DA6F148188E6"/>
    <w:rsid w:val="00201943"/>
  </w:style>
  <w:style w:type="paragraph" w:customStyle="1" w:styleId="DBE7811FF0804F2F999A06F6559712D7">
    <w:name w:val="DBE7811FF0804F2F999A06F6559712D7"/>
    <w:rsid w:val="00201943"/>
  </w:style>
  <w:style w:type="paragraph" w:customStyle="1" w:styleId="B39E57FE457A46F6A2EE78B0F91E7CA8">
    <w:name w:val="B39E57FE457A46F6A2EE78B0F91E7CA8"/>
    <w:rsid w:val="00201943"/>
  </w:style>
  <w:style w:type="paragraph" w:customStyle="1" w:styleId="D7091BC5525742FDA102B37583030A04">
    <w:name w:val="D7091BC5525742FDA102B37583030A04"/>
    <w:rsid w:val="00201943"/>
  </w:style>
  <w:style w:type="paragraph" w:customStyle="1" w:styleId="FABD520F7CCB4DC5A234A83AE7FCA921">
    <w:name w:val="FABD520F7CCB4DC5A234A83AE7FCA921"/>
    <w:rsid w:val="00201943"/>
  </w:style>
  <w:style w:type="paragraph" w:customStyle="1" w:styleId="D721763C0A474595A3DE1AFD6905EBA0">
    <w:name w:val="D721763C0A474595A3DE1AFD6905EBA0"/>
    <w:rsid w:val="00201943"/>
  </w:style>
  <w:style w:type="paragraph" w:customStyle="1" w:styleId="EFB48CD335174786967A1AD5D7704D42">
    <w:name w:val="EFB48CD335174786967A1AD5D7704D42"/>
    <w:rsid w:val="00201943"/>
  </w:style>
  <w:style w:type="paragraph" w:customStyle="1" w:styleId="960288D217024F02AE507D78DFDDAABD">
    <w:name w:val="960288D217024F02AE507D78DFDDAABD"/>
    <w:rsid w:val="00201943"/>
  </w:style>
  <w:style w:type="paragraph" w:customStyle="1" w:styleId="4E6DA2C4C2FC424AB545EE3D2132AA13">
    <w:name w:val="4E6DA2C4C2FC424AB545EE3D2132AA13"/>
    <w:rsid w:val="00201943"/>
  </w:style>
  <w:style w:type="paragraph" w:customStyle="1" w:styleId="6B5F08ED5AD940509B29D42C910966DA">
    <w:name w:val="6B5F08ED5AD940509B29D42C910966DA"/>
    <w:rsid w:val="00201943"/>
  </w:style>
  <w:style w:type="paragraph" w:customStyle="1" w:styleId="03D8AD0A590D49C39CE674EE1C314C95">
    <w:name w:val="03D8AD0A590D49C39CE674EE1C314C95"/>
    <w:rsid w:val="00201943"/>
  </w:style>
  <w:style w:type="paragraph" w:customStyle="1" w:styleId="A260CAE29DFD4404B23369824CF757FC">
    <w:name w:val="A260CAE29DFD4404B23369824CF757FC"/>
    <w:rsid w:val="00201943"/>
  </w:style>
  <w:style w:type="paragraph" w:customStyle="1" w:styleId="F6372CE143304FB2BA54F5FEF570CACC">
    <w:name w:val="F6372CE143304FB2BA54F5FEF570CACC"/>
    <w:rsid w:val="00201943"/>
  </w:style>
  <w:style w:type="paragraph" w:customStyle="1" w:styleId="B6A46EE1A5204F68B482E455C68C1777">
    <w:name w:val="B6A46EE1A5204F68B482E455C68C1777"/>
    <w:rsid w:val="00201943"/>
  </w:style>
  <w:style w:type="paragraph" w:customStyle="1" w:styleId="FF9669D08FF84E7FBFCD4DA54AE5200B">
    <w:name w:val="FF9669D08FF84E7FBFCD4DA54AE5200B"/>
    <w:rsid w:val="00201943"/>
  </w:style>
  <w:style w:type="paragraph" w:customStyle="1" w:styleId="DBDBAFFC404C44129C950EB8BBC450E3">
    <w:name w:val="DBDBAFFC404C44129C950EB8BBC450E3"/>
    <w:rsid w:val="00201943"/>
  </w:style>
  <w:style w:type="paragraph" w:customStyle="1" w:styleId="82229C1340474473BF5765426F3629DA">
    <w:name w:val="82229C1340474473BF5765426F3629DA"/>
    <w:rsid w:val="00201943"/>
  </w:style>
  <w:style w:type="paragraph" w:customStyle="1" w:styleId="97A08D69D19C4868B51C0BA8E8A720AF">
    <w:name w:val="97A08D69D19C4868B51C0BA8E8A720AF"/>
    <w:rsid w:val="00201943"/>
  </w:style>
  <w:style w:type="paragraph" w:customStyle="1" w:styleId="3AF8BB07FD7A48C79E95CB91265EB0F9">
    <w:name w:val="3AF8BB07FD7A48C79E95CB91265EB0F9"/>
    <w:rsid w:val="00201943"/>
  </w:style>
  <w:style w:type="paragraph" w:customStyle="1" w:styleId="028D16F2E5FF44099B5B3B8E96A1FAD5">
    <w:name w:val="028D16F2E5FF44099B5B3B8E96A1FAD5"/>
    <w:rsid w:val="00201943"/>
  </w:style>
  <w:style w:type="paragraph" w:customStyle="1" w:styleId="355F750A714E491EBA44C0D9B2D99771">
    <w:name w:val="355F750A714E491EBA44C0D9B2D99771"/>
    <w:rsid w:val="00201943"/>
  </w:style>
  <w:style w:type="paragraph" w:customStyle="1" w:styleId="69C345C16A8641CB8CCF4F604FF6E029">
    <w:name w:val="69C345C16A8641CB8CCF4F604FF6E029"/>
    <w:rsid w:val="00201943"/>
  </w:style>
  <w:style w:type="paragraph" w:customStyle="1" w:styleId="B266F41D92054138BE4A0FDFF6B3DEFB">
    <w:name w:val="B266F41D92054138BE4A0FDFF6B3DEFB"/>
    <w:rsid w:val="00201943"/>
  </w:style>
  <w:style w:type="paragraph" w:customStyle="1" w:styleId="01144F01D31242A1A0F3EE432E7A24DE">
    <w:name w:val="01144F01D31242A1A0F3EE432E7A24DE"/>
    <w:rsid w:val="00201943"/>
  </w:style>
  <w:style w:type="paragraph" w:customStyle="1" w:styleId="D67A580BFCE941C0ADFF66D34CB0FFEE">
    <w:name w:val="D67A580BFCE941C0ADFF66D34CB0FFEE"/>
    <w:rsid w:val="00201943"/>
  </w:style>
  <w:style w:type="paragraph" w:customStyle="1" w:styleId="25D27B42B51A43BAB6D335A86A00D470">
    <w:name w:val="25D27B42B51A43BAB6D335A86A00D470"/>
    <w:rsid w:val="00201943"/>
  </w:style>
  <w:style w:type="paragraph" w:customStyle="1" w:styleId="44A73E19D88A477E8C0427DEA5083FE4">
    <w:name w:val="44A73E19D88A477E8C0427DEA5083FE4"/>
    <w:rsid w:val="00201943"/>
  </w:style>
  <w:style w:type="paragraph" w:customStyle="1" w:styleId="F6E18C81C7754CBE867697F9DB439909">
    <w:name w:val="F6E18C81C7754CBE867697F9DB439909"/>
    <w:rsid w:val="00201943"/>
  </w:style>
  <w:style w:type="paragraph" w:customStyle="1" w:styleId="E90A8F5233EC46B2945C6474A8555820">
    <w:name w:val="E90A8F5233EC46B2945C6474A8555820"/>
    <w:rsid w:val="00201943"/>
  </w:style>
  <w:style w:type="paragraph" w:customStyle="1" w:styleId="69E90163189D432E944F6AB5031DEC21">
    <w:name w:val="69E90163189D432E944F6AB5031DEC21"/>
    <w:rsid w:val="00201943"/>
  </w:style>
  <w:style w:type="paragraph" w:customStyle="1" w:styleId="6BD9D9F287844F6EB569E39F23077A9D">
    <w:name w:val="6BD9D9F287844F6EB569E39F23077A9D"/>
    <w:rsid w:val="00201943"/>
  </w:style>
  <w:style w:type="paragraph" w:customStyle="1" w:styleId="772E766095EB4931A600A25147BEB384">
    <w:name w:val="772E766095EB4931A600A25147BEB384"/>
    <w:rsid w:val="00201943"/>
  </w:style>
  <w:style w:type="paragraph" w:customStyle="1" w:styleId="0C29F3090B6E4DDAB66114509BA51C1B">
    <w:name w:val="0C29F3090B6E4DDAB66114509BA51C1B"/>
    <w:rsid w:val="00201943"/>
  </w:style>
  <w:style w:type="paragraph" w:customStyle="1" w:styleId="17EB45FA3C944309BFEC2266DDFCC4F4">
    <w:name w:val="17EB45FA3C944309BFEC2266DDFCC4F4"/>
    <w:rsid w:val="00201943"/>
  </w:style>
  <w:style w:type="paragraph" w:customStyle="1" w:styleId="036CA8663EF74F77BE71597F9122BE5C">
    <w:name w:val="036CA8663EF74F77BE71597F9122BE5C"/>
    <w:rsid w:val="00201943"/>
  </w:style>
  <w:style w:type="paragraph" w:customStyle="1" w:styleId="6DD7E388846F437C8F46720F06EB65F0">
    <w:name w:val="6DD7E388846F437C8F46720F06EB65F0"/>
    <w:rsid w:val="00201943"/>
  </w:style>
  <w:style w:type="paragraph" w:customStyle="1" w:styleId="F6CA8474C2A04DD8AACF947588EF932A">
    <w:name w:val="F6CA8474C2A04DD8AACF947588EF932A"/>
    <w:rsid w:val="00201943"/>
  </w:style>
  <w:style w:type="paragraph" w:customStyle="1" w:styleId="4FC1F6860830413FB2C308931345666C">
    <w:name w:val="4FC1F6860830413FB2C308931345666C"/>
    <w:rsid w:val="00201943"/>
  </w:style>
  <w:style w:type="paragraph" w:customStyle="1" w:styleId="5130DB6349454F568DD1AD0FDD1C9B4C">
    <w:name w:val="5130DB6349454F568DD1AD0FDD1C9B4C"/>
    <w:rsid w:val="00201943"/>
  </w:style>
  <w:style w:type="paragraph" w:customStyle="1" w:styleId="8EE67086903B444687385EA7D73E3D59">
    <w:name w:val="8EE67086903B444687385EA7D73E3D59"/>
    <w:rsid w:val="00201943"/>
  </w:style>
  <w:style w:type="paragraph" w:customStyle="1" w:styleId="D8AF1A1895074464AB9117D71EA0225F">
    <w:name w:val="D8AF1A1895074464AB9117D71EA0225F"/>
    <w:rsid w:val="00201943"/>
  </w:style>
  <w:style w:type="paragraph" w:customStyle="1" w:styleId="B2B14474CD1D4998A307D7D47972CEE5">
    <w:name w:val="B2B14474CD1D4998A307D7D47972CEE5"/>
    <w:rsid w:val="00201943"/>
  </w:style>
  <w:style w:type="paragraph" w:customStyle="1" w:styleId="AC3C5D4B70C14C418DA7BA6C303ACCD0">
    <w:name w:val="AC3C5D4B70C14C418DA7BA6C303ACCD0"/>
    <w:rsid w:val="00201943"/>
  </w:style>
  <w:style w:type="paragraph" w:customStyle="1" w:styleId="3A04ADF5CFFF49DABEAC601F71422EB4">
    <w:name w:val="3A04ADF5CFFF49DABEAC601F71422EB4"/>
    <w:rsid w:val="00201943"/>
  </w:style>
  <w:style w:type="paragraph" w:customStyle="1" w:styleId="17C925F06DFD4CCBBD1D8D4C2203D724">
    <w:name w:val="17C925F06DFD4CCBBD1D8D4C2203D724"/>
    <w:rsid w:val="00201943"/>
  </w:style>
  <w:style w:type="paragraph" w:customStyle="1" w:styleId="954C8859E5234E7081B4152180EA0CF0">
    <w:name w:val="954C8859E5234E7081B4152180EA0CF0"/>
    <w:rsid w:val="00201943"/>
  </w:style>
  <w:style w:type="paragraph" w:customStyle="1" w:styleId="3FEAE9732C6A4B00BEA918CCC8CE28CD">
    <w:name w:val="3FEAE9732C6A4B00BEA918CCC8CE28CD"/>
    <w:rsid w:val="00201943"/>
  </w:style>
  <w:style w:type="paragraph" w:customStyle="1" w:styleId="B11624CDD4B146C69A5097BE0AE6983A">
    <w:name w:val="B11624CDD4B146C69A5097BE0AE6983A"/>
    <w:rsid w:val="00201943"/>
  </w:style>
  <w:style w:type="paragraph" w:customStyle="1" w:styleId="8BF37E2BCCCB4CE1A8720D46D940FC0D">
    <w:name w:val="8BF37E2BCCCB4CE1A8720D46D940FC0D"/>
    <w:rsid w:val="00201943"/>
  </w:style>
  <w:style w:type="paragraph" w:customStyle="1" w:styleId="52A2F77023B5451C8A0E925E225B70DC">
    <w:name w:val="52A2F77023B5451C8A0E925E225B70DC"/>
    <w:rsid w:val="00201943"/>
  </w:style>
  <w:style w:type="paragraph" w:customStyle="1" w:styleId="9FB3E94941764E8096CD81836DB3E42F">
    <w:name w:val="9FB3E94941764E8096CD81836DB3E42F"/>
    <w:rsid w:val="00201943"/>
  </w:style>
  <w:style w:type="paragraph" w:customStyle="1" w:styleId="0F04651A1E9E4179B09685D78B00A3A7">
    <w:name w:val="0F04651A1E9E4179B09685D78B00A3A7"/>
    <w:rsid w:val="00201943"/>
  </w:style>
  <w:style w:type="paragraph" w:customStyle="1" w:styleId="07CF01E9321F493AACEB3239E954E599">
    <w:name w:val="07CF01E9321F493AACEB3239E954E599"/>
    <w:rsid w:val="00201943"/>
  </w:style>
  <w:style w:type="paragraph" w:customStyle="1" w:styleId="6781DBF11B854E3684AFF68DCFBA4570">
    <w:name w:val="6781DBF11B854E3684AFF68DCFBA4570"/>
    <w:rsid w:val="00201943"/>
  </w:style>
  <w:style w:type="paragraph" w:customStyle="1" w:styleId="FA3A5D2107574EF0BEF2F8BC7DE7A139">
    <w:name w:val="FA3A5D2107574EF0BEF2F8BC7DE7A139"/>
    <w:rsid w:val="00201943"/>
  </w:style>
  <w:style w:type="paragraph" w:customStyle="1" w:styleId="FB9383610C2C4E089761406A57B30468">
    <w:name w:val="FB9383610C2C4E089761406A57B30468"/>
    <w:rsid w:val="00201943"/>
  </w:style>
  <w:style w:type="paragraph" w:customStyle="1" w:styleId="6326DD5C3BC341C08540E1879E9CD44E">
    <w:name w:val="6326DD5C3BC341C08540E1879E9CD44E"/>
    <w:rsid w:val="00201943"/>
  </w:style>
  <w:style w:type="paragraph" w:customStyle="1" w:styleId="949257DB46A649B4A256122617D2D832">
    <w:name w:val="949257DB46A649B4A256122617D2D832"/>
    <w:rsid w:val="00201943"/>
  </w:style>
  <w:style w:type="paragraph" w:customStyle="1" w:styleId="C459CB7BC355499A826D7397665B1009">
    <w:name w:val="C459CB7BC355499A826D7397665B1009"/>
    <w:rsid w:val="00201943"/>
  </w:style>
  <w:style w:type="paragraph" w:customStyle="1" w:styleId="BBF5BFF478304BCE90FB14300CD07492">
    <w:name w:val="BBF5BFF478304BCE90FB14300CD07492"/>
    <w:rsid w:val="00201943"/>
  </w:style>
  <w:style w:type="paragraph" w:customStyle="1" w:styleId="EBA832B70C9845BC93533C111A1D71A1">
    <w:name w:val="EBA832B70C9845BC93533C111A1D71A1"/>
    <w:rsid w:val="00201943"/>
  </w:style>
  <w:style w:type="paragraph" w:customStyle="1" w:styleId="6FDD33EAC5954BBFAA9EBDE02937103D">
    <w:name w:val="6FDD33EAC5954BBFAA9EBDE02937103D"/>
    <w:rsid w:val="00201943"/>
  </w:style>
  <w:style w:type="paragraph" w:customStyle="1" w:styleId="ED2F2E8F2D884620A5A84E7FF4580D4F">
    <w:name w:val="ED2F2E8F2D884620A5A84E7FF4580D4F"/>
    <w:rsid w:val="00201943"/>
  </w:style>
  <w:style w:type="paragraph" w:customStyle="1" w:styleId="F44294E56B37458A9533E7B28602674E">
    <w:name w:val="F44294E56B37458A9533E7B28602674E"/>
    <w:rsid w:val="00201943"/>
  </w:style>
  <w:style w:type="paragraph" w:customStyle="1" w:styleId="030E6A822DF84B828B4CBC4836D25E71">
    <w:name w:val="030E6A822DF84B828B4CBC4836D25E71"/>
    <w:rsid w:val="00201943"/>
  </w:style>
  <w:style w:type="paragraph" w:customStyle="1" w:styleId="4EC254D2F01D4E2F80DE6ADE248EA160">
    <w:name w:val="4EC254D2F01D4E2F80DE6ADE248EA160"/>
    <w:rsid w:val="00201943"/>
  </w:style>
  <w:style w:type="paragraph" w:customStyle="1" w:styleId="4192B5F43DDC486285410201233CE8ED">
    <w:name w:val="4192B5F43DDC486285410201233CE8ED"/>
    <w:rsid w:val="00201943"/>
  </w:style>
  <w:style w:type="paragraph" w:customStyle="1" w:styleId="6DC315ED7B2B47C493906A5CC7758469">
    <w:name w:val="6DC315ED7B2B47C493906A5CC7758469"/>
    <w:rsid w:val="00201943"/>
  </w:style>
  <w:style w:type="paragraph" w:customStyle="1" w:styleId="732716B3D30B4B269044720359C88D01">
    <w:name w:val="732716B3D30B4B269044720359C88D01"/>
    <w:rsid w:val="00201943"/>
  </w:style>
  <w:style w:type="paragraph" w:customStyle="1" w:styleId="429524AF92DA4EB093326E0CAFD281B9">
    <w:name w:val="429524AF92DA4EB093326E0CAFD281B9"/>
    <w:rsid w:val="00201943"/>
  </w:style>
  <w:style w:type="paragraph" w:customStyle="1" w:styleId="E5B72D97BE44426AB1A2494155EFC7B4">
    <w:name w:val="E5B72D97BE44426AB1A2494155EFC7B4"/>
    <w:rsid w:val="00201943"/>
  </w:style>
  <w:style w:type="paragraph" w:customStyle="1" w:styleId="3AD434D50C4E49248BCFAB6E2D33EA3E">
    <w:name w:val="3AD434D50C4E49248BCFAB6E2D33EA3E"/>
    <w:rsid w:val="00201943"/>
  </w:style>
  <w:style w:type="paragraph" w:customStyle="1" w:styleId="9CAC48264C434633B868F44A4A13DB73">
    <w:name w:val="9CAC48264C434633B868F44A4A13DB73"/>
    <w:rsid w:val="00201943"/>
  </w:style>
  <w:style w:type="paragraph" w:customStyle="1" w:styleId="D70ADB7C85054AEBA4D193430DA9D4E7">
    <w:name w:val="D70ADB7C85054AEBA4D193430DA9D4E7"/>
    <w:rsid w:val="00201943"/>
  </w:style>
  <w:style w:type="paragraph" w:customStyle="1" w:styleId="A35FA10243FE4158A5EA463F965B0653">
    <w:name w:val="A35FA10243FE4158A5EA463F965B0653"/>
    <w:rsid w:val="00201943"/>
  </w:style>
  <w:style w:type="paragraph" w:customStyle="1" w:styleId="DD785699EC844E34BADB76E1D5A04750">
    <w:name w:val="DD785699EC844E34BADB76E1D5A04750"/>
    <w:rsid w:val="00201943"/>
  </w:style>
  <w:style w:type="paragraph" w:customStyle="1" w:styleId="74047C091FAE40F6ADD458E610E662B4">
    <w:name w:val="74047C091FAE40F6ADD458E610E662B4"/>
    <w:rsid w:val="00201943"/>
  </w:style>
  <w:style w:type="paragraph" w:customStyle="1" w:styleId="E5A69C5018F34F79A5A0A1F73E30823F">
    <w:name w:val="E5A69C5018F34F79A5A0A1F73E30823F"/>
    <w:rsid w:val="00201943"/>
  </w:style>
  <w:style w:type="paragraph" w:customStyle="1" w:styleId="F3C9DC396252464CA41DA17125A884E7">
    <w:name w:val="F3C9DC396252464CA41DA17125A884E7"/>
    <w:rsid w:val="00201943"/>
  </w:style>
  <w:style w:type="paragraph" w:customStyle="1" w:styleId="2BF809C9398A4AE7BE58A40FBD1F3A7C">
    <w:name w:val="2BF809C9398A4AE7BE58A40FBD1F3A7C"/>
    <w:rsid w:val="00201943"/>
  </w:style>
  <w:style w:type="paragraph" w:customStyle="1" w:styleId="34D9780DC8E5463791B329FBE5840D98">
    <w:name w:val="34D9780DC8E5463791B329FBE5840D98"/>
    <w:rsid w:val="00201943"/>
  </w:style>
  <w:style w:type="paragraph" w:customStyle="1" w:styleId="1CC75F7A1C9F4647B1785A7A19D54F72">
    <w:name w:val="1CC75F7A1C9F4647B1785A7A19D54F72"/>
    <w:rsid w:val="00201943"/>
  </w:style>
  <w:style w:type="paragraph" w:customStyle="1" w:styleId="7AD174E77AFC4E0A9520BF8E2B9F5B08">
    <w:name w:val="7AD174E77AFC4E0A9520BF8E2B9F5B08"/>
    <w:rsid w:val="00201943"/>
  </w:style>
  <w:style w:type="paragraph" w:customStyle="1" w:styleId="B1C334EF36024272A42722767AAD857A">
    <w:name w:val="B1C334EF36024272A42722767AAD857A"/>
    <w:rsid w:val="00201943"/>
  </w:style>
  <w:style w:type="paragraph" w:customStyle="1" w:styleId="21CEFE25DF7D4A92A9FD3E98D4E9216F">
    <w:name w:val="21CEFE25DF7D4A92A9FD3E98D4E9216F"/>
    <w:rsid w:val="00201943"/>
  </w:style>
  <w:style w:type="paragraph" w:customStyle="1" w:styleId="626C13A4F89D47968C992A00CEF58440">
    <w:name w:val="626C13A4F89D47968C992A00CEF58440"/>
    <w:rsid w:val="00201943"/>
  </w:style>
  <w:style w:type="paragraph" w:customStyle="1" w:styleId="F1BAC16544D74EF09D1A79C24C7EA16D">
    <w:name w:val="F1BAC16544D74EF09D1A79C24C7EA16D"/>
    <w:rsid w:val="00201943"/>
  </w:style>
  <w:style w:type="paragraph" w:customStyle="1" w:styleId="60533822FA164A21A4C7A58214A1969F">
    <w:name w:val="60533822FA164A21A4C7A58214A1969F"/>
    <w:rsid w:val="00201943"/>
  </w:style>
  <w:style w:type="paragraph" w:customStyle="1" w:styleId="E21BBA0EC3824DFFA24C8819EA635960">
    <w:name w:val="E21BBA0EC3824DFFA24C8819EA635960"/>
    <w:rsid w:val="00201943"/>
  </w:style>
  <w:style w:type="paragraph" w:customStyle="1" w:styleId="3E1E2EAC54B34E2DA76CB8A33C2F91FB">
    <w:name w:val="3E1E2EAC54B34E2DA76CB8A33C2F91FB"/>
    <w:rsid w:val="00201943"/>
  </w:style>
  <w:style w:type="paragraph" w:customStyle="1" w:styleId="912B99091BBB40929B9BA3032034DFF2">
    <w:name w:val="912B99091BBB40929B9BA3032034DFF2"/>
    <w:rsid w:val="00201943"/>
  </w:style>
  <w:style w:type="paragraph" w:customStyle="1" w:styleId="2D0F185993BC4FB7A797AE943315B5CB">
    <w:name w:val="2D0F185993BC4FB7A797AE943315B5CB"/>
    <w:rsid w:val="00201943"/>
  </w:style>
  <w:style w:type="paragraph" w:customStyle="1" w:styleId="C3CE3595F6DB44EB9B9DEE8DC52B4DA7">
    <w:name w:val="C3CE3595F6DB44EB9B9DEE8DC52B4DA7"/>
    <w:rsid w:val="00201943"/>
  </w:style>
  <w:style w:type="paragraph" w:customStyle="1" w:styleId="EE6341BD302144009BD7E0BC325E6B71">
    <w:name w:val="EE6341BD302144009BD7E0BC325E6B71"/>
    <w:rsid w:val="00201943"/>
  </w:style>
  <w:style w:type="paragraph" w:customStyle="1" w:styleId="0000FA2F6E624856AB8520FB88614042">
    <w:name w:val="0000FA2F6E624856AB8520FB88614042"/>
    <w:rsid w:val="00201943"/>
  </w:style>
  <w:style w:type="paragraph" w:customStyle="1" w:styleId="34285943DF7C4236B08BA35F91B3B756">
    <w:name w:val="34285943DF7C4236B08BA35F91B3B756"/>
    <w:rsid w:val="00201943"/>
  </w:style>
  <w:style w:type="paragraph" w:customStyle="1" w:styleId="847D449CD062415B8F221B6E71AE682C">
    <w:name w:val="847D449CD062415B8F221B6E71AE682C"/>
    <w:rsid w:val="00201943"/>
  </w:style>
  <w:style w:type="paragraph" w:customStyle="1" w:styleId="6839D9BAB39A45BB83064EA66CE367CA">
    <w:name w:val="6839D9BAB39A45BB83064EA66CE367CA"/>
    <w:rsid w:val="00201943"/>
  </w:style>
  <w:style w:type="paragraph" w:customStyle="1" w:styleId="F93D5FDAFFDB4A6491DD903DB4D85910">
    <w:name w:val="F93D5FDAFFDB4A6491DD903DB4D85910"/>
    <w:rsid w:val="00201943"/>
  </w:style>
  <w:style w:type="paragraph" w:customStyle="1" w:styleId="228E540C875A43E4BC5CE0E9D72DB7F7">
    <w:name w:val="228E540C875A43E4BC5CE0E9D72DB7F7"/>
    <w:rsid w:val="00201943"/>
  </w:style>
  <w:style w:type="paragraph" w:customStyle="1" w:styleId="97BE3AE1E5394381A0C059B491F9A33F">
    <w:name w:val="97BE3AE1E5394381A0C059B491F9A33F"/>
    <w:rsid w:val="00201943"/>
  </w:style>
  <w:style w:type="paragraph" w:customStyle="1" w:styleId="C871AD921F3E4468B33EBCCE88DE55D8">
    <w:name w:val="C871AD921F3E4468B33EBCCE88DE55D8"/>
    <w:rsid w:val="00201943"/>
  </w:style>
  <w:style w:type="paragraph" w:customStyle="1" w:styleId="12FBFC68E7EE404292B619339C919218">
    <w:name w:val="12FBFC68E7EE404292B619339C919218"/>
    <w:rsid w:val="00201943"/>
  </w:style>
  <w:style w:type="paragraph" w:customStyle="1" w:styleId="02282678DDD443B29E048C40B89A3159">
    <w:name w:val="02282678DDD443B29E048C40B89A3159"/>
    <w:rsid w:val="00201943"/>
  </w:style>
  <w:style w:type="paragraph" w:customStyle="1" w:styleId="516BA888CD534526B88D9DB6CA1C108F">
    <w:name w:val="516BA888CD534526B88D9DB6CA1C108F"/>
    <w:rsid w:val="00201943"/>
  </w:style>
  <w:style w:type="paragraph" w:customStyle="1" w:styleId="8D9A8794B0B94280BBB15576F959C9B9">
    <w:name w:val="8D9A8794B0B94280BBB15576F959C9B9"/>
    <w:rsid w:val="00201943"/>
  </w:style>
  <w:style w:type="paragraph" w:customStyle="1" w:styleId="D390C30DAEEF42848CA3EEBF4D866239">
    <w:name w:val="D390C30DAEEF42848CA3EEBF4D866239"/>
    <w:rsid w:val="00201943"/>
  </w:style>
  <w:style w:type="paragraph" w:customStyle="1" w:styleId="E7F4B8CA7B23467E8E710A06D343C6B1">
    <w:name w:val="E7F4B8CA7B23467E8E710A06D343C6B1"/>
    <w:rsid w:val="00201943"/>
  </w:style>
  <w:style w:type="paragraph" w:customStyle="1" w:styleId="99C0BE8B157047FAA3C53FED9A26C33C">
    <w:name w:val="99C0BE8B157047FAA3C53FED9A26C33C"/>
    <w:rsid w:val="00201943"/>
  </w:style>
  <w:style w:type="paragraph" w:customStyle="1" w:styleId="CD1F59E3789D4B9AB27E9452D10DF233">
    <w:name w:val="CD1F59E3789D4B9AB27E9452D10DF233"/>
    <w:rsid w:val="00201943"/>
  </w:style>
  <w:style w:type="paragraph" w:customStyle="1" w:styleId="659FDFFDD4594C11B91D905504708ED8">
    <w:name w:val="659FDFFDD4594C11B91D905504708ED8"/>
    <w:rsid w:val="00201943"/>
  </w:style>
  <w:style w:type="paragraph" w:customStyle="1" w:styleId="E4491EDD7B924C01A5401BA8C6D9F6AD">
    <w:name w:val="E4491EDD7B924C01A5401BA8C6D9F6AD"/>
    <w:rsid w:val="00201943"/>
  </w:style>
  <w:style w:type="paragraph" w:customStyle="1" w:styleId="8C331BE37AE344BFA6E6F5CEE11A0714">
    <w:name w:val="8C331BE37AE344BFA6E6F5CEE11A0714"/>
    <w:rsid w:val="00201943"/>
  </w:style>
  <w:style w:type="paragraph" w:customStyle="1" w:styleId="771DB45156C5478B9A93201A3460BDFF">
    <w:name w:val="771DB45156C5478B9A93201A3460BDFF"/>
    <w:rsid w:val="00201943"/>
  </w:style>
  <w:style w:type="paragraph" w:customStyle="1" w:styleId="A7E02402D70949CEABFC6DB13EA52684">
    <w:name w:val="A7E02402D70949CEABFC6DB13EA52684"/>
    <w:rsid w:val="00201943"/>
  </w:style>
  <w:style w:type="paragraph" w:customStyle="1" w:styleId="EF949DCA8B6649308A792BC4F4C08F24">
    <w:name w:val="EF949DCA8B6649308A792BC4F4C08F24"/>
    <w:rsid w:val="00201943"/>
  </w:style>
  <w:style w:type="paragraph" w:customStyle="1" w:styleId="F210962CE7C441AA94841CB9FA5D6B1A">
    <w:name w:val="F210962CE7C441AA94841CB9FA5D6B1A"/>
    <w:rsid w:val="00201943"/>
  </w:style>
  <w:style w:type="paragraph" w:customStyle="1" w:styleId="B55E702406114783A8051EEFDA2CE290">
    <w:name w:val="B55E702406114783A8051EEFDA2CE290"/>
    <w:rsid w:val="00201943"/>
  </w:style>
  <w:style w:type="paragraph" w:customStyle="1" w:styleId="0F118DAB63A3478EA5CB6783567CFC07">
    <w:name w:val="0F118DAB63A3478EA5CB6783567CFC07"/>
    <w:rsid w:val="00201943"/>
  </w:style>
  <w:style w:type="paragraph" w:customStyle="1" w:styleId="F31CA2D6088C4187848DA87D01DC148B">
    <w:name w:val="F31CA2D6088C4187848DA87D01DC148B"/>
    <w:rsid w:val="00201943"/>
  </w:style>
  <w:style w:type="paragraph" w:customStyle="1" w:styleId="26E70849AC9046B99D84CB64B0604AC8">
    <w:name w:val="26E70849AC9046B99D84CB64B0604AC8"/>
    <w:rsid w:val="00201943"/>
  </w:style>
  <w:style w:type="paragraph" w:customStyle="1" w:styleId="597CFEAECB7940D99CA3D015D1C8C9FD">
    <w:name w:val="597CFEAECB7940D99CA3D015D1C8C9FD"/>
    <w:rsid w:val="00201943"/>
  </w:style>
  <w:style w:type="paragraph" w:customStyle="1" w:styleId="38DD054DC5644496B07592072636DFCE">
    <w:name w:val="38DD054DC5644496B07592072636DFCE"/>
    <w:rsid w:val="00201943"/>
  </w:style>
  <w:style w:type="paragraph" w:customStyle="1" w:styleId="6B8E36B2984C43FA809254D648868295">
    <w:name w:val="6B8E36B2984C43FA809254D648868295"/>
    <w:rsid w:val="00201943"/>
  </w:style>
  <w:style w:type="paragraph" w:customStyle="1" w:styleId="C39E661525B84102A7C804A147B66E25">
    <w:name w:val="C39E661525B84102A7C804A147B66E25"/>
    <w:rsid w:val="00201943"/>
  </w:style>
  <w:style w:type="paragraph" w:customStyle="1" w:styleId="549EF1A63E2441CE85C5F0AC76D65A0A">
    <w:name w:val="549EF1A63E2441CE85C5F0AC76D65A0A"/>
    <w:rsid w:val="00201943"/>
  </w:style>
  <w:style w:type="paragraph" w:customStyle="1" w:styleId="FF9F778B3ACB4C5BA34580AB1C6142BC">
    <w:name w:val="FF9F778B3ACB4C5BA34580AB1C6142BC"/>
    <w:rsid w:val="00201943"/>
  </w:style>
  <w:style w:type="paragraph" w:customStyle="1" w:styleId="4835FC572D9D4E358AFC4B2237571CE9">
    <w:name w:val="4835FC572D9D4E358AFC4B2237571CE9"/>
    <w:rsid w:val="00201943"/>
  </w:style>
  <w:style w:type="paragraph" w:customStyle="1" w:styleId="F0D862A7348547109A14D0C3037BFC4E">
    <w:name w:val="F0D862A7348547109A14D0C3037BFC4E"/>
    <w:rsid w:val="00201943"/>
  </w:style>
  <w:style w:type="paragraph" w:customStyle="1" w:styleId="19DD49783D5C4AE28867EED880951724">
    <w:name w:val="19DD49783D5C4AE28867EED880951724"/>
    <w:rsid w:val="00201943"/>
  </w:style>
  <w:style w:type="paragraph" w:customStyle="1" w:styleId="C0EFD4B5A42B4F0E9AA8C7E9E7AA0628">
    <w:name w:val="C0EFD4B5A42B4F0E9AA8C7E9E7AA0628"/>
    <w:rsid w:val="00201943"/>
  </w:style>
  <w:style w:type="paragraph" w:customStyle="1" w:styleId="6B21AFA700B74C22BFCB3BA578F2FF8A">
    <w:name w:val="6B21AFA700B74C22BFCB3BA578F2FF8A"/>
    <w:rsid w:val="00201943"/>
  </w:style>
  <w:style w:type="paragraph" w:customStyle="1" w:styleId="18F41FF2EC2C4E17BC9D922AB4499E46">
    <w:name w:val="18F41FF2EC2C4E17BC9D922AB4499E46"/>
    <w:rsid w:val="00201943"/>
  </w:style>
  <w:style w:type="paragraph" w:customStyle="1" w:styleId="5AB4FD74359E4101862A7646CB894725">
    <w:name w:val="5AB4FD74359E4101862A7646CB894725"/>
    <w:rsid w:val="00201943"/>
  </w:style>
  <w:style w:type="paragraph" w:customStyle="1" w:styleId="41CAAC6484D147AB8DC01B9F184EBA2A">
    <w:name w:val="41CAAC6484D147AB8DC01B9F184EBA2A"/>
    <w:rsid w:val="00201943"/>
  </w:style>
  <w:style w:type="paragraph" w:customStyle="1" w:styleId="F6E7442AD2734132A6FDA0C3FE1A2B5A">
    <w:name w:val="F6E7442AD2734132A6FDA0C3FE1A2B5A"/>
    <w:rsid w:val="00201943"/>
  </w:style>
  <w:style w:type="paragraph" w:customStyle="1" w:styleId="8295A3978082477EA87A6A99C3F3CB57">
    <w:name w:val="8295A3978082477EA87A6A99C3F3CB57"/>
    <w:rsid w:val="00201943"/>
  </w:style>
  <w:style w:type="paragraph" w:customStyle="1" w:styleId="5448FD5F834D48F59A6CB4896BA96A4C">
    <w:name w:val="5448FD5F834D48F59A6CB4896BA96A4C"/>
    <w:rsid w:val="00201943"/>
  </w:style>
  <w:style w:type="paragraph" w:customStyle="1" w:styleId="AD1F229C4421465CBC1E054E838CFACA">
    <w:name w:val="AD1F229C4421465CBC1E054E838CFACA"/>
    <w:rsid w:val="00201943"/>
  </w:style>
  <w:style w:type="paragraph" w:customStyle="1" w:styleId="66166B8AA5BC4ED19C449183E0ACF41F">
    <w:name w:val="66166B8AA5BC4ED19C449183E0ACF41F"/>
    <w:rsid w:val="00201943"/>
  </w:style>
  <w:style w:type="paragraph" w:customStyle="1" w:styleId="57EBBD53253443D5A3579B7566ACCF00">
    <w:name w:val="57EBBD53253443D5A3579B7566ACCF00"/>
    <w:rsid w:val="00201943"/>
  </w:style>
  <w:style w:type="paragraph" w:customStyle="1" w:styleId="6D587D1B6DB8489AA3F7FFC8331C14CC">
    <w:name w:val="6D587D1B6DB8489AA3F7FFC8331C14CC"/>
    <w:rsid w:val="00201943"/>
  </w:style>
  <w:style w:type="paragraph" w:customStyle="1" w:styleId="B9AEAA0205B14EB9AE663759816FA863">
    <w:name w:val="B9AEAA0205B14EB9AE663759816FA863"/>
    <w:rsid w:val="00201943"/>
  </w:style>
  <w:style w:type="paragraph" w:customStyle="1" w:styleId="E316E7B305BB4BCEA571ED356A9F3715">
    <w:name w:val="E316E7B305BB4BCEA571ED356A9F3715"/>
    <w:rsid w:val="00201943"/>
  </w:style>
  <w:style w:type="paragraph" w:customStyle="1" w:styleId="D46DB1DA065642B193942936FD9E1944">
    <w:name w:val="D46DB1DA065642B193942936FD9E1944"/>
    <w:rsid w:val="00201943"/>
  </w:style>
  <w:style w:type="paragraph" w:customStyle="1" w:styleId="DA611377345D402990F9194EACF6A0DB">
    <w:name w:val="DA611377345D402990F9194EACF6A0DB"/>
    <w:rsid w:val="00201943"/>
  </w:style>
  <w:style w:type="paragraph" w:customStyle="1" w:styleId="D72C8C21FD754E18BC7057CEB10FDD0F">
    <w:name w:val="D72C8C21FD754E18BC7057CEB10FDD0F"/>
    <w:rsid w:val="00201943"/>
  </w:style>
  <w:style w:type="paragraph" w:customStyle="1" w:styleId="E78C9BC0499F4D98B341174741B498E7">
    <w:name w:val="E78C9BC0499F4D98B341174741B498E7"/>
    <w:rsid w:val="00201943"/>
  </w:style>
  <w:style w:type="paragraph" w:customStyle="1" w:styleId="28304115763F49FC810591C15E658D03">
    <w:name w:val="28304115763F49FC810591C15E658D03"/>
    <w:rsid w:val="00201943"/>
  </w:style>
  <w:style w:type="paragraph" w:customStyle="1" w:styleId="E269C1D08C684192B587BED10D7E97E6">
    <w:name w:val="E269C1D08C684192B587BED10D7E97E6"/>
    <w:rsid w:val="00201943"/>
  </w:style>
  <w:style w:type="paragraph" w:customStyle="1" w:styleId="07E4392B3FAF4B44806B8A1D60E6FF8A">
    <w:name w:val="07E4392B3FAF4B44806B8A1D60E6FF8A"/>
    <w:rsid w:val="00201943"/>
  </w:style>
  <w:style w:type="paragraph" w:customStyle="1" w:styleId="501697680E724ACEBF85B410D9E2EA21">
    <w:name w:val="501697680E724ACEBF85B410D9E2EA21"/>
    <w:rsid w:val="00201943"/>
  </w:style>
  <w:style w:type="paragraph" w:customStyle="1" w:styleId="12465CDEF1AA42F493AF52A9D00F6B3B">
    <w:name w:val="12465CDEF1AA42F493AF52A9D00F6B3B"/>
    <w:rsid w:val="00201943"/>
  </w:style>
  <w:style w:type="paragraph" w:customStyle="1" w:styleId="7D34C46B174340BC86BE8D225686B6C9">
    <w:name w:val="7D34C46B174340BC86BE8D225686B6C9"/>
    <w:rsid w:val="00201943"/>
  </w:style>
  <w:style w:type="paragraph" w:customStyle="1" w:styleId="C13E5D4A898F4748A9D0795C5B213776">
    <w:name w:val="C13E5D4A898F4748A9D0795C5B213776"/>
    <w:rsid w:val="00201943"/>
  </w:style>
  <w:style w:type="paragraph" w:customStyle="1" w:styleId="965CCA852FB444DE830B8BED60A80D66">
    <w:name w:val="965CCA852FB444DE830B8BED60A80D66"/>
    <w:rsid w:val="00201943"/>
  </w:style>
  <w:style w:type="paragraph" w:customStyle="1" w:styleId="3D73EB15B3834F37BDEA6D4E4EBD0420">
    <w:name w:val="3D73EB15B3834F37BDEA6D4E4EBD0420"/>
    <w:rsid w:val="00201943"/>
  </w:style>
  <w:style w:type="paragraph" w:customStyle="1" w:styleId="85CD6269284143CBAE68B3ECD4516AAD">
    <w:name w:val="85CD6269284143CBAE68B3ECD4516AAD"/>
    <w:rsid w:val="00201943"/>
  </w:style>
  <w:style w:type="paragraph" w:customStyle="1" w:styleId="E35B415A00DB4294A5A9E9D9A3FBE24E">
    <w:name w:val="E35B415A00DB4294A5A9E9D9A3FBE24E"/>
    <w:rsid w:val="00201943"/>
  </w:style>
  <w:style w:type="paragraph" w:customStyle="1" w:styleId="4F90774300F7401E834F37E2FFB96494">
    <w:name w:val="4F90774300F7401E834F37E2FFB96494"/>
    <w:rsid w:val="00201943"/>
  </w:style>
  <w:style w:type="paragraph" w:customStyle="1" w:styleId="A6C42FEF993D4C41B0DD44D0CE713873">
    <w:name w:val="A6C42FEF993D4C41B0DD44D0CE713873"/>
    <w:rsid w:val="00201943"/>
  </w:style>
  <w:style w:type="paragraph" w:customStyle="1" w:styleId="7C8502AFEBF94D188290172AA50D6024">
    <w:name w:val="7C8502AFEBF94D188290172AA50D6024"/>
    <w:rsid w:val="00201943"/>
  </w:style>
  <w:style w:type="paragraph" w:customStyle="1" w:styleId="14FBD2BD705F4D8488DC5294279A948A">
    <w:name w:val="14FBD2BD705F4D8488DC5294279A948A"/>
    <w:rsid w:val="00201943"/>
  </w:style>
  <w:style w:type="paragraph" w:customStyle="1" w:styleId="B9D1F5307B0D4C7E81604681BF0AD8AB">
    <w:name w:val="B9D1F5307B0D4C7E81604681BF0AD8AB"/>
    <w:rsid w:val="00201943"/>
  </w:style>
  <w:style w:type="paragraph" w:customStyle="1" w:styleId="F7385E0BE2FC4311AF8FEB2539F5E260">
    <w:name w:val="F7385E0BE2FC4311AF8FEB2539F5E260"/>
    <w:rsid w:val="00201943"/>
  </w:style>
  <w:style w:type="paragraph" w:customStyle="1" w:styleId="28987D9DF9E64AD5ADDD1BD0F8845421">
    <w:name w:val="28987D9DF9E64AD5ADDD1BD0F8845421"/>
    <w:rsid w:val="00201943"/>
  </w:style>
  <w:style w:type="paragraph" w:customStyle="1" w:styleId="C819C5A3627A45248AF164423D89CD97">
    <w:name w:val="C819C5A3627A45248AF164423D89CD97"/>
    <w:rsid w:val="00201943"/>
  </w:style>
  <w:style w:type="paragraph" w:customStyle="1" w:styleId="DE68DBB67E184965BE62CB737EB8AB47">
    <w:name w:val="DE68DBB67E184965BE62CB737EB8AB47"/>
    <w:rsid w:val="00201943"/>
  </w:style>
  <w:style w:type="paragraph" w:customStyle="1" w:styleId="B1916B7D4599413586CBF690AE83070C">
    <w:name w:val="B1916B7D4599413586CBF690AE83070C"/>
    <w:rsid w:val="00201943"/>
  </w:style>
  <w:style w:type="paragraph" w:customStyle="1" w:styleId="59DCE44480FC4888A9FA2C965D82566C">
    <w:name w:val="59DCE44480FC4888A9FA2C965D82566C"/>
    <w:rsid w:val="00201943"/>
  </w:style>
  <w:style w:type="paragraph" w:customStyle="1" w:styleId="90251D89117D4C3A98F84DA94A1FFACF">
    <w:name w:val="90251D89117D4C3A98F84DA94A1FFACF"/>
    <w:rsid w:val="00201943"/>
  </w:style>
  <w:style w:type="paragraph" w:customStyle="1" w:styleId="2ECB832E97D44781970301FF92013772">
    <w:name w:val="2ECB832E97D44781970301FF92013772"/>
    <w:rsid w:val="00201943"/>
  </w:style>
  <w:style w:type="paragraph" w:customStyle="1" w:styleId="CE6653EB1E454FC4AF1A3B35D5004280">
    <w:name w:val="CE6653EB1E454FC4AF1A3B35D5004280"/>
    <w:rsid w:val="00201943"/>
  </w:style>
  <w:style w:type="paragraph" w:customStyle="1" w:styleId="2A06D09E79FA4DE3AD010F5AB5E2BB9F">
    <w:name w:val="2A06D09E79FA4DE3AD010F5AB5E2BB9F"/>
    <w:rsid w:val="00201943"/>
  </w:style>
  <w:style w:type="paragraph" w:customStyle="1" w:styleId="215BF651B1104162B6C74C5DBC2B1A79">
    <w:name w:val="215BF651B1104162B6C74C5DBC2B1A79"/>
    <w:rsid w:val="00201943"/>
  </w:style>
  <w:style w:type="paragraph" w:customStyle="1" w:styleId="C9F72D6E38224FBF8A0311400F446B90">
    <w:name w:val="C9F72D6E38224FBF8A0311400F446B90"/>
    <w:rsid w:val="00201943"/>
  </w:style>
  <w:style w:type="paragraph" w:customStyle="1" w:styleId="D72C55A85D3F49BDBE42CDD1175F8454">
    <w:name w:val="D72C55A85D3F49BDBE42CDD1175F8454"/>
    <w:rsid w:val="00201943"/>
  </w:style>
  <w:style w:type="paragraph" w:customStyle="1" w:styleId="4A418EEE41004808A8E4D0459DBA0B89">
    <w:name w:val="4A418EEE41004808A8E4D0459DBA0B89"/>
    <w:rsid w:val="00201943"/>
  </w:style>
  <w:style w:type="paragraph" w:customStyle="1" w:styleId="9A22A1564B634106B3EBEE8EE1BB0E07">
    <w:name w:val="9A22A1564B634106B3EBEE8EE1BB0E07"/>
    <w:rsid w:val="00201943"/>
  </w:style>
  <w:style w:type="paragraph" w:customStyle="1" w:styleId="8F1A5688F562453AB378C50527C64075">
    <w:name w:val="8F1A5688F562453AB378C50527C64075"/>
    <w:rsid w:val="00201943"/>
  </w:style>
  <w:style w:type="paragraph" w:customStyle="1" w:styleId="E202CBC463A24FACB52347030161E1AA">
    <w:name w:val="E202CBC463A24FACB52347030161E1AA"/>
    <w:rsid w:val="00201943"/>
  </w:style>
  <w:style w:type="paragraph" w:customStyle="1" w:styleId="A11565E26BB6427CAD142A9FE96783D4">
    <w:name w:val="A11565E26BB6427CAD142A9FE96783D4"/>
    <w:rsid w:val="00201943"/>
  </w:style>
  <w:style w:type="paragraph" w:customStyle="1" w:styleId="26EB61A771AA441D9D0DEB796CA3800C">
    <w:name w:val="26EB61A771AA441D9D0DEB796CA3800C"/>
    <w:rsid w:val="00201943"/>
  </w:style>
  <w:style w:type="paragraph" w:customStyle="1" w:styleId="5355B1E569EC45C7AB84C888F4DDB30B">
    <w:name w:val="5355B1E569EC45C7AB84C888F4DDB30B"/>
    <w:rsid w:val="00201943"/>
  </w:style>
  <w:style w:type="paragraph" w:customStyle="1" w:styleId="C5CD57093500483EA76DE98887280B3E">
    <w:name w:val="C5CD57093500483EA76DE98887280B3E"/>
    <w:rsid w:val="00201943"/>
  </w:style>
  <w:style w:type="paragraph" w:customStyle="1" w:styleId="184768ADD64F4AA0AC1212598DDE4C5A">
    <w:name w:val="184768ADD64F4AA0AC1212598DDE4C5A"/>
    <w:rsid w:val="00201943"/>
  </w:style>
  <w:style w:type="paragraph" w:customStyle="1" w:styleId="B13640BC4404447D9BDCE7EC68BCCD62">
    <w:name w:val="B13640BC4404447D9BDCE7EC68BCCD62"/>
    <w:rsid w:val="00201943"/>
  </w:style>
  <w:style w:type="paragraph" w:customStyle="1" w:styleId="CC7BC86E10304975A8C248502FF604D3">
    <w:name w:val="CC7BC86E10304975A8C248502FF604D3"/>
    <w:rsid w:val="00201943"/>
  </w:style>
  <w:style w:type="paragraph" w:customStyle="1" w:styleId="4D4EB524CC404E91B0F70617A7D9E3FF">
    <w:name w:val="4D4EB524CC404E91B0F70617A7D9E3FF"/>
    <w:rsid w:val="00201943"/>
  </w:style>
  <w:style w:type="paragraph" w:customStyle="1" w:styleId="BB3F5724BF1140E1BD2FBAD4DE0C6AA8">
    <w:name w:val="BB3F5724BF1140E1BD2FBAD4DE0C6AA8"/>
    <w:rsid w:val="00201943"/>
  </w:style>
  <w:style w:type="paragraph" w:customStyle="1" w:styleId="C9FCD68B5E2543BCBBA85FD2EDF69ED6">
    <w:name w:val="C9FCD68B5E2543BCBBA85FD2EDF69ED6"/>
    <w:rsid w:val="00201943"/>
  </w:style>
  <w:style w:type="paragraph" w:customStyle="1" w:styleId="1F1FA5CD60EE4987807C96C7FF6BAC0C">
    <w:name w:val="1F1FA5CD60EE4987807C96C7FF6BAC0C"/>
    <w:rsid w:val="00201943"/>
  </w:style>
  <w:style w:type="paragraph" w:customStyle="1" w:styleId="07B521DE8D084DA1AB50051EB4FE23BC">
    <w:name w:val="07B521DE8D084DA1AB50051EB4FE23BC"/>
    <w:rsid w:val="00201943"/>
  </w:style>
  <w:style w:type="paragraph" w:customStyle="1" w:styleId="672BBB2BE02D471EBDD62761FA63E9C1">
    <w:name w:val="672BBB2BE02D471EBDD62761FA63E9C1"/>
    <w:rsid w:val="00201943"/>
  </w:style>
  <w:style w:type="paragraph" w:customStyle="1" w:styleId="093D1EB6D11946B59497BA22AE7C9AEC">
    <w:name w:val="093D1EB6D11946B59497BA22AE7C9AEC"/>
    <w:rsid w:val="00201943"/>
  </w:style>
  <w:style w:type="paragraph" w:customStyle="1" w:styleId="6EC2B93415EF4905AD9397A4786ABB49">
    <w:name w:val="6EC2B93415EF4905AD9397A4786ABB49"/>
    <w:rsid w:val="00201943"/>
  </w:style>
  <w:style w:type="paragraph" w:customStyle="1" w:styleId="D6A5F5A336F04C1D942ADD766C746DE6">
    <w:name w:val="D6A5F5A336F04C1D942ADD766C746DE6"/>
    <w:rsid w:val="00201943"/>
  </w:style>
  <w:style w:type="paragraph" w:customStyle="1" w:styleId="9E3920358D714FDAB329261F442B2B58">
    <w:name w:val="9E3920358D714FDAB329261F442B2B58"/>
    <w:rsid w:val="00201943"/>
  </w:style>
  <w:style w:type="paragraph" w:customStyle="1" w:styleId="532C86989088403D95C00833DABDDAC4">
    <w:name w:val="532C86989088403D95C00833DABDDAC4"/>
    <w:rsid w:val="00201943"/>
  </w:style>
  <w:style w:type="paragraph" w:customStyle="1" w:styleId="1163E7BBA97E4C9D8C0188731525B071">
    <w:name w:val="1163E7BBA97E4C9D8C0188731525B071"/>
    <w:rsid w:val="00201943"/>
  </w:style>
  <w:style w:type="paragraph" w:customStyle="1" w:styleId="624725833AC040FB877E46D88AB164B6">
    <w:name w:val="624725833AC040FB877E46D88AB164B6"/>
    <w:rsid w:val="00201943"/>
  </w:style>
  <w:style w:type="paragraph" w:customStyle="1" w:styleId="F67E98BADA164C13A9B42D579B5E9D0C">
    <w:name w:val="F67E98BADA164C13A9B42D579B5E9D0C"/>
    <w:rsid w:val="00201943"/>
  </w:style>
  <w:style w:type="paragraph" w:customStyle="1" w:styleId="3433F0D1C1044206A3CAB7E835431AD4">
    <w:name w:val="3433F0D1C1044206A3CAB7E835431AD4"/>
    <w:rsid w:val="00201943"/>
  </w:style>
  <w:style w:type="paragraph" w:customStyle="1" w:styleId="96AB183ADAD64BC5B91183DC250137AB">
    <w:name w:val="96AB183ADAD64BC5B91183DC250137AB"/>
    <w:rsid w:val="00201943"/>
  </w:style>
  <w:style w:type="paragraph" w:customStyle="1" w:styleId="4BDD759C341E457CA20BC807E733EFB7">
    <w:name w:val="4BDD759C341E457CA20BC807E733EFB7"/>
    <w:rsid w:val="00201943"/>
  </w:style>
  <w:style w:type="paragraph" w:customStyle="1" w:styleId="3F007C3CE1E34626999BB91CB5095DA8">
    <w:name w:val="3F007C3CE1E34626999BB91CB5095DA8"/>
    <w:rsid w:val="00201943"/>
  </w:style>
  <w:style w:type="paragraph" w:customStyle="1" w:styleId="E8ABE734DFCB484881C6E16B908B9366">
    <w:name w:val="E8ABE734DFCB484881C6E16B908B9366"/>
    <w:rsid w:val="00201943"/>
  </w:style>
  <w:style w:type="paragraph" w:customStyle="1" w:styleId="C15E4FAA3E76429C88C250D89FCD7295">
    <w:name w:val="C15E4FAA3E76429C88C250D89FCD7295"/>
    <w:rsid w:val="00201943"/>
  </w:style>
  <w:style w:type="paragraph" w:customStyle="1" w:styleId="E574CCC9E7B6415580A7DA6B983282E4">
    <w:name w:val="E574CCC9E7B6415580A7DA6B983282E4"/>
    <w:rsid w:val="00201943"/>
  </w:style>
  <w:style w:type="paragraph" w:customStyle="1" w:styleId="D485EA2D1859424DA7996A1F813564AA">
    <w:name w:val="D485EA2D1859424DA7996A1F813564AA"/>
    <w:rsid w:val="00E42806"/>
  </w:style>
  <w:style w:type="paragraph" w:customStyle="1" w:styleId="E0A647970D8C465DBCD8C9F59AAC85CD">
    <w:name w:val="E0A647970D8C465DBCD8C9F59AAC85CD"/>
    <w:rsid w:val="00E42806"/>
  </w:style>
  <w:style w:type="paragraph" w:customStyle="1" w:styleId="6B99B986AD7E49B28B51F97D2FE269C2">
    <w:name w:val="6B99B986AD7E49B28B51F97D2FE269C2"/>
    <w:rsid w:val="00E42806"/>
  </w:style>
  <w:style w:type="paragraph" w:customStyle="1" w:styleId="6DA82EAE7EA74F2FAB737651DB4582D1">
    <w:name w:val="6DA82EAE7EA74F2FAB737651DB4582D1"/>
    <w:rsid w:val="00E42806"/>
  </w:style>
  <w:style w:type="paragraph" w:customStyle="1" w:styleId="72B95DB2C4C34884B75D2CB76C1AED7C">
    <w:name w:val="72B95DB2C4C34884B75D2CB76C1AED7C"/>
    <w:rsid w:val="00E42806"/>
  </w:style>
  <w:style w:type="paragraph" w:customStyle="1" w:styleId="2238B22210CD466CB2B4A4C7BD12AC20">
    <w:name w:val="2238B22210CD466CB2B4A4C7BD12AC20"/>
    <w:rsid w:val="00E42806"/>
  </w:style>
  <w:style w:type="paragraph" w:customStyle="1" w:styleId="F218E4995F384EDB8A3F1CD68639A405">
    <w:name w:val="F218E4995F384EDB8A3F1CD68639A405"/>
    <w:rsid w:val="00E42806"/>
  </w:style>
  <w:style w:type="paragraph" w:customStyle="1" w:styleId="373B6C6607034E47981747B2CA6AC435">
    <w:name w:val="373B6C6607034E47981747B2CA6AC435"/>
    <w:rsid w:val="00E42806"/>
  </w:style>
  <w:style w:type="paragraph" w:customStyle="1" w:styleId="5C002118C4CC43DB862CE6DCC923108F">
    <w:name w:val="5C002118C4CC43DB862CE6DCC923108F"/>
    <w:rsid w:val="00E42806"/>
  </w:style>
  <w:style w:type="paragraph" w:customStyle="1" w:styleId="40B8486FDD73402E8A4D5E91468EEB60">
    <w:name w:val="40B8486FDD73402E8A4D5E91468EEB60"/>
    <w:rsid w:val="00E42806"/>
  </w:style>
  <w:style w:type="paragraph" w:customStyle="1" w:styleId="C4C47221F0AC4007B08B52B1405A734F">
    <w:name w:val="C4C47221F0AC4007B08B52B1405A734F"/>
    <w:rsid w:val="00E42806"/>
  </w:style>
  <w:style w:type="paragraph" w:customStyle="1" w:styleId="7C424360AF2649B7BFF3909C74423372">
    <w:name w:val="7C424360AF2649B7BFF3909C74423372"/>
    <w:rsid w:val="00E42806"/>
  </w:style>
  <w:style w:type="paragraph" w:customStyle="1" w:styleId="05A0672621304C768544CCB2BCC20D6C">
    <w:name w:val="05A0672621304C768544CCB2BCC20D6C"/>
    <w:rsid w:val="00E42806"/>
  </w:style>
  <w:style w:type="paragraph" w:customStyle="1" w:styleId="DD61498E45A44BA6ABAF9975C75022EE">
    <w:name w:val="DD61498E45A44BA6ABAF9975C75022EE"/>
    <w:rsid w:val="00E42806"/>
  </w:style>
  <w:style w:type="paragraph" w:customStyle="1" w:styleId="E9D35768F32B40BAB4DDAF6E3BD5E10E">
    <w:name w:val="E9D35768F32B40BAB4DDAF6E3BD5E10E"/>
    <w:rsid w:val="00E42806"/>
  </w:style>
  <w:style w:type="paragraph" w:customStyle="1" w:styleId="3FC6FD6CE2E64C51A579865E237FA445">
    <w:name w:val="3FC6FD6CE2E64C51A579865E237FA445"/>
    <w:rsid w:val="00E42806"/>
  </w:style>
  <w:style w:type="paragraph" w:customStyle="1" w:styleId="1AB5ABBA044B4F15B9BFF89DB3671106">
    <w:name w:val="1AB5ABBA044B4F15B9BFF89DB3671106"/>
    <w:rsid w:val="00E42806"/>
  </w:style>
  <w:style w:type="paragraph" w:customStyle="1" w:styleId="64B2786BFF8F4503B6677A94ABCEF7E1">
    <w:name w:val="64B2786BFF8F4503B6677A94ABCEF7E1"/>
    <w:rsid w:val="00E42806"/>
  </w:style>
  <w:style w:type="paragraph" w:customStyle="1" w:styleId="F9C53001332A4FC18182CFD6A9B8BEFB">
    <w:name w:val="F9C53001332A4FC18182CFD6A9B8BEFB"/>
    <w:rsid w:val="00E42806"/>
  </w:style>
  <w:style w:type="paragraph" w:customStyle="1" w:styleId="7A11229E68D24EA59C63F6AACC78F0C3">
    <w:name w:val="7A11229E68D24EA59C63F6AACC78F0C3"/>
    <w:rsid w:val="00E42806"/>
  </w:style>
  <w:style w:type="paragraph" w:customStyle="1" w:styleId="E31389338DE64736A683343909008707">
    <w:name w:val="E31389338DE64736A683343909008707"/>
    <w:rsid w:val="00E42806"/>
  </w:style>
  <w:style w:type="paragraph" w:customStyle="1" w:styleId="E0F29355EF554995B9726F46818FDBB6">
    <w:name w:val="E0F29355EF554995B9726F46818FDBB6"/>
    <w:rsid w:val="00E42806"/>
  </w:style>
  <w:style w:type="paragraph" w:customStyle="1" w:styleId="F63AAE91A01F40ECAB5029A14540C244">
    <w:name w:val="F63AAE91A01F40ECAB5029A14540C244"/>
    <w:rsid w:val="00E42806"/>
  </w:style>
  <w:style w:type="paragraph" w:customStyle="1" w:styleId="274EBE98B446490B998C8E93AB0B3DA0">
    <w:name w:val="274EBE98B446490B998C8E93AB0B3DA0"/>
    <w:rsid w:val="00E42806"/>
  </w:style>
  <w:style w:type="paragraph" w:customStyle="1" w:styleId="BA3747F63F154803AF61BE2060408FF8">
    <w:name w:val="BA3747F63F154803AF61BE2060408FF8"/>
    <w:rsid w:val="00E42806"/>
  </w:style>
  <w:style w:type="paragraph" w:customStyle="1" w:styleId="692A5EEF3DB1479E936FC6C3BEA12C03">
    <w:name w:val="692A5EEF3DB1479E936FC6C3BEA12C03"/>
    <w:rsid w:val="00E42806"/>
  </w:style>
  <w:style w:type="paragraph" w:customStyle="1" w:styleId="5BBFAEC62F5B4639AB8FE2100FB37EB9">
    <w:name w:val="5BBFAEC62F5B4639AB8FE2100FB37EB9"/>
    <w:rsid w:val="00E42806"/>
  </w:style>
  <w:style w:type="paragraph" w:customStyle="1" w:styleId="FD36EFCEA50B492AB5BAD0F5547AD8C7">
    <w:name w:val="FD36EFCEA50B492AB5BAD0F5547AD8C7"/>
    <w:rsid w:val="00E42806"/>
  </w:style>
  <w:style w:type="paragraph" w:customStyle="1" w:styleId="A92D7C6D96654CFB907CDB0723E7CD27">
    <w:name w:val="A92D7C6D96654CFB907CDB0723E7CD27"/>
    <w:rsid w:val="00E42806"/>
  </w:style>
  <w:style w:type="paragraph" w:customStyle="1" w:styleId="07E4235D15B3431F919F86EA363C6D31">
    <w:name w:val="07E4235D15B3431F919F86EA363C6D31"/>
    <w:rsid w:val="00E42806"/>
  </w:style>
  <w:style w:type="paragraph" w:customStyle="1" w:styleId="4B7D62720EE64A2FB37C4591190556A1">
    <w:name w:val="4B7D62720EE64A2FB37C4591190556A1"/>
    <w:rsid w:val="00E42806"/>
  </w:style>
  <w:style w:type="paragraph" w:customStyle="1" w:styleId="F456D99310944DCEAEDBE98BC3321CE9">
    <w:name w:val="F456D99310944DCEAEDBE98BC3321CE9"/>
    <w:rsid w:val="00E42806"/>
  </w:style>
  <w:style w:type="paragraph" w:customStyle="1" w:styleId="B5B635309133465284CDC5F08A7B383B">
    <w:name w:val="B5B635309133465284CDC5F08A7B383B"/>
    <w:rsid w:val="00E42806"/>
  </w:style>
  <w:style w:type="paragraph" w:customStyle="1" w:styleId="92FD6732D52C46B3812002BFE776C2AD">
    <w:name w:val="92FD6732D52C46B3812002BFE776C2AD"/>
    <w:rsid w:val="00E42806"/>
  </w:style>
  <w:style w:type="paragraph" w:customStyle="1" w:styleId="8DE62ABCF6EA440A9A20171635EF2159">
    <w:name w:val="8DE62ABCF6EA440A9A20171635EF2159"/>
    <w:rsid w:val="00E42806"/>
  </w:style>
  <w:style w:type="paragraph" w:customStyle="1" w:styleId="C6ECD3A2F30849D8B9DA6290726E30C0">
    <w:name w:val="C6ECD3A2F30849D8B9DA6290726E30C0"/>
    <w:rsid w:val="00E42806"/>
  </w:style>
  <w:style w:type="paragraph" w:customStyle="1" w:styleId="6880DFFB002447B4B2B6425365C9221C">
    <w:name w:val="6880DFFB002447B4B2B6425365C9221C"/>
    <w:rsid w:val="00E42806"/>
  </w:style>
  <w:style w:type="paragraph" w:customStyle="1" w:styleId="0AC00A456A3041C296BC443FDBDB97ED">
    <w:name w:val="0AC00A456A3041C296BC443FDBDB97ED"/>
    <w:rsid w:val="00E42806"/>
  </w:style>
  <w:style w:type="paragraph" w:customStyle="1" w:styleId="AAC2BD1F7F284130B7D98112A0300BDC">
    <w:name w:val="AAC2BD1F7F284130B7D98112A0300BDC"/>
    <w:rsid w:val="00E42806"/>
  </w:style>
  <w:style w:type="paragraph" w:customStyle="1" w:styleId="3F99D1D99C16485190672696F99D6880">
    <w:name w:val="3F99D1D99C16485190672696F99D6880"/>
    <w:rsid w:val="00E42806"/>
  </w:style>
  <w:style w:type="paragraph" w:customStyle="1" w:styleId="DA8F004E100E4946BA05D68B4FEDAEFC">
    <w:name w:val="DA8F004E100E4946BA05D68B4FEDAEFC"/>
    <w:rsid w:val="00E42806"/>
  </w:style>
  <w:style w:type="paragraph" w:customStyle="1" w:styleId="8C7F6221B3DA49388E16C4D977B6DFFB">
    <w:name w:val="8C7F6221B3DA49388E16C4D977B6DFFB"/>
    <w:rsid w:val="00E42806"/>
  </w:style>
  <w:style w:type="paragraph" w:customStyle="1" w:styleId="C5357E68C0AE4DA1A145AAF8DC470D73">
    <w:name w:val="C5357E68C0AE4DA1A145AAF8DC470D73"/>
    <w:rsid w:val="00E42806"/>
  </w:style>
  <w:style w:type="paragraph" w:customStyle="1" w:styleId="7C066DCA158B41928722B24D7B022EF4">
    <w:name w:val="7C066DCA158B41928722B24D7B022EF4"/>
    <w:rsid w:val="00E42806"/>
  </w:style>
  <w:style w:type="paragraph" w:customStyle="1" w:styleId="42B07BF762CA4763B6B546DDDB84F984">
    <w:name w:val="42B07BF762CA4763B6B546DDDB84F984"/>
    <w:rsid w:val="00E42806"/>
  </w:style>
  <w:style w:type="paragraph" w:customStyle="1" w:styleId="259BBE043D924EC180D735CC4558B6BE">
    <w:name w:val="259BBE043D924EC180D735CC4558B6BE"/>
    <w:rsid w:val="00E42806"/>
  </w:style>
  <w:style w:type="paragraph" w:customStyle="1" w:styleId="2615CA6E7AD0459296C2D5F38835D47D">
    <w:name w:val="2615CA6E7AD0459296C2D5F38835D47D"/>
    <w:rsid w:val="00E42806"/>
  </w:style>
  <w:style w:type="paragraph" w:customStyle="1" w:styleId="C799CAE0EEDF456886DDE0822A0F6D59">
    <w:name w:val="C799CAE0EEDF456886DDE0822A0F6D59"/>
    <w:rsid w:val="00E42806"/>
  </w:style>
  <w:style w:type="paragraph" w:customStyle="1" w:styleId="199552811CE8426382BB8738EBE055C2">
    <w:name w:val="199552811CE8426382BB8738EBE055C2"/>
    <w:rsid w:val="00E42806"/>
  </w:style>
  <w:style w:type="paragraph" w:customStyle="1" w:styleId="73958C0FA78849E49F19DBFD808C0FCF">
    <w:name w:val="73958C0FA78849E49F19DBFD808C0FCF"/>
    <w:rsid w:val="00E42806"/>
  </w:style>
  <w:style w:type="paragraph" w:customStyle="1" w:styleId="8567B6C55AA24035AC941CC4E9F4C7A8">
    <w:name w:val="8567B6C55AA24035AC941CC4E9F4C7A8"/>
    <w:rsid w:val="00E42806"/>
  </w:style>
  <w:style w:type="paragraph" w:customStyle="1" w:styleId="4A9DC63F8F9641DA8D005E530A416E83">
    <w:name w:val="4A9DC63F8F9641DA8D005E530A416E83"/>
    <w:rsid w:val="004323DC"/>
  </w:style>
  <w:style w:type="paragraph" w:customStyle="1" w:styleId="64651FED597F4E44BE082300A8C07C3E">
    <w:name w:val="64651FED597F4E44BE082300A8C07C3E"/>
    <w:rsid w:val="006D156C"/>
  </w:style>
  <w:style w:type="paragraph" w:customStyle="1" w:styleId="21A70F781F994FF6A04332FF8B672811">
    <w:name w:val="21A70F781F994FF6A04332FF8B672811"/>
    <w:rsid w:val="0075002A"/>
  </w:style>
  <w:style w:type="paragraph" w:customStyle="1" w:styleId="6CF68AC6EAB94378A325DD65A21F0BAB">
    <w:name w:val="6CF68AC6EAB94378A325DD65A21F0BAB"/>
    <w:rsid w:val="0075002A"/>
  </w:style>
  <w:style w:type="paragraph" w:customStyle="1" w:styleId="46311E45C1114314A3144019E2B29819">
    <w:name w:val="46311E45C1114314A3144019E2B29819"/>
    <w:rsid w:val="0075002A"/>
  </w:style>
  <w:style w:type="paragraph" w:customStyle="1" w:styleId="181E5D7F18C24B728A39A5431B6D8421">
    <w:name w:val="181E5D7F18C24B728A39A5431B6D8421"/>
    <w:rsid w:val="0075002A"/>
  </w:style>
  <w:style w:type="paragraph" w:customStyle="1" w:styleId="07E1F58C794148498D07E5792DFAF253">
    <w:name w:val="07E1F58C794148498D07E5792DFAF253"/>
    <w:rsid w:val="0075002A"/>
  </w:style>
  <w:style w:type="paragraph" w:customStyle="1" w:styleId="D540DDAEF37F47E0801C535B90161DB0">
    <w:name w:val="D540DDAEF37F47E0801C535B90161DB0"/>
    <w:rsid w:val="0075002A"/>
  </w:style>
  <w:style w:type="paragraph" w:customStyle="1" w:styleId="495438EFC5BA4ABB8070846EF2ED3359">
    <w:name w:val="495438EFC5BA4ABB8070846EF2ED3359"/>
    <w:rsid w:val="0075002A"/>
  </w:style>
  <w:style w:type="paragraph" w:customStyle="1" w:styleId="2D2CACEB3BF2465696D18D7709974E8A">
    <w:name w:val="2D2CACEB3BF2465696D18D7709974E8A"/>
    <w:rsid w:val="0075002A"/>
  </w:style>
  <w:style w:type="paragraph" w:customStyle="1" w:styleId="5B379DA8CC7D4434BBA84BDE8D5FFDEA">
    <w:name w:val="5B379DA8CC7D4434BBA84BDE8D5FFDEA"/>
    <w:rsid w:val="0075002A"/>
  </w:style>
  <w:style w:type="paragraph" w:customStyle="1" w:styleId="D4C2370F5DB844C5B159AFF9BE9609FB">
    <w:name w:val="D4C2370F5DB844C5B159AFF9BE9609FB"/>
    <w:rsid w:val="0075002A"/>
  </w:style>
  <w:style w:type="paragraph" w:customStyle="1" w:styleId="E1FFC72B9044410F9158D007E289564E">
    <w:name w:val="E1FFC72B9044410F9158D007E289564E"/>
    <w:rsid w:val="0075002A"/>
  </w:style>
  <w:style w:type="paragraph" w:customStyle="1" w:styleId="C519AD88249543568DD317C6DB7C4EB8">
    <w:name w:val="C519AD88249543568DD317C6DB7C4EB8"/>
    <w:rsid w:val="0075002A"/>
  </w:style>
  <w:style w:type="paragraph" w:customStyle="1" w:styleId="C5EFFA3997894F77922D809CA1E15938">
    <w:name w:val="C5EFFA3997894F77922D809CA1E15938"/>
    <w:rsid w:val="0075002A"/>
  </w:style>
  <w:style w:type="paragraph" w:customStyle="1" w:styleId="E3BFA8DF98364457999E914CAB2D9D0E">
    <w:name w:val="E3BFA8DF98364457999E914CAB2D9D0E"/>
    <w:rsid w:val="0075002A"/>
  </w:style>
  <w:style w:type="paragraph" w:customStyle="1" w:styleId="A01254089C2D45968832D01A16BF3A68">
    <w:name w:val="A01254089C2D45968832D01A16BF3A68"/>
    <w:rsid w:val="0075002A"/>
  </w:style>
  <w:style w:type="paragraph" w:customStyle="1" w:styleId="2E34797DB54847FB958F9787BC4D6A0A">
    <w:name w:val="2E34797DB54847FB958F9787BC4D6A0A"/>
    <w:rsid w:val="0075002A"/>
  </w:style>
  <w:style w:type="paragraph" w:customStyle="1" w:styleId="D80C4D718C964FE5AF9DE9CC4651C05E">
    <w:name w:val="D80C4D718C964FE5AF9DE9CC4651C05E"/>
    <w:rsid w:val="0075002A"/>
  </w:style>
  <w:style w:type="paragraph" w:customStyle="1" w:styleId="CE78F15CC8CF46ABB6790A1CBA1A25CE">
    <w:name w:val="CE78F15CC8CF46ABB6790A1CBA1A25CE"/>
    <w:rsid w:val="0075002A"/>
  </w:style>
  <w:style w:type="paragraph" w:customStyle="1" w:styleId="A70355BED2B549EFACA268E7669A5CB0">
    <w:name w:val="A70355BED2B549EFACA268E7669A5CB0"/>
    <w:rsid w:val="0075002A"/>
  </w:style>
  <w:style w:type="paragraph" w:customStyle="1" w:styleId="E720BB08DD5E4F9C9A148D2F27357CBF">
    <w:name w:val="E720BB08DD5E4F9C9A148D2F27357CBF"/>
    <w:rsid w:val="0075002A"/>
  </w:style>
  <w:style w:type="paragraph" w:customStyle="1" w:styleId="CD1DDC9827904F7FA6206A38B631A4AA">
    <w:name w:val="CD1DDC9827904F7FA6206A38B631A4AA"/>
    <w:rsid w:val="0075002A"/>
  </w:style>
  <w:style w:type="paragraph" w:customStyle="1" w:styleId="58D8E3738C204E6EAFB8878B4E6F88A8">
    <w:name w:val="58D8E3738C204E6EAFB8878B4E6F88A8"/>
    <w:rsid w:val="0075002A"/>
  </w:style>
  <w:style w:type="paragraph" w:customStyle="1" w:styleId="C500E1DA60C84CFF899166D6DB2FDEA0">
    <w:name w:val="C500E1DA60C84CFF899166D6DB2FDEA0"/>
    <w:rsid w:val="0075002A"/>
  </w:style>
  <w:style w:type="paragraph" w:customStyle="1" w:styleId="16816B6F5EE0467089C3164DB3A793B1">
    <w:name w:val="16816B6F5EE0467089C3164DB3A793B1"/>
    <w:rsid w:val="0075002A"/>
  </w:style>
  <w:style w:type="paragraph" w:customStyle="1" w:styleId="7A7AB3D056F1433185FC3DACD39E96AB">
    <w:name w:val="7A7AB3D056F1433185FC3DACD39E96AB"/>
    <w:rsid w:val="0075002A"/>
  </w:style>
  <w:style w:type="paragraph" w:customStyle="1" w:styleId="51078E92E4C74CD58AA9B660B0F8EED8">
    <w:name w:val="51078E92E4C74CD58AA9B660B0F8EED8"/>
    <w:rsid w:val="0075002A"/>
  </w:style>
  <w:style w:type="paragraph" w:customStyle="1" w:styleId="AA952371846A4257A38EF87E36D94F8E">
    <w:name w:val="AA952371846A4257A38EF87E36D94F8E"/>
    <w:rsid w:val="0075002A"/>
  </w:style>
  <w:style w:type="paragraph" w:customStyle="1" w:styleId="786B08A21A124C678E48160865E1F6A7">
    <w:name w:val="786B08A21A124C678E48160865E1F6A7"/>
    <w:rsid w:val="0075002A"/>
  </w:style>
  <w:style w:type="paragraph" w:customStyle="1" w:styleId="D9FB1CBC97264599909AEEB2EC7E268B">
    <w:name w:val="D9FB1CBC97264599909AEEB2EC7E268B"/>
    <w:rsid w:val="0075002A"/>
  </w:style>
  <w:style w:type="paragraph" w:customStyle="1" w:styleId="A0F528B674BA4EAA805CD058CB22394D">
    <w:name w:val="A0F528B674BA4EAA805CD058CB22394D"/>
    <w:rsid w:val="0075002A"/>
  </w:style>
  <w:style w:type="paragraph" w:customStyle="1" w:styleId="152EC2D4C0B847D09D3606C595385E61">
    <w:name w:val="152EC2D4C0B847D09D3606C595385E61"/>
    <w:rsid w:val="007978A1"/>
  </w:style>
  <w:style w:type="paragraph" w:customStyle="1" w:styleId="D1618B1080C941F6B235D4ABA86B03B9">
    <w:name w:val="D1618B1080C941F6B235D4ABA86B03B9"/>
    <w:rsid w:val="007978A1"/>
  </w:style>
  <w:style w:type="paragraph" w:customStyle="1" w:styleId="12F7D6CA42BD4560946A5C248A8DED06">
    <w:name w:val="12F7D6CA42BD4560946A5C248A8DED06"/>
    <w:rsid w:val="007978A1"/>
  </w:style>
  <w:style w:type="paragraph" w:customStyle="1" w:styleId="3D3BD30C9F8749E9923DEBC8C44191B3">
    <w:name w:val="3D3BD30C9F8749E9923DEBC8C44191B3"/>
    <w:rsid w:val="007978A1"/>
  </w:style>
  <w:style w:type="paragraph" w:customStyle="1" w:styleId="47F9A25BE382495ABE6DD6B8F6C53C7D">
    <w:name w:val="47F9A25BE382495ABE6DD6B8F6C53C7D"/>
    <w:rsid w:val="007978A1"/>
  </w:style>
  <w:style w:type="paragraph" w:customStyle="1" w:styleId="6E118F03FDD6418189E6A17109BFD860">
    <w:name w:val="6E118F03FDD6418189E6A17109BFD860"/>
    <w:rsid w:val="007978A1"/>
  </w:style>
  <w:style w:type="paragraph" w:customStyle="1" w:styleId="1C1FC87B8C2F4CD0B124A56CA32F98BA">
    <w:name w:val="1C1FC87B8C2F4CD0B124A56CA32F98BA"/>
    <w:rsid w:val="007978A1"/>
  </w:style>
  <w:style w:type="paragraph" w:customStyle="1" w:styleId="3C2A46D69B744DB296246F8D721188C1">
    <w:name w:val="3C2A46D69B744DB296246F8D721188C1"/>
    <w:rsid w:val="007978A1"/>
  </w:style>
  <w:style w:type="paragraph" w:customStyle="1" w:styleId="8EDC6E9B860E43DAA7F02A6973AB0D46">
    <w:name w:val="8EDC6E9B860E43DAA7F02A6973AB0D46"/>
    <w:rsid w:val="007978A1"/>
  </w:style>
  <w:style w:type="paragraph" w:customStyle="1" w:styleId="25ADC4B056BE460EB208F35541BDD03C">
    <w:name w:val="25ADC4B056BE460EB208F35541BDD03C"/>
    <w:rsid w:val="007978A1"/>
  </w:style>
  <w:style w:type="paragraph" w:customStyle="1" w:styleId="438406373DEA42CEBEAF02C7050A2F8A">
    <w:name w:val="438406373DEA42CEBEAF02C7050A2F8A"/>
    <w:rsid w:val="007978A1"/>
  </w:style>
  <w:style w:type="paragraph" w:customStyle="1" w:styleId="7BC5A493918A4289B9ECAF0B12FB31DA">
    <w:name w:val="7BC5A493918A4289B9ECAF0B12FB31DA"/>
    <w:rsid w:val="007978A1"/>
  </w:style>
  <w:style w:type="paragraph" w:customStyle="1" w:styleId="A951B4C680884ACB8D7BD66291C688B9">
    <w:name w:val="A951B4C680884ACB8D7BD66291C688B9"/>
    <w:rsid w:val="007978A1"/>
  </w:style>
  <w:style w:type="paragraph" w:customStyle="1" w:styleId="5FAF555711894A8D8BCFE9F482B4F4BF">
    <w:name w:val="5FAF555711894A8D8BCFE9F482B4F4BF"/>
    <w:rsid w:val="007978A1"/>
  </w:style>
  <w:style w:type="paragraph" w:customStyle="1" w:styleId="F8917B38147F4E46A7CAA899696625DD">
    <w:name w:val="F8917B38147F4E46A7CAA899696625DD"/>
    <w:rsid w:val="007978A1"/>
  </w:style>
  <w:style w:type="paragraph" w:customStyle="1" w:styleId="BA9084A31729467ABCDE89F767033816">
    <w:name w:val="BA9084A31729467ABCDE89F767033816"/>
    <w:rsid w:val="007978A1"/>
  </w:style>
  <w:style w:type="paragraph" w:customStyle="1" w:styleId="019632663A234B04A814C069B563031D">
    <w:name w:val="019632663A234B04A814C069B563031D"/>
    <w:rsid w:val="007978A1"/>
  </w:style>
  <w:style w:type="paragraph" w:customStyle="1" w:styleId="B738EF57CC534316BF5D6C7B61C77F77">
    <w:name w:val="B738EF57CC534316BF5D6C7B61C77F77"/>
    <w:rsid w:val="007978A1"/>
  </w:style>
  <w:style w:type="paragraph" w:customStyle="1" w:styleId="5B3C7144BF074D5BB528EF578CB936891">
    <w:name w:val="5B3C7144BF074D5BB528EF578CB936891"/>
    <w:rsid w:val="00456270"/>
    <w:pPr>
      <w:spacing w:before="60" w:after="60" w:line="264" w:lineRule="auto"/>
    </w:pPr>
    <w:rPr>
      <w:rFonts w:eastAsia="Arial Narrow" w:cs="Arial Narrow"/>
      <w:sz w:val="18"/>
      <w:szCs w:val="18"/>
      <w:lang w:eastAsia="ja-JP"/>
    </w:rPr>
  </w:style>
  <w:style w:type="paragraph" w:customStyle="1" w:styleId="71C05677822545299D46725A6E3E2AF51">
    <w:name w:val="71C05677822545299D46725A6E3E2AF51"/>
    <w:rsid w:val="00456270"/>
    <w:pPr>
      <w:spacing w:before="60" w:after="60" w:line="264" w:lineRule="auto"/>
    </w:pPr>
    <w:rPr>
      <w:rFonts w:eastAsia="Arial Narrow" w:cs="Arial Narrow"/>
      <w:sz w:val="18"/>
      <w:szCs w:val="18"/>
      <w:lang w:eastAsia="ja-JP"/>
    </w:rPr>
  </w:style>
  <w:style w:type="paragraph" w:customStyle="1" w:styleId="F3ECA27A87824F76B3BA045A7CB19F8B1">
    <w:name w:val="F3ECA27A87824F76B3BA045A7CB19F8B1"/>
    <w:rsid w:val="00456270"/>
    <w:pPr>
      <w:spacing w:before="60" w:after="60" w:line="264" w:lineRule="auto"/>
    </w:pPr>
    <w:rPr>
      <w:rFonts w:eastAsia="Arial Narrow" w:cs="Arial Narrow"/>
      <w:sz w:val="18"/>
      <w:szCs w:val="18"/>
      <w:lang w:eastAsia="ja-JP"/>
    </w:rPr>
  </w:style>
  <w:style w:type="paragraph" w:customStyle="1" w:styleId="0A630921C8824C4A86681B2EFEE4DA011">
    <w:name w:val="0A630921C8824C4A86681B2EFEE4DA011"/>
    <w:rsid w:val="00456270"/>
    <w:pPr>
      <w:spacing w:before="60" w:after="60" w:line="264" w:lineRule="auto"/>
    </w:pPr>
    <w:rPr>
      <w:rFonts w:eastAsia="Arial Narrow" w:cs="Arial Narrow"/>
      <w:sz w:val="18"/>
      <w:szCs w:val="18"/>
      <w:lang w:eastAsia="ja-JP"/>
    </w:rPr>
  </w:style>
  <w:style w:type="paragraph" w:customStyle="1" w:styleId="E65769232A6E49C296BE93A6FF6E42331">
    <w:name w:val="E65769232A6E49C296BE93A6FF6E42331"/>
    <w:rsid w:val="00456270"/>
    <w:pPr>
      <w:spacing w:before="60" w:after="60" w:line="264" w:lineRule="auto"/>
    </w:pPr>
    <w:rPr>
      <w:rFonts w:eastAsia="Arial Narrow" w:cs="Arial Narrow"/>
      <w:sz w:val="18"/>
      <w:szCs w:val="18"/>
      <w:lang w:eastAsia="ja-JP"/>
    </w:rPr>
  </w:style>
  <w:style w:type="paragraph" w:customStyle="1" w:styleId="3E67AB0F5A854F08984E08902D1C605C1">
    <w:name w:val="3E67AB0F5A854F08984E08902D1C605C1"/>
    <w:rsid w:val="00456270"/>
    <w:pPr>
      <w:spacing w:before="60" w:after="60" w:line="264" w:lineRule="auto"/>
    </w:pPr>
    <w:rPr>
      <w:rFonts w:eastAsia="Arial Narrow" w:cs="Arial Narrow"/>
      <w:sz w:val="18"/>
      <w:szCs w:val="18"/>
      <w:lang w:eastAsia="ja-JP"/>
    </w:rPr>
  </w:style>
  <w:style w:type="paragraph" w:customStyle="1" w:styleId="1F90D1F4F66849C4B5305F797D2CA4451">
    <w:name w:val="1F90D1F4F66849C4B5305F797D2CA4451"/>
    <w:rsid w:val="00456270"/>
    <w:pPr>
      <w:spacing w:before="60" w:after="60" w:line="264" w:lineRule="auto"/>
    </w:pPr>
    <w:rPr>
      <w:rFonts w:eastAsia="Arial Narrow" w:cs="Arial Narrow"/>
      <w:sz w:val="18"/>
      <w:szCs w:val="18"/>
      <w:lang w:eastAsia="ja-JP"/>
    </w:rPr>
  </w:style>
  <w:style w:type="paragraph" w:customStyle="1" w:styleId="0D21E660F0DD4FFDA9EB24E3A98923BF1">
    <w:name w:val="0D21E660F0DD4FFDA9EB24E3A98923BF1"/>
    <w:rsid w:val="00456270"/>
    <w:pPr>
      <w:spacing w:before="60" w:after="60" w:line="264" w:lineRule="auto"/>
    </w:pPr>
    <w:rPr>
      <w:rFonts w:eastAsia="Arial Narrow" w:cs="Arial Narrow"/>
      <w:sz w:val="18"/>
      <w:szCs w:val="18"/>
      <w:lang w:eastAsia="ja-JP"/>
    </w:rPr>
  </w:style>
  <w:style w:type="paragraph" w:customStyle="1" w:styleId="C500E1DA60C84CFF899166D6DB2FDEA01">
    <w:name w:val="C500E1DA60C84CFF899166D6DB2FDEA01"/>
    <w:rsid w:val="00456270"/>
    <w:pPr>
      <w:spacing w:before="60" w:after="60" w:line="264" w:lineRule="auto"/>
    </w:pPr>
    <w:rPr>
      <w:rFonts w:eastAsia="Arial Narrow" w:cs="Arial Narrow"/>
      <w:sz w:val="18"/>
      <w:szCs w:val="18"/>
      <w:lang w:eastAsia="ja-JP"/>
    </w:rPr>
  </w:style>
  <w:style w:type="paragraph" w:customStyle="1" w:styleId="7A7AB3D056F1433185FC3DACD39E96AB1">
    <w:name w:val="7A7AB3D056F1433185FC3DACD39E96AB1"/>
    <w:rsid w:val="00456270"/>
    <w:pPr>
      <w:spacing w:before="60" w:after="60" w:line="264" w:lineRule="auto"/>
    </w:pPr>
    <w:rPr>
      <w:rFonts w:eastAsia="Arial Narrow" w:cs="Arial Narrow"/>
      <w:sz w:val="18"/>
      <w:szCs w:val="18"/>
      <w:lang w:eastAsia="ja-JP"/>
    </w:rPr>
  </w:style>
  <w:style w:type="paragraph" w:customStyle="1" w:styleId="51078E92E4C74CD58AA9B660B0F8EED81">
    <w:name w:val="51078E92E4C74CD58AA9B660B0F8EED81"/>
    <w:rsid w:val="00456270"/>
    <w:pPr>
      <w:spacing w:before="60" w:after="60" w:line="264" w:lineRule="auto"/>
    </w:pPr>
    <w:rPr>
      <w:rFonts w:eastAsia="Arial Narrow" w:cs="Arial Narrow"/>
      <w:sz w:val="18"/>
      <w:szCs w:val="18"/>
      <w:lang w:eastAsia="ja-JP"/>
    </w:rPr>
  </w:style>
  <w:style w:type="paragraph" w:customStyle="1" w:styleId="786B08A21A124C678E48160865E1F6A71">
    <w:name w:val="786B08A21A124C678E48160865E1F6A71"/>
    <w:rsid w:val="00456270"/>
    <w:pPr>
      <w:spacing w:before="60" w:after="60" w:line="264" w:lineRule="auto"/>
    </w:pPr>
    <w:rPr>
      <w:rFonts w:eastAsia="Arial Narrow" w:cs="Arial Narrow"/>
      <w:sz w:val="18"/>
      <w:szCs w:val="18"/>
      <w:lang w:eastAsia="ja-JP"/>
    </w:rPr>
  </w:style>
  <w:style w:type="paragraph" w:customStyle="1" w:styleId="A0F528B674BA4EAA805CD058CB22394D1">
    <w:name w:val="A0F528B674BA4EAA805CD058CB22394D1"/>
    <w:rsid w:val="00456270"/>
    <w:pPr>
      <w:spacing w:before="60" w:after="60" w:line="264" w:lineRule="auto"/>
    </w:pPr>
    <w:rPr>
      <w:rFonts w:eastAsia="Arial Narrow" w:cs="Arial Narrow"/>
      <w:sz w:val="18"/>
      <w:szCs w:val="18"/>
      <w:lang w:eastAsia="ja-JP"/>
    </w:rPr>
  </w:style>
  <w:style w:type="paragraph" w:customStyle="1" w:styleId="F63AAE91A01F40ECAB5029A14540C2441">
    <w:name w:val="F63AAE91A01F40ECAB5029A14540C2441"/>
    <w:rsid w:val="00456270"/>
    <w:pPr>
      <w:spacing w:before="60" w:after="60" w:line="264" w:lineRule="auto"/>
    </w:pPr>
    <w:rPr>
      <w:rFonts w:eastAsia="Arial Narrow" w:cs="Arial Narrow"/>
      <w:sz w:val="18"/>
      <w:szCs w:val="18"/>
      <w:lang w:eastAsia="ja-JP"/>
    </w:rPr>
  </w:style>
  <w:style w:type="paragraph" w:customStyle="1" w:styleId="BA3747F63F154803AF61BE2060408FF81">
    <w:name w:val="BA3747F63F154803AF61BE2060408FF81"/>
    <w:rsid w:val="00456270"/>
    <w:pPr>
      <w:spacing w:before="60" w:after="60" w:line="264" w:lineRule="auto"/>
    </w:pPr>
    <w:rPr>
      <w:rFonts w:eastAsia="Arial Narrow" w:cs="Arial Narrow"/>
      <w:sz w:val="18"/>
      <w:szCs w:val="18"/>
      <w:lang w:eastAsia="ja-JP"/>
    </w:rPr>
  </w:style>
  <w:style w:type="paragraph" w:customStyle="1" w:styleId="692A5EEF3DB1479E936FC6C3BEA12C031">
    <w:name w:val="692A5EEF3DB1479E936FC6C3BEA12C031"/>
    <w:rsid w:val="00456270"/>
    <w:pPr>
      <w:spacing w:before="60" w:after="60" w:line="264" w:lineRule="auto"/>
    </w:pPr>
    <w:rPr>
      <w:rFonts w:eastAsia="Arial Narrow" w:cs="Arial Narrow"/>
      <w:sz w:val="18"/>
      <w:szCs w:val="18"/>
      <w:lang w:eastAsia="ja-JP"/>
    </w:rPr>
  </w:style>
  <w:style w:type="paragraph" w:customStyle="1" w:styleId="FD36EFCEA50B492AB5BAD0F5547AD8C71">
    <w:name w:val="FD36EFCEA50B492AB5BAD0F5547AD8C71"/>
    <w:rsid w:val="00456270"/>
    <w:pPr>
      <w:spacing w:before="60" w:after="60" w:line="264" w:lineRule="auto"/>
    </w:pPr>
    <w:rPr>
      <w:rFonts w:eastAsia="Arial Narrow" w:cs="Arial Narrow"/>
      <w:sz w:val="18"/>
      <w:szCs w:val="18"/>
      <w:lang w:eastAsia="ja-JP"/>
    </w:rPr>
  </w:style>
  <w:style w:type="paragraph" w:customStyle="1" w:styleId="07E4235D15B3431F919F86EA363C6D311">
    <w:name w:val="07E4235D15B3431F919F86EA363C6D311"/>
    <w:rsid w:val="00456270"/>
    <w:pPr>
      <w:spacing w:before="60" w:after="60" w:line="264" w:lineRule="auto"/>
    </w:pPr>
    <w:rPr>
      <w:rFonts w:eastAsia="Arial Narrow" w:cs="Arial Narrow"/>
      <w:sz w:val="18"/>
      <w:szCs w:val="18"/>
      <w:lang w:eastAsia="ja-JP"/>
    </w:rPr>
  </w:style>
  <w:style w:type="paragraph" w:customStyle="1" w:styleId="C5EFFA3997894F77922D809CA1E159381">
    <w:name w:val="C5EFFA3997894F77922D809CA1E159381"/>
    <w:rsid w:val="00456270"/>
    <w:pPr>
      <w:spacing w:before="60" w:after="60" w:line="264" w:lineRule="auto"/>
    </w:pPr>
    <w:rPr>
      <w:rFonts w:eastAsia="Arial Narrow" w:cs="Arial Narrow"/>
      <w:sz w:val="18"/>
      <w:szCs w:val="18"/>
      <w:lang w:eastAsia="ja-JP"/>
    </w:rPr>
  </w:style>
  <w:style w:type="paragraph" w:customStyle="1" w:styleId="CE78F15CC8CF46ABB6790A1CBA1A25CE1">
    <w:name w:val="CE78F15CC8CF46ABB6790A1CBA1A25CE1"/>
    <w:rsid w:val="00456270"/>
    <w:pPr>
      <w:spacing w:before="60" w:after="60" w:line="264" w:lineRule="auto"/>
    </w:pPr>
    <w:rPr>
      <w:rFonts w:eastAsia="Arial Narrow" w:cs="Arial Narrow"/>
      <w:sz w:val="18"/>
      <w:szCs w:val="18"/>
      <w:lang w:eastAsia="ja-JP"/>
    </w:rPr>
  </w:style>
  <w:style w:type="paragraph" w:customStyle="1" w:styleId="E720BB08DD5E4F9C9A148D2F27357CBF1">
    <w:name w:val="E720BB08DD5E4F9C9A148D2F27357CBF1"/>
    <w:rsid w:val="00456270"/>
    <w:pPr>
      <w:spacing w:before="60" w:after="60" w:line="264" w:lineRule="auto"/>
    </w:pPr>
    <w:rPr>
      <w:rFonts w:eastAsia="Arial Narrow" w:cs="Arial Narrow"/>
      <w:sz w:val="18"/>
      <w:szCs w:val="18"/>
      <w:lang w:eastAsia="ja-JP"/>
    </w:rPr>
  </w:style>
  <w:style w:type="paragraph" w:customStyle="1" w:styleId="07E4D59CA93840F18B119DC9E31844331">
    <w:name w:val="07E4D59CA93840F18B119DC9E31844331"/>
    <w:rsid w:val="00456270"/>
    <w:pPr>
      <w:spacing w:before="60" w:after="60" w:line="264" w:lineRule="auto"/>
    </w:pPr>
    <w:rPr>
      <w:rFonts w:eastAsia="Arial Narrow" w:cs="Arial Narrow"/>
      <w:sz w:val="18"/>
      <w:szCs w:val="18"/>
      <w:lang w:eastAsia="ja-JP"/>
    </w:rPr>
  </w:style>
  <w:style w:type="paragraph" w:customStyle="1" w:styleId="7C07F478756841D68D2FA09CF1444CB81">
    <w:name w:val="7C07F478756841D68D2FA09CF1444CB81"/>
    <w:rsid w:val="00456270"/>
    <w:pPr>
      <w:spacing w:before="60" w:after="60" w:line="264" w:lineRule="auto"/>
    </w:pPr>
    <w:rPr>
      <w:rFonts w:eastAsia="Arial Narrow" w:cs="Arial Narrow"/>
      <w:sz w:val="18"/>
      <w:szCs w:val="18"/>
      <w:lang w:eastAsia="ja-JP"/>
    </w:rPr>
  </w:style>
  <w:style w:type="paragraph" w:customStyle="1" w:styleId="FEBCBCF07AEF4B4492E2938B82C707711">
    <w:name w:val="FEBCBCF07AEF4B4492E2938B82C707711"/>
    <w:rsid w:val="00456270"/>
    <w:pPr>
      <w:spacing w:before="60" w:after="60" w:line="264" w:lineRule="auto"/>
    </w:pPr>
    <w:rPr>
      <w:rFonts w:eastAsia="Arial Narrow" w:cs="Arial Narrow"/>
      <w:sz w:val="18"/>
      <w:szCs w:val="18"/>
      <w:lang w:eastAsia="ja-JP"/>
    </w:rPr>
  </w:style>
  <w:style w:type="paragraph" w:customStyle="1" w:styleId="7E30D5E58447456CBE8A41162B65C02A1">
    <w:name w:val="7E30D5E58447456CBE8A41162B65C02A1"/>
    <w:rsid w:val="00456270"/>
    <w:pPr>
      <w:spacing w:before="60" w:after="60" w:line="264" w:lineRule="auto"/>
    </w:pPr>
    <w:rPr>
      <w:rFonts w:eastAsia="Arial Narrow" w:cs="Arial Narrow"/>
      <w:sz w:val="18"/>
      <w:szCs w:val="18"/>
      <w:lang w:eastAsia="ja-JP"/>
    </w:rPr>
  </w:style>
  <w:style w:type="paragraph" w:customStyle="1" w:styleId="7E57F6FA68644CA0AE491724206ECDAA1">
    <w:name w:val="7E57F6FA68644CA0AE491724206ECDAA1"/>
    <w:rsid w:val="00456270"/>
    <w:pPr>
      <w:spacing w:before="60" w:after="60" w:line="264" w:lineRule="auto"/>
    </w:pPr>
    <w:rPr>
      <w:rFonts w:eastAsia="Arial Narrow" w:cs="Arial Narrow"/>
      <w:sz w:val="18"/>
      <w:szCs w:val="18"/>
      <w:lang w:eastAsia="ja-JP"/>
    </w:rPr>
  </w:style>
  <w:style w:type="paragraph" w:customStyle="1" w:styleId="B874D0E8D0D1489AB385C384738DDF111">
    <w:name w:val="B874D0E8D0D1489AB385C384738DDF111"/>
    <w:rsid w:val="00456270"/>
    <w:pPr>
      <w:spacing w:before="60" w:after="60" w:line="264" w:lineRule="auto"/>
    </w:pPr>
    <w:rPr>
      <w:rFonts w:eastAsia="Arial Narrow" w:cs="Arial Narrow"/>
      <w:sz w:val="18"/>
      <w:szCs w:val="18"/>
      <w:lang w:eastAsia="ja-JP"/>
    </w:rPr>
  </w:style>
  <w:style w:type="paragraph" w:customStyle="1" w:styleId="1B36F725CC9E4503BF7626E545F4B3781">
    <w:name w:val="1B36F725CC9E4503BF7626E545F4B3781"/>
    <w:rsid w:val="00456270"/>
    <w:pPr>
      <w:spacing w:before="60" w:after="60" w:line="264" w:lineRule="auto"/>
    </w:pPr>
    <w:rPr>
      <w:rFonts w:eastAsia="Arial Narrow" w:cs="Arial Narrow"/>
      <w:sz w:val="18"/>
      <w:szCs w:val="18"/>
      <w:lang w:eastAsia="ja-JP"/>
    </w:rPr>
  </w:style>
  <w:style w:type="paragraph" w:customStyle="1" w:styleId="08C788C415E8409FB4D3E3CF695147B21">
    <w:name w:val="08C788C415E8409FB4D3E3CF695147B21"/>
    <w:rsid w:val="00456270"/>
    <w:pPr>
      <w:spacing w:before="60" w:after="60" w:line="264" w:lineRule="auto"/>
    </w:pPr>
    <w:rPr>
      <w:rFonts w:eastAsia="Arial Narrow" w:cs="Arial Narrow"/>
      <w:sz w:val="18"/>
      <w:szCs w:val="18"/>
      <w:lang w:eastAsia="ja-JP"/>
    </w:rPr>
  </w:style>
  <w:style w:type="paragraph" w:customStyle="1" w:styleId="257BFD85A355455C8DD62F6B384B68031">
    <w:name w:val="257BFD85A355455C8DD62F6B384B68031"/>
    <w:rsid w:val="00456270"/>
    <w:pPr>
      <w:spacing w:before="60" w:after="60" w:line="264" w:lineRule="auto"/>
    </w:pPr>
    <w:rPr>
      <w:rFonts w:eastAsia="Arial Narrow" w:cs="Arial Narrow"/>
      <w:sz w:val="18"/>
      <w:szCs w:val="18"/>
      <w:lang w:eastAsia="ja-JP"/>
    </w:rPr>
  </w:style>
  <w:style w:type="paragraph" w:customStyle="1" w:styleId="CBDD48E042744AEB9E2B3711F4F7DB9F1">
    <w:name w:val="CBDD48E042744AEB9E2B3711F4F7DB9F1"/>
    <w:rsid w:val="00456270"/>
    <w:pPr>
      <w:spacing w:before="60" w:after="60" w:line="264" w:lineRule="auto"/>
    </w:pPr>
    <w:rPr>
      <w:rFonts w:eastAsia="Arial Narrow" w:cs="Arial Narrow"/>
      <w:sz w:val="18"/>
      <w:szCs w:val="18"/>
      <w:lang w:eastAsia="ja-JP"/>
    </w:rPr>
  </w:style>
  <w:style w:type="paragraph" w:customStyle="1" w:styleId="7C066DCA158B41928722B24D7B022EF41">
    <w:name w:val="7C066DCA158B41928722B24D7B022EF41"/>
    <w:rsid w:val="00456270"/>
    <w:pPr>
      <w:spacing w:before="60" w:after="60" w:line="264" w:lineRule="auto"/>
    </w:pPr>
    <w:rPr>
      <w:rFonts w:eastAsia="Arial Narrow" w:cs="Arial Narrow"/>
      <w:sz w:val="18"/>
      <w:szCs w:val="18"/>
      <w:lang w:eastAsia="ja-JP"/>
    </w:rPr>
  </w:style>
  <w:style w:type="paragraph" w:customStyle="1" w:styleId="259BBE043D924EC180D735CC4558B6BE1">
    <w:name w:val="259BBE043D924EC180D735CC4558B6BE1"/>
    <w:rsid w:val="00456270"/>
    <w:pPr>
      <w:spacing w:before="60" w:after="60" w:line="264" w:lineRule="auto"/>
    </w:pPr>
    <w:rPr>
      <w:rFonts w:eastAsia="Arial Narrow" w:cs="Arial Narrow"/>
      <w:sz w:val="18"/>
      <w:szCs w:val="18"/>
      <w:lang w:eastAsia="ja-JP"/>
    </w:rPr>
  </w:style>
  <w:style w:type="paragraph" w:customStyle="1" w:styleId="2615CA6E7AD0459296C2D5F38835D47D1">
    <w:name w:val="2615CA6E7AD0459296C2D5F38835D47D1"/>
    <w:rsid w:val="00456270"/>
    <w:pPr>
      <w:spacing w:before="60" w:after="60" w:line="264" w:lineRule="auto"/>
    </w:pPr>
    <w:rPr>
      <w:rFonts w:eastAsia="Arial Narrow" w:cs="Arial Narrow"/>
      <w:sz w:val="18"/>
      <w:szCs w:val="18"/>
      <w:lang w:eastAsia="ja-JP"/>
    </w:rPr>
  </w:style>
  <w:style w:type="paragraph" w:customStyle="1" w:styleId="199552811CE8426382BB8738EBE055C21">
    <w:name w:val="199552811CE8426382BB8738EBE055C21"/>
    <w:rsid w:val="00456270"/>
    <w:pPr>
      <w:spacing w:before="60" w:after="60" w:line="264" w:lineRule="auto"/>
    </w:pPr>
    <w:rPr>
      <w:rFonts w:eastAsia="Arial Narrow" w:cs="Arial Narrow"/>
      <w:sz w:val="18"/>
      <w:szCs w:val="18"/>
      <w:lang w:eastAsia="ja-JP"/>
    </w:rPr>
  </w:style>
  <w:style w:type="paragraph" w:customStyle="1" w:styleId="FF9669D08FF84E7FBFCD4DA54AE5200B1">
    <w:name w:val="FF9669D08FF84E7FBFCD4DA54AE5200B1"/>
    <w:rsid w:val="00456270"/>
    <w:pPr>
      <w:spacing w:before="60" w:after="60" w:line="264" w:lineRule="auto"/>
    </w:pPr>
    <w:rPr>
      <w:rFonts w:eastAsia="Arial Narrow" w:cs="Arial Narrow"/>
      <w:sz w:val="18"/>
      <w:szCs w:val="18"/>
      <w:lang w:eastAsia="ja-JP"/>
    </w:rPr>
  </w:style>
  <w:style w:type="paragraph" w:customStyle="1" w:styleId="028D16F2E5FF44099B5B3B8E96A1FAD51">
    <w:name w:val="028D16F2E5FF44099B5B3B8E96A1FAD51"/>
    <w:rsid w:val="00456270"/>
    <w:pPr>
      <w:spacing w:before="60" w:after="60" w:line="264" w:lineRule="auto"/>
    </w:pPr>
    <w:rPr>
      <w:rFonts w:eastAsia="Arial Narrow" w:cs="Arial Narrow"/>
      <w:sz w:val="18"/>
      <w:szCs w:val="18"/>
      <w:lang w:eastAsia="ja-JP"/>
    </w:rPr>
  </w:style>
  <w:style w:type="paragraph" w:customStyle="1" w:styleId="25D27B42B51A43BAB6D335A86A00D4701">
    <w:name w:val="25D27B42B51A43BAB6D335A86A00D4701"/>
    <w:rsid w:val="00456270"/>
    <w:pPr>
      <w:spacing w:before="60" w:after="60" w:line="264" w:lineRule="auto"/>
    </w:pPr>
    <w:rPr>
      <w:rFonts w:eastAsia="Arial Narrow" w:cs="Arial Narrow"/>
      <w:sz w:val="18"/>
      <w:szCs w:val="18"/>
      <w:lang w:eastAsia="ja-JP"/>
    </w:rPr>
  </w:style>
  <w:style w:type="paragraph" w:customStyle="1" w:styleId="F6E18C81C7754CBE867697F9DB4399091">
    <w:name w:val="F6E18C81C7754CBE867697F9DB4399091"/>
    <w:rsid w:val="00456270"/>
    <w:pPr>
      <w:spacing w:before="60" w:after="60" w:line="264" w:lineRule="auto"/>
    </w:pPr>
    <w:rPr>
      <w:rFonts w:eastAsia="Arial Narrow" w:cs="Arial Narrow"/>
      <w:sz w:val="18"/>
      <w:szCs w:val="18"/>
      <w:lang w:eastAsia="ja-JP"/>
    </w:rPr>
  </w:style>
  <w:style w:type="paragraph" w:customStyle="1" w:styleId="E90A8F5233EC46B2945C6474A85558201">
    <w:name w:val="E90A8F5233EC46B2945C6474A85558201"/>
    <w:rsid w:val="00456270"/>
    <w:pPr>
      <w:spacing w:before="60" w:after="60" w:line="264" w:lineRule="auto"/>
    </w:pPr>
    <w:rPr>
      <w:rFonts w:eastAsia="Arial Narrow" w:cs="Arial Narrow"/>
      <w:sz w:val="18"/>
      <w:szCs w:val="18"/>
      <w:lang w:eastAsia="ja-JP"/>
    </w:rPr>
  </w:style>
  <w:style w:type="paragraph" w:customStyle="1" w:styleId="6BD9D9F287844F6EB569E39F23077A9D1">
    <w:name w:val="6BD9D9F287844F6EB569E39F23077A9D1"/>
    <w:rsid w:val="00456270"/>
    <w:pPr>
      <w:spacing w:before="60" w:after="60" w:line="264" w:lineRule="auto"/>
    </w:pPr>
    <w:rPr>
      <w:rFonts w:eastAsia="Arial Narrow" w:cs="Arial Narrow"/>
      <w:sz w:val="18"/>
      <w:szCs w:val="18"/>
      <w:lang w:eastAsia="ja-JP"/>
    </w:rPr>
  </w:style>
  <w:style w:type="paragraph" w:customStyle="1" w:styleId="0C29F3090B6E4DDAB66114509BA51C1B1">
    <w:name w:val="0C29F3090B6E4DDAB66114509BA51C1B1"/>
    <w:rsid w:val="00456270"/>
    <w:pPr>
      <w:spacing w:before="60" w:after="60" w:line="264" w:lineRule="auto"/>
    </w:pPr>
    <w:rPr>
      <w:rFonts w:eastAsia="Arial Narrow" w:cs="Arial Narrow"/>
      <w:sz w:val="18"/>
      <w:szCs w:val="18"/>
      <w:lang w:eastAsia="ja-JP"/>
    </w:rPr>
  </w:style>
  <w:style w:type="paragraph" w:customStyle="1" w:styleId="F6CA8474C2A04DD8AACF947588EF932A1">
    <w:name w:val="F6CA8474C2A04DD8AACF947588EF932A1"/>
    <w:rsid w:val="00456270"/>
    <w:pPr>
      <w:spacing w:before="60" w:after="60" w:line="264" w:lineRule="auto"/>
    </w:pPr>
    <w:rPr>
      <w:rFonts w:eastAsia="Arial Narrow" w:cs="Arial Narrow"/>
      <w:sz w:val="18"/>
      <w:szCs w:val="18"/>
      <w:lang w:eastAsia="ja-JP"/>
    </w:rPr>
  </w:style>
  <w:style w:type="paragraph" w:customStyle="1" w:styleId="B2B14474CD1D4998A307D7D47972CEE51">
    <w:name w:val="B2B14474CD1D4998A307D7D47972CEE51"/>
    <w:rsid w:val="00456270"/>
    <w:pPr>
      <w:spacing w:before="60" w:after="60" w:line="264" w:lineRule="auto"/>
    </w:pPr>
    <w:rPr>
      <w:rFonts w:eastAsia="Arial Narrow" w:cs="Arial Narrow"/>
      <w:sz w:val="18"/>
      <w:szCs w:val="18"/>
      <w:lang w:eastAsia="ja-JP"/>
    </w:rPr>
  </w:style>
  <w:style w:type="paragraph" w:customStyle="1" w:styleId="B11624CDD4B146C69A5097BE0AE6983A1">
    <w:name w:val="B11624CDD4B146C69A5097BE0AE6983A1"/>
    <w:rsid w:val="00456270"/>
    <w:pPr>
      <w:spacing w:before="60" w:after="60" w:line="264" w:lineRule="auto"/>
    </w:pPr>
    <w:rPr>
      <w:rFonts w:eastAsia="Arial Narrow" w:cs="Arial Narrow"/>
      <w:sz w:val="18"/>
      <w:szCs w:val="18"/>
      <w:lang w:eastAsia="ja-JP"/>
    </w:rPr>
  </w:style>
  <w:style w:type="paragraph" w:customStyle="1" w:styleId="52A2F77023B5451C8A0E925E225B70DC1">
    <w:name w:val="52A2F77023B5451C8A0E925E225B70DC1"/>
    <w:rsid w:val="00456270"/>
    <w:pPr>
      <w:spacing w:before="60" w:after="60" w:line="264" w:lineRule="auto"/>
    </w:pPr>
    <w:rPr>
      <w:rFonts w:eastAsia="Arial Narrow" w:cs="Arial Narrow"/>
      <w:sz w:val="18"/>
      <w:szCs w:val="18"/>
      <w:lang w:eastAsia="ja-JP"/>
    </w:rPr>
  </w:style>
  <w:style w:type="paragraph" w:customStyle="1" w:styleId="9FB3E94941764E8096CD81836DB3E42F1">
    <w:name w:val="9FB3E94941764E8096CD81836DB3E42F1"/>
    <w:rsid w:val="00456270"/>
    <w:pPr>
      <w:spacing w:before="60" w:after="60" w:line="264" w:lineRule="auto"/>
    </w:pPr>
    <w:rPr>
      <w:rFonts w:eastAsia="Arial Narrow" w:cs="Arial Narrow"/>
      <w:sz w:val="18"/>
      <w:szCs w:val="18"/>
      <w:lang w:eastAsia="ja-JP"/>
    </w:rPr>
  </w:style>
  <w:style w:type="paragraph" w:customStyle="1" w:styleId="07CF01E9321F493AACEB3239E954E5991">
    <w:name w:val="07CF01E9321F493AACEB3239E954E5991"/>
    <w:rsid w:val="00456270"/>
    <w:pPr>
      <w:spacing w:before="60" w:after="60" w:line="264" w:lineRule="auto"/>
    </w:pPr>
    <w:rPr>
      <w:rFonts w:eastAsia="Arial Narrow" w:cs="Arial Narrow"/>
      <w:sz w:val="18"/>
      <w:szCs w:val="18"/>
      <w:lang w:eastAsia="ja-JP"/>
    </w:rPr>
  </w:style>
  <w:style w:type="paragraph" w:customStyle="1" w:styleId="FA3A5D2107574EF0BEF2F8BC7DE7A1391">
    <w:name w:val="FA3A5D2107574EF0BEF2F8BC7DE7A1391"/>
    <w:rsid w:val="00456270"/>
    <w:pPr>
      <w:spacing w:before="60" w:after="60" w:line="264" w:lineRule="auto"/>
    </w:pPr>
    <w:rPr>
      <w:rFonts w:eastAsia="Arial Narrow" w:cs="Arial Narrow"/>
      <w:sz w:val="18"/>
      <w:szCs w:val="18"/>
      <w:lang w:eastAsia="ja-JP"/>
    </w:rPr>
  </w:style>
  <w:style w:type="paragraph" w:customStyle="1" w:styleId="C459CB7BC355499A826D7397665B10091">
    <w:name w:val="C459CB7BC355499A826D7397665B10091"/>
    <w:rsid w:val="00456270"/>
    <w:pPr>
      <w:spacing w:before="60" w:after="60" w:line="264" w:lineRule="auto"/>
    </w:pPr>
    <w:rPr>
      <w:rFonts w:eastAsia="Arial Narrow" w:cs="Arial Narrow"/>
      <w:sz w:val="18"/>
      <w:szCs w:val="18"/>
      <w:lang w:eastAsia="ja-JP"/>
    </w:rPr>
  </w:style>
  <w:style w:type="paragraph" w:customStyle="1" w:styleId="F44294E56B37458A9533E7B28602674E1">
    <w:name w:val="F44294E56B37458A9533E7B28602674E1"/>
    <w:rsid w:val="00456270"/>
    <w:pPr>
      <w:spacing w:before="60" w:after="60" w:line="264" w:lineRule="auto"/>
    </w:pPr>
    <w:rPr>
      <w:rFonts w:eastAsia="Arial Narrow" w:cs="Arial Narrow"/>
      <w:sz w:val="18"/>
      <w:szCs w:val="18"/>
      <w:lang w:eastAsia="ja-JP"/>
    </w:rPr>
  </w:style>
  <w:style w:type="paragraph" w:customStyle="1" w:styleId="4EC254D2F01D4E2F80DE6ADE248EA1601">
    <w:name w:val="4EC254D2F01D4E2F80DE6ADE248EA1601"/>
    <w:rsid w:val="00456270"/>
    <w:pPr>
      <w:spacing w:before="60" w:after="60" w:line="264" w:lineRule="auto"/>
    </w:pPr>
    <w:rPr>
      <w:rFonts w:eastAsia="Arial Narrow" w:cs="Arial Narrow"/>
      <w:sz w:val="18"/>
      <w:szCs w:val="18"/>
      <w:lang w:eastAsia="ja-JP"/>
    </w:rPr>
  </w:style>
  <w:style w:type="paragraph" w:customStyle="1" w:styleId="429524AF92DA4EB093326E0CAFD281B91">
    <w:name w:val="429524AF92DA4EB093326E0CAFD281B91"/>
    <w:rsid w:val="00456270"/>
    <w:pPr>
      <w:spacing w:before="60" w:after="60" w:line="264" w:lineRule="auto"/>
    </w:pPr>
    <w:rPr>
      <w:rFonts w:eastAsia="Arial Narrow" w:cs="Arial Narrow"/>
      <w:sz w:val="18"/>
      <w:szCs w:val="18"/>
      <w:lang w:eastAsia="ja-JP"/>
    </w:rPr>
  </w:style>
  <w:style w:type="paragraph" w:customStyle="1" w:styleId="A35FA10243FE4158A5EA463F965B06531">
    <w:name w:val="A35FA10243FE4158A5EA463F965B06531"/>
    <w:rsid w:val="00456270"/>
    <w:pPr>
      <w:spacing w:before="60" w:after="60" w:line="264" w:lineRule="auto"/>
    </w:pPr>
    <w:rPr>
      <w:rFonts w:eastAsia="Arial Narrow" w:cs="Arial Narrow"/>
      <w:sz w:val="18"/>
      <w:szCs w:val="18"/>
      <w:lang w:eastAsia="ja-JP"/>
    </w:rPr>
  </w:style>
  <w:style w:type="paragraph" w:customStyle="1" w:styleId="74047C091FAE40F6ADD458E610E662B41">
    <w:name w:val="74047C091FAE40F6ADD458E610E662B41"/>
    <w:rsid w:val="00456270"/>
    <w:pPr>
      <w:spacing w:before="60" w:after="60" w:line="264" w:lineRule="auto"/>
    </w:pPr>
    <w:rPr>
      <w:rFonts w:eastAsia="Arial Narrow" w:cs="Arial Narrow"/>
      <w:sz w:val="18"/>
      <w:szCs w:val="18"/>
      <w:lang w:eastAsia="ja-JP"/>
    </w:rPr>
  </w:style>
  <w:style w:type="paragraph" w:customStyle="1" w:styleId="34D9780DC8E5463791B329FBE5840D981">
    <w:name w:val="34D9780DC8E5463791B329FBE5840D981"/>
    <w:rsid w:val="00456270"/>
    <w:pPr>
      <w:spacing w:before="60" w:after="60" w:line="264" w:lineRule="auto"/>
    </w:pPr>
    <w:rPr>
      <w:rFonts w:eastAsia="Arial Narrow" w:cs="Arial Narrow"/>
      <w:sz w:val="18"/>
      <w:szCs w:val="18"/>
      <w:lang w:eastAsia="ja-JP"/>
    </w:rPr>
  </w:style>
  <w:style w:type="paragraph" w:customStyle="1" w:styleId="626C13A4F89D47968C992A00CEF584401">
    <w:name w:val="626C13A4F89D47968C992A00CEF584401"/>
    <w:rsid w:val="00456270"/>
    <w:pPr>
      <w:spacing w:before="60" w:after="60" w:line="264" w:lineRule="auto"/>
    </w:pPr>
    <w:rPr>
      <w:rFonts w:eastAsia="Arial Narrow" w:cs="Arial Narrow"/>
      <w:sz w:val="18"/>
      <w:szCs w:val="18"/>
      <w:lang w:eastAsia="ja-JP"/>
    </w:rPr>
  </w:style>
  <w:style w:type="paragraph" w:customStyle="1" w:styleId="60533822FA164A21A4C7A58214A1969F1">
    <w:name w:val="60533822FA164A21A4C7A58214A1969F1"/>
    <w:rsid w:val="00456270"/>
    <w:pPr>
      <w:spacing w:before="60" w:after="60" w:line="264" w:lineRule="auto"/>
    </w:pPr>
    <w:rPr>
      <w:rFonts w:eastAsia="Arial Narrow" w:cs="Arial Narrow"/>
      <w:sz w:val="18"/>
      <w:szCs w:val="18"/>
      <w:lang w:eastAsia="ja-JP"/>
    </w:rPr>
  </w:style>
  <w:style w:type="paragraph" w:customStyle="1" w:styleId="2D0F185993BC4FB7A797AE943315B5CB1">
    <w:name w:val="2D0F185993BC4FB7A797AE943315B5CB1"/>
    <w:rsid w:val="00456270"/>
    <w:pPr>
      <w:spacing w:before="60" w:after="60" w:line="264" w:lineRule="auto"/>
    </w:pPr>
    <w:rPr>
      <w:rFonts w:eastAsia="Arial Narrow" w:cs="Arial Narrow"/>
      <w:sz w:val="18"/>
      <w:szCs w:val="18"/>
      <w:lang w:eastAsia="ja-JP"/>
    </w:rPr>
  </w:style>
  <w:style w:type="paragraph" w:customStyle="1" w:styleId="EE6341BD302144009BD7E0BC325E6B711">
    <w:name w:val="EE6341BD302144009BD7E0BC325E6B711"/>
    <w:rsid w:val="00456270"/>
    <w:pPr>
      <w:spacing w:before="60" w:after="60" w:line="264" w:lineRule="auto"/>
    </w:pPr>
    <w:rPr>
      <w:rFonts w:eastAsia="Arial Narrow" w:cs="Arial Narrow"/>
      <w:sz w:val="18"/>
      <w:szCs w:val="18"/>
      <w:lang w:eastAsia="ja-JP"/>
    </w:rPr>
  </w:style>
  <w:style w:type="paragraph" w:customStyle="1" w:styleId="0000FA2F6E624856AB8520FB886140421">
    <w:name w:val="0000FA2F6E624856AB8520FB886140421"/>
    <w:rsid w:val="00456270"/>
    <w:pPr>
      <w:spacing w:before="60" w:after="60" w:line="264" w:lineRule="auto"/>
    </w:pPr>
    <w:rPr>
      <w:rFonts w:eastAsia="Arial Narrow" w:cs="Arial Narrow"/>
      <w:sz w:val="18"/>
      <w:szCs w:val="18"/>
      <w:lang w:eastAsia="ja-JP"/>
    </w:rPr>
  </w:style>
  <w:style w:type="paragraph" w:customStyle="1" w:styleId="847D449CD062415B8F221B6E71AE682C1">
    <w:name w:val="847D449CD062415B8F221B6E71AE682C1"/>
    <w:rsid w:val="00456270"/>
    <w:pPr>
      <w:spacing w:before="60" w:after="60" w:line="264" w:lineRule="auto"/>
    </w:pPr>
    <w:rPr>
      <w:rFonts w:eastAsia="Arial Narrow" w:cs="Arial Narrow"/>
      <w:sz w:val="18"/>
      <w:szCs w:val="18"/>
      <w:lang w:eastAsia="ja-JP"/>
    </w:rPr>
  </w:style>
  <w:style w:type="paragraph" w:customStyle="1" w:styleId="F93D5FDAFFDB4A6491DD903DB4D859101">
    <w:name w:val="F93D5FDAFFDB4A6491DD903DB4D859101"/>
    <w:rsid w:val="00456270"/>
    <w:pPr>
      <w:spacing w:before="60" w:after="60" w:line="264" w:lineRule="auto"/>
    </w:pPr>
    <w:rPr>
      <w:rFonts w:eastAsia="Arial Narrow" w:cs="Arial Narrow"/>
      <w:sz w:val="18"/>
      <w:szCs w:val="18"/>
      <w:lang w:eastAsia="ja-JP"/>
    </w:rPr>
  </w:style>
  <w:style w:type="paragraph" w:customStyle="1" w:styleId="12FBFC68E7EE404292B619339C9192181">
    <w:name w:val="12FBFC68E7EE404292B619339C9192181"/>
    <w:rsid w:val="00456270"/>
    <w:pPr>
      <w:spacing w:before="60" w:after="60" w:line="264" w:lineRule="auto"/>
    </w:pPr>
    <w:rPr>
      <w:rFonts w:eastAsia="Arial Narrow" w:cs="Arial Narrow"/>
      <w:sz w:val="18"/>
      <w:szCs w:val="18"/>
      <w:lang w:eastAsia="ja-JP"/>
    </w:rPr>
  </w:style>
  <w:style w:type="paragraph" w:customStyle="1" w:styleId="516BA888CD534526B88D9DB6CA1C108F1">
    <w:name w:val="516BA888CD534526B88D9DB6CA1C108F1"/>
    <w:rsid w:val="00456270"/>
    <w:pPr>
      <w:spacing w:before="60" w:after="60" w:line="264" w:lineRule="auto"/>
    </w:pPr>
    <w:rPr>
      <w:rFonts w:eastAsia="Arial Narrow" w:cs="Arial Narrow"/>
      <w:sz w:val="18"/>
      <w:szCs w:val="18"/>
      <w:lang w:eastAsia="ja-JP"/>
    </w:rPr>
  </w:style>
  <w:style w:type="paragraph" w:customStyle="1" w:styleId="8D9A8794B0B94280BBB15576F959C9B91">
    <w:name w:val="8D9A8794B0B94280BBB15576F959C9B91"/>
    <w:rsid w:val="00456270"/>
    <w:pPr>
      <w:spacing w:before="60" w:after="60" w:line="264" w:lineRule="auto"/>
    </w:pPr>
    <w:rPr>
      <w:rFonts w:eastAsia="Arial Narrow" w:cs="Arial Narrow"/>
      <w:sz w:val="18"/>
      <w:szCs w:val="18"/>
      <w:lang w:eastAsia="ja-JP"/>
    </w:rPr>
  </w:style>
  <w:style w:type="paragraph" w:customStyle="1" w:styleId="E7F4B8CA7B23467E8E710A06D343C6B11">
    <w:name w:val="E7F4B8CA7B23467E8E710A06D343C6B11"/>
    <w:rsid w:val="00456270"/>
    <w:pPr>
      <w:spacing w:before="60" w:after="60" w:line="264" w:lineRule="auto"/>
    </w:pPr>
    <w:rPr>
      <w:rFonts w:eastAsia="Arial Narrow" w:cs="Arial Narrow"/>
      <w:sz w:val="18"/>
      <w:szCs w:val="18"/>
      <w:lang w:eastAsia="ja-JP"/>
    </w:rPr>
  </w:style>
  <w:style w:type="paragraph" w:customStyle="1" w:styleId="CD1F59E3789D4B9AB27E9452D10DF2331">
    <w:name w:val="CD1F59E3789D4B9AB27E9452D10DF2331"/>
    <w:rsid w:val="00456270"/>
    <w:pPr>
      <w:spacing w:before="60" w:after="60" w:line="264" w:lineRule="auto"/>
    </w:pPr>
    <w:rPr>
      <w:rFonts w:eastAsia="Arial Narrow" w:cs="Arial Narrow"/>
      <w:sz w:val="18"/>
      <w:szCs w:val="18"/>
      <w:lang w:eastAsia="ja-JP"/>
    </w:rPr>
  </w:style>
  <w:style w:type="paragraph" w:customStyle="1" w:styleId="771DB45156C5478B9A93201A3460BDFF1">
    <w:name w:val="771DB45156C5478B9A93201A3460BDFF1"/>
    <w:rsid w:val="00456270"/>
    <w:pPr>
      <w:spacing w:before="60" w:after="60" w:line="264" w:lineRule="auto"/>
    </w:pPr>
    <w:rPr>
      <w:rFonts w:eastAsia="Arial Narrow" w:cs="Arial Narrow"/>
      <w:sz w:val="18"/>
      <w:szCs w:val="18"/>
      <w:lang w:eastAsia="ja-JP"/>
    </w:rPr>
  </w:style>
  <w:style w:type="paragraph" w:customStyle="1" w:styleId="0F118DAB63A3478EA5CB6783567CFC071">
    <w:name w:val="0F118DAB63A3478EA5CB6783567CFC071"/>
    <w:rsid w:val="00456270"/>
    <w:pPr>
      <w:spacing w:before="60" w:after="60" w:line="264" w:lineRule="auto"/>
    </w:pPr>
    <w:rPr>
      <w:rFonts w:eastAsia="Arial Narrow" w:cs="Arial Narrow"/>
      <w:sz w:val="18"/>
      <w:szCs w:val="18"/>
      <w:lang w:eastAsia="ja-JP"/>
    </w:rPr>
  </w:style>
  <w:style w:type="paragraph" w:customStyle="1" w:styleId="26E70849AC9046B99D84CB64B0604AC81">
    <w:name w:val="26E70849AC9046B99D84CB64B0604AC81"/>
    <w:rsid w:val="00456270"/>
    <w:pPr>
      <w:spacing w:before="60" w:after="60" w:line="264" w:lineRule="auto"/>
    </w:pPr>
    <w:rPr>
      <w:rFonts w:eastAsia="Arial Narrow" w:cs="Arial Narrow"/>
      <w:sz w:val="18"/>
      <w:szCs w:val="18"/>
      <w:lang w:eastAsia="ja-JP"/>
    </w:rPr>
  </w:style>
  <w:style w:type="paragraph" w:customStyle="1" w:styleId="C39E661525B84102A7C804A147B66E251">
    <w:name w:val="C39E661525B84102A7C804A147B66E251"/>
    <w:rsid w:val="00456270"/>
    <w:pPr>
      <w:spacing w:before="60" w:after="60" w:line="264" w:lineRule="auto"/>
    </w:pPr>
    <w:rPr>
      <w:rFonts w:eastAsia="Arial Narrow" w:cs="Arial Narrow"/>
      <w:sz w:val="18"/>
      <w:szCs w:val="18"/>
      <w:lang w:eastAsia="ja-JP"/>
    </w:rPr>
  </w:style>
  <w:style w:type="paragraph" w:customStyle="1" w:styleId="19DD49783D5C4AE28867EED8809517241">
    <w:name w:val="19DD49783D5C4AE28867EED8809517241"/>
    <w:rsid w:val="00456270"/>
    <w:pPr>
      <w:spacing w:before="60" w:after="60" w:line="264" w:lineRule="auto"/>
    </w:pPr>
    <w:rPr>
      <w:rFonts w:eastAsia="Arial Narrow" w:cs="Arial Narrow"/>
      <w:sz w:val="18"/>
      <w:szCs w:val="18"/>
      <w:lang w:eastAsia="ja-JP"/>
    </w:rPr>
  </w:style>
  <w:style w:type="paragraph" w:customStyle="1" w:styleId="6B21AFA700B74C22BFCB3BA578F2FF8A1">
    <w:name w:val="6B21AFA700B74C22BFCB3BA578F2FF8A1"/>
    <w:rsid w:val="00456270"/>
    <w:pPr>
      <w:spacing w:before="60" w:after="60" w:line="264" w:lineRule="auto"/>
    </w:pPr>
    <w:rPr>
      <w:rFonts w:eastAsia="Arial Narrow" w:cs="Arial Narrow"/>
      <w:sz w:val="18"/>
      <w:szCs w:val="18"/>
      <w:lang w:eastAsia="ja-JP"/>
    </w:rPr>
  </w:style>
  <w:style w:type="paragraph" w:customStyle="1" w:styleId="F6E7442AD2734132A6FDA0C3FE1A2B5A1">
    <w:name w:val="F6E7442AD2734132A6FDA0C3FE1A2B5A1"/>
    <w:rsid w:val="00456270"/>
    <w:pPr>
      <w:spacing w:before="60" w:after="60" w:line="264" w:lineRule="auto"/>
    </w:pPr>
    <w:rPr>
      <w:rFonts w:eastAsia="Arial Narrow" w:cs="Arial Narrow"/>
      <w:sz w:val="18"/>
      <w:szCs w:val="18"/>
      <w:lang w:eastAsia="ja-JP"/>
    </w:rPr>
  </w:style>
  <w:style w:type="paragraph" w:customStyle="1" w:styleId="57EBBD53253443D5A3579B7566ACCF001">
    <w:name w:val="57EBBD53253443D5A3579B7566ACCF001"/>
    <w:rsid w:val="00456270"/>
    <w:pPr>
      <w:spacing w:before="60" w:after="60" w:line="264" w:lineRule="auto"/>
    </w:pPr>
    <w:rPr>
      <w:rFonts w:eastAsia="Arial Narrow" w:cs="Arial Narrow"/>
      <w:sz w:val="18"/>
      <w:szCs w:val="18"/>
      <w:lang w:eastAsia="ja-JP"/>
    </w:rPr>
  </w:style>
  <w:style w:type="paragraph" w:customStyle="1" w:styleId="D72C8C21FD754E18BC7057CEB10FDD0F1">
    <w:name w:val="D72C8C21FD754E18BC7057CEB10FDD0F1"/>
    <w:rsid w:val="00456270"/>
    <w:pPr>
      <w:spacing w:before="60" w:after="60" w:line="264" w:lineRule="auto"/>
    </w:pPr>
    <w:rPr>
      <w:rFonts w:eastAsia="Arial Narrow" w:cs="Arial Narrow"/>
      <w:sz w:val="18"/>
      <w:szCs w:val="18"/>
      <w:lang w:eastAsia="ja-JP"/>
    </w:rPr>
  </w:style>
  <w:style w:type="paragraph" w:customStyle="1" w:styleId="28304115763F49FC810591C15E658D031">
    <w:name w:val="28304115763F49FC810591C15E658D031"/>
    <w:rsid w:val="00456270"/>
    <w:pPr>
      <w:spacing w:before="60" w:after="60" w:line="264" w:lineRule="auto"/>
    </w:pPr>
    <w:rPr>
      <w:rFonts w:eastAsia="Arial Narrow" w:cs="Arial Narrow"/>
      <w:sz w:val="18"/>
      <w:szCs w:val="18"/>
      <w:lang w:eastAsia="ja-JP"/>
    </w:rPr>
  </w:style>
  <w:style w:type="paragraph" w:customStyle="1" w:styleId="E269C1D08C684192B587BED10D7E97E61">
    <w:name w:val="E269C1D08C684192B587BED10D7E97E61"/>
    <w:rsid w:val="00456270"/>
    <w:pPr>
      <w:spacing w:before="60" w:after="60" w:line="264" w:lineRule="auto"/>
    </w:pPr>
    <w:rPr>
      <w:rFonts w:eastAsia="Arial Narrow" w:cs="Arial Narrow"/>
      <w:sz w:val="18"/>
      <w:szCs w:val="18"/>
      <w:lang w:eastAsia="ja-JP"/>
    </w:rPr>
  </w:style>
  <w:style w:type="paragraph" w:customStyle="1" w:styleId="501697680E724ACEBF85B410D9E2EA211">
    <w:name w:val="501697680E724ACEBF85B410D9E2EA211"/>
    <w:rsid w:val="00456270"/>
    <w:pPr>
      <w:spacing w:before="60" w:after="60" w:line="264" w:lineRule="auto"/>
    </w:pPr>
    <w:rPr>
      <w:rFonts w:eastAsia="Arial Narrow" w:cs="Arial Narrow"/>
      <w:sz w:val="18"/>
      <w:szCs w:val="18"/>
      <w:lang w:eastAsia="ja-JP"/>
    </w:rPr>
  </w:style>
  <w:style w:type="paragraph" w:customStyle="1" w:styleId="7D34C46B174340BC86BE8D225686B6C91">
    <w:name w:val="7D34C46B174340BC86BE8D225686B6C91"/>
    <w:rsid w:val="00456270"/>
    <w:pPr>
      <w:spacing w:before="60" w:after="60" w:line="264" w:lineRule="auto"/>
    </w:pPr>
    <w:rPr>
      <w:rFonts w:eastAsia="Arial Narrow" w:cs="Arial Narrow"/>
      <w:sz w:val="18"/>
      <w:szCs w:val="18"/>
      <w:lang w:eastAsia="ja-JP"/>
    </w:rPr>
  </w:style>
  <w:style w:type="paragraph" w:customStyle="1" w:styleId="85CD6269284143CBAE68B3ECD4516AAD1">
    <w:name w:val="85CD6269284143CBAE68B3ECD4516AAD1"/>
    <w:rsid w:val="00456270"/>
    <w:pPr>
      <w:spacing w:before="60" w:after="60" w:line="264" w:lineRule="auto"/>
    </w:pPr>
    <w:rPr>
      <w:rFonts w:eastAsia="Arial Narrow" w:cs="Arial Narrow"/>
      <w:sz w:val="18"/>
      <w:szCs w:val="18"/>
      <w:lang w:eastAsia="ja-JP"/>
    </w:rPr>
  </w:style>
  <w:style w:type="paragraph" w:customStyle="1" w:styleId="14FBD2BD705F4D8488DC5294279A948A1">
    <w:name w:val="14FBD2BD705F4D8488DC5294279A948A1"/>
    <w:rsid w:val="00456270"/>
    <w:pPr>
      <w:spacing w:before="60" w:after="60" w:line="264" w:lineRule="auto"/>
    </w:pPr>
    <w:rPr>
      <w:rFonts w:eastAsia="Arial Narrow" w:cs="Arial Narrow"/>
      <w:sz w:val="18"/>
      <w:szCs w:val="18"/>
      <w:lang w:eastAsia="ja-JP"/>
    </w:rPr>
  </w:style>
  <w:style w:type="paragraph" w:customStyle="1" w:styleId="F7385E0BE2FC4311AF8FEB2539F5E2601">
    <w:name w:val="F7385E0BE2FC4311AF8FEB2539F5E2601"/>
    <w:rsid w:val="00456270"/>
    <w:pPr>
      <w:spacing w:before="60" w:after="60" w:line="264" w:lineRule="auto"/>
    </w:pPr>
    <w:rPr>
      <w:rFonts w:eastAsia="Arial Narrow" w:cs="Arial Narrow"/>
      <w:sz w:val="18"/>
      <w:szCs w:val="18"/>
      <w:lang w:eastAsia="ja-JP"/>
    </w:rPr>
  </w:style>
  <w:style w:type="paragraph" w:customStyle="1" w:styleId="64651FED597F4E44BE082300A8C07C3E1">
    <w:name w:val="64651FED597F4E44BE082300A8C07C3E1"/>
    <w:rsid w:val="00456270"/>
    <w:pPr>
      <w:spacing w:before="60" w:after="60" w:line="264" w:lineRule="auto"/>
    </w:pPr>
    <w:rPr>
      <w:rFonts w:eastAsia="Arial Narrow" w:cs="Arial Narrow"/>
      <w:sz w:val="18"/>
      <w:szCs w:val="18"/>
      <w:lang w:eastAsia="ja-JP"/>
    </w:rPr>
  </w:style>
  <w:style w:type="paragraph" w:customStyle="1" w:styleId="B1916B7D4599413586CBF690AE83070C1">
    <w:name w:val="B1916B7D4599413586CBF690AE83070C1"/>
    <w:rsid w:val="00456270"/>
    <w:pPr>
      <w:spacing w:before="60" w:after="60" w:line="264" w:lineRule="auto"/>
    </w:pPr>
    <w:rPr>
      <w:rFonts w:eastAsia="Arial Narrow" w:cs="Arial Narrow"/>
      <w:sz w:val="18"/>
      <w:szCs w:val="18"/>
      <w:lang w:eastAsia="ja-JP"/>
    </w:rPr>
  </w:style>
  <w:style w:type="paragraph" w:customStyle="1" w:styleId="2A06D09E79FA4DE3AD010F5AB5E2BB9F1">
    <w:name w:val="2A06D09E79FA4DE3AD010F5AB5E2BB9F1"/>
    <w:rsid w:val="00456270"/>
    <w:pPr>
      <w:spacing w:before="60" w:after="60" w:line="264" w:lineRule="auto"/>
    </w:pPr>
    <w:rPr>
      <w:rFonts w:eastAsia="Arial Narrow" w:cs="Arial Narrow"/>
      <w:sz w:val="18"/>
      <w:szCs w:val="18"/>
      <w:lang w:eastAsia="ja-JP"/>
    </w:rPr>
  </w:style>
  <w:style w:type="paragraph" w:customStyle="1" w:styleId="C9F72D6E38224FBF8A0311400F446B901">
    <w:name w:val="C9F72D6E38224FBF8A0311400F446B901"/>
    <w:rsid w:val="00456270"/>
    <w:pPr>
      <w:spacing w:before="60" w:after="60" w:line="264" w:lineRule="auto"/>
    </w:pPr>
    <w:rPr>
      <w:rFonts w:eastAsia="Arial Narrow" w:cs="Arial Narrow"/>
      <w:sz w:val="18"/>
      <w:szCs w:val="18"/>
      <w:lang w:eastAsia="ja-JP"/>
    </w:rPr>
  </w:style>
  <w:style w:type="paragraph" w:customStyle="1" w:styleId="8F1A5688F562453AB378C50527C640751">
    <w:name w:val="8F1A5688F562453AB378C50527C640751"/>
    <w:rsid w:val="00456270"/>
    <w:pPr>
      <w:spacing w:before="60" w:after="60" w:line="264" w:lineRule="auto"/>
    </w:pPr>
    <w:rPr>
      <w:rFonts w:eastAsia="Arial Narrow" w:cs="Arial Narrow"/>
      <w:sz w:val="18"/>
      <w:szCs w:val="18"/>
      <w:lang w:eastAsia="ja-JP"/>
    </w:rPr>
  </w:style>
  <w:style w:type="paragraph" w:customStyle="1" w:styleId="C5CD57093500483EA76DE98887280B3E1">
    <w:name w:val="C5CD57093500483EA76DE98887280B3E1"/>
    <w:rsid w:val="00456270"/>
    <w:pPr>
      <w:spacing w:before="60" w:after="60" w:line="264" w:lineRule="auto"/>
    </w:pPr>
    <w:rPr>
      <w:rFonts w:eastAsia="Arial Narrow" w:cs="Arial Narrow"/>
      <w:sz w:val="18"/>
      <w:szCs w:val="18"/>
      <w:lang w:eastAsia="ja-JP"/>
    </w:rPr>
  </w:style>
  <w:style w:type="paragraph" w:customStyle="1" w:styleId="B13640BC4404447D9BDCE7EC68BCCD621">
    <w:name w:val="B13640BC4404447D9BDCE7EC68BCCD621"/>
    <w:rsid w:val="00456270"/>
    <w:pPr>
      <w:spacing w:before="60" w:after="60" w:line="264" w:lineRule="auto"/>
    </w:pPr>
    <w:rPr>
      <w:rFonts w:eastAsia="Arial Narrow" w:cs="Arial Narrow"/>
      <w:sz w:val="18"/>
      <w:szCs w:val="18"/>
      <w:lang w:eastAsia="ja-JP"/>
    </w:rPr>
  </w:style>
  <w:style w:type="paragraph" w:customStyle="1" w:styleId="C9FCD68B5E2543BCBBA85FD2EDF69ED61">
    <w:name w:val="C9FCD68B5E2543BCBBA85FD2EDF69ED61"/>
    <w:rsid w:val="00456270"/>
    <w:pPr>
      <w:spacing w:before="60" w:after="60" w:line="264" w:lineRule="auto"/>
    </w:pPr>
    <w:rPr>
      <w:rFonts w:eastAsia="Arial Narrow" w:cs="Arial Narrow"/>
      <w:sz w:val="18"/>
      <w:szCs w:val="18"/>
      <w:lang w:eastAsia="ja-JP"/>
    </w:rPr>
  </w:style>
  <w:style w:type="paragraph" w:customStyle="1" w:styleId="6EC2B93415EF4905AD9397A4786ABB491">
    <w:name w:val="6EC2B93415EF4905AD9397A4786ABB491"/>
    <w:rsid w:val="00456270"/>
    <w:pPr>
      <w:spacing w:before="60" w:after="60" w:line="264" w:lineRule="auto"/>
    </w:pPr>
    <w:rPr>
      <w:rFonts w:eastAsia="Arial Narrow" w:cs="Arial Narrow"/>
      <w:sz w:val="18"/>
      <w:szCs w:val="18"/>
      <w:lang w:eastAsia="ja-JP"/>
    </w:rPr>
  </w:style>
  <w:style w:type="paragraph" w:customStyle="1" w:styleId="9E3920358D714FDAB329261F442B2B581">
    <w:name w:val="9E3920358D714FDAB329261F442B2B581"/>
    <w:rsid w:val="00456270"/>
    <w:pPr>
      <w:spacing w:before="60" w:after="60" w:line="264" w:lineRule="auto"/>
    </w:pPr>
    <w:rPr>
      <w:rFonts w:eastAsia="Arial Narrow" w:cs="Arial Narrow"/>
      <w:sz w:val="18"/>
      <w:szCs w:val="18"/>
      <w:lang w:eastAsia="ja-JP"/>
    </w:rPr>
  </w:style>
  <w:style w:type="paragraph" w:customStyle="1" w:styleId="F67E98BADA164C13A9B42D579B5E9D0C1">
    <w:name w:val="F67E98BADA164C13A9B42D579B5E9D0C1"/>
    <w:rsid w:val="00456270"/>
    <w:pPr>
      <w:spacing w:before="60" w:after="60" w:line="264" w:lineRule="auto"/>
    </w:pPr>
    <w:rPr>
      <w:rFonts w:eastAsia="Arial Narrow" w:cs="Arial Narrow"/>
      <w:sz w:val="18"/>
      <w:szCs w:val="18"/>
      <w:lang w:eastAsia="ja-JP"/>
    </w:rPr>
  </w:style>
  <w:style w:type="paragraph" w:customStyle="1" w:styleId="E8ABE734DFCB484881C6E16B908B93661">
    <w:name w:val="E8ABE734DFCB484881C6E16B908B93661"/>
    <w:rsid w:val="00456270"/>
    <w:pPr>
      <w:spacing w:before="60" w:after="60" w:line="264" w:lineRule="auto"/>
    </w:pPr>
    <w:rPr>
      <w:rFonts w:eastAsia="Arial Narrow" w:cs="Arial Narrow"/>
      <w:sz w:val="18"/>
      <w:szCs w:val="18"/>
      <w:lang w:eastAsia="ja-JP"/>
    </w:rPr>
  </w:style>
  <w:style w:type="paragraph" w:customStyle="1" w:styleId="E574CCC9E7B6415580A7DA6B983282E41">
    <w:name w:val="E574CCC9E7B6415580A7DA6B983282E41"/>
    <w:rsid w:val="00456270"/>
    <w:pPr>
      <w:spacing w:before="60" w:after="60" w:line="264" w:lineRule="auto"/>
    </w:pPr>
    <w:rPr>
      <w:rFonts w:eastAsia="Arial Narrow" w:cs="Arial Narrow"/>
      <w:sz w:val="18"/>
      <w:szCs w:val="18"/>
      <w:lang w:eastAsia="ja-JP"/>
    </w:rPr>
  </w:style>
  <w:style w:type="paragraph" w:customStyle="1" w:styleId="F3654A83304C473C8B869A5A244E107A">
    <w:name w:val="F3654A83304C473C8B869A5A244E107A"/>
    <w:rsid w:val="002F4428"/>
  </w:style>
  <w:style w:type="paragraph" w:customStyle="1" w:styleId="57A41BDDC8D44B928A626049B4351930">
    <w:name w:val="57A41BDDC8D44B928A626049B4351930"/>
    <w:rsid w:val="002F4428"/>
  </w:style>
  <w:style w:type="paragraph" w:customStyle="1" w:styleId="C77A933551A94AA89916DC1ECED14F7C">
    <w:name w:val="C77A933551A94AA89916DC1ECED14F7C"/>
    <w:rsid w:val="002F4428"/>
  </w:style>
  <w:style w:type="paragraph" w:customStyle="1" w:styleId="3A09F425C30B4BB0AC92EB6E13866786">
    <w:name w:val="3A09F425C30B4BB0AC92EB6E13866786"/>
    <w:rsid w:val="002F4428"/>
  </w:style>
  <w:style w:type="paragraph" w:customStyle="1" w:styleId="EAD3771CE38C4A4D816B79546D390A31">
    <w:name w:val="EAD3771CE38C4A4D816B79546D390A31"/>
    <w:rsid w:val="002F4428"/>
  </w:style>
  <w:style w:type="paragraph" w:customStyle="1" w:styleId="FEE9CEEC668D4665A1295602CB67B08A">
    <w:name w:val="FEE9CEEC668D4665A1295602CB67B08A"/>
    <w:rsid w:val="002F4428"/>
  </w:style>
  <w:style w:type="paragraph" w:customStyle="1" w:styleId="CB84157229964F39A809055AFCB6E0CA">
    <w:name w:val="CB84157229964F39A809055AFCB6E0CA"/>
    <w:rsid w:val="002F4428"/>
  </w:style>
  <w:style w:type="paragraph" w:customStyle="1" w:styleId="A328E475DD3444DDB99E58F4A3C45C9D">
    <w:name w:val="A328E475DD3444DDB99E58F4A3C45C9D"/>
    <w:rsid w:val="002F4428"/>
  </w:style>
  <w:style w:type="paragraph" w:customStyle="1" w:styleId="18CB54C8B3024CEC94F75186C2653372">
    <w:name w:val="18CB54C8B3024CEC94F75186C2653372"/>
    <w:rsid w:val="002F4428"/>
  </w:style>
  <w:style w:type="paragraph" w:customStyle="1" w:styleId="31EAEB6A923E43F3B9221A68FDB6A20A">
    <w:name w:val="31EAEB6A923E43F3B9221A68FDB6A20A"/>
    <w:rsid w:val="002F4428"/>
  </w:style>
  <w:style w:type="paragraph" w:customStyle="1" w:styleId="353D0F9D00B2487D9438F03EAD16A4A5">
    <w:name w:val="353D0F9D00B2487D9438F03EAD16A4A5"/>
    <w:rsid w:val="002F4428"/>
  </w:style>
  <w:style w:type="paragraph" w:customStyle="1" w:styleId="92FBDCDE6ACE4A1DAA021EEAA5E8C1A4">
    <w:name w:val="92FBDCDE6ACE4A1DAA021EEAA5E8C1A4"/>
    <w:rsid w:val="002F4428"/>
  </w:style>
  <w:style w:type="paragraph" w:customStyle="1" w:styleId="6D74BFFDAC2D4213B489696E20DFC141">
    <w:name w:val="6D74BFFDAC2D4213B489696E20DFC141"/>
    <w:rsid w:val="002F4428"/>
  </w:style>
  <w:style w:type="paragraph" w:customStyle="1" w:styleId="304B05F7A48A4DB1A8E5DBF60BCC32F5">
    <w:name w:val="304B05F7A48A4DB1A8E5DBF60BCC32F5"/>
    <w:rsid w:val="002F4428"/>
  </w:style>
  <w:style w:type="paragraph" w:customStyle="1" w:styleId="5F6FE671E34344B7B60492BC67948834">
    <w:name w:val="5F6FE671E34344B7B60492BC67948834"/>
    <w:rsid w:val="002F4428"/>
  </w:style>
  <w:style w:type="paragraph" w:customStyle="1" w:styleId="44165A7660ED41AE92AE6303AEAB5E62">
    <w:name w:val="44165A7660ED41AE92AE6303AEAB5E62"/>
    <w:rsid w:val="002F4428"/>
  </w:style>
  <w:style w:type="paragraph" w:customStyle="1" w:styleId="30F8586DE5044AEEBD262EB9B1199598">
    <w:name w:val="30F8586DE5044AEEBD262EB9B1199598"/>
    <w:rsid w:val="002F4428"/>
  </w:style>
  <w:style w:type="paragraph" w:customStyle="1" w:styleId="149084567F45482486D57F2BF4D421C9">
    <w:name w:val="149084567F45482486D57F2BF4D421C9"/>
    <w:rsid w:val="002F4428"/>
  </w:style>
  <w:style w:type="paragraph" w:customStyle="1" w:styleId="89205AEE0E0F40B5B0D9D7534031428A">
    <w:name w:val="89205AEE0E0F40B5B0D9D7534031428A"/>
    <w:rsid w:val="002F4428"/>
  </w:style>
  <w:style w:type="paragraph" w:customStyle="1" w:styleId="8CD9B06DB05849B3B8B1E7C5A7EEE367">
    <w:name w:val="8CD9B06DB05849B3B8B1E7C5A7EEE367"/>
    <w:rsid w:val="002F4428"/>
  </w:style>
  <w:style w:type="paragraph" w:customStyle="1" w:styleId="236CB935EA8F44B38242BEFD7F3C099E">
    <w:name w:val="236CB935EA8F44B38242BEFD7F3C099E"/>
    <w:rsid w:val="002F4428"/>
  </w:style>
  <w:style w:type="paragraph" w:customStyle="1" w:styleId="5C560668D8734122AB4E0F31564746AA">
    <w:name w:val="5C560668D8734122AB4E0F31564746AA"/>
    <w:rsid w:val="002F4428"/>
  </w:style>
  <w:style w:type="paragraph" w:customStyle="1" w:styleId="0D94AE58FE19434EB218EEB96657C294">
    <w:name w:val="0D94AE58FE19434EB218EEB96657C294"/>
    <w:rsid w:val="002F4428"/>
  </w:style>
  <w:style w:type="paragraph" w:customStyle="1" w:styleId="3BBC1128A0694F8C8ED4FC6897F2647C">
    <w:name w:val="3BBC1128A0694F8C8ED4FC6897F2647C"/>
    <w:rsid w:val="002F4428"/>
  </w:style>
  <w:style w:type="paragraph" w:customStyle="1" w:styleId="067FF5CEE1374F2EB70F6D9750F26733">
    <w:name w:val="067FF5CEE1374F2EB70F6D9750F26733"/>
    <w:rsid w:val="002F4428"/>
  </w:style>
  <w:style w:type="paragraph" w:customStyle="1" w:styleId="389DBD9391C843D79496E3CC79A22A01">
    <w:name w:val="389DBD9391C843D79496E3CC79A22A01"/>
    <w:rsid w:val="002F4428"/>
  </w:style>
  <w:style w:type="paragraph" w:customStyle="1" w:styleId="B7B5D7921657413C9CB8E40EF342665B">
    <w:name w:val="B7B5D7921657413C9CB8E40EF342665B"/>
    <w:rsid w:val="002F4428"/>
  </w:style>
  <w:style w:type="paragraph" w:customStyle="1" w:styleId="5AF3A484757C4D53BEF5A1AA746C2558">
    <w:name w:val="5AF3A484757C4D53BEF5A1AA746C2558"/>
    <w:rsid w:val="002F4428"/>
  </w:style>
  <w:style w:type="paragraph" w:customStyle="1" w:styleId="FA1C9707B90944398D5A97DEF03B9BE4">
    <w:name w:val="FA1C9707B90944398D5A97DEF03B9BE4"/>
    <w:rsid w:val="002F4428"/>
  </w:style>
  <w:style w:type="paragraph" w:customStyle="1" w:styleId="7F527271AC464DC1996DB16F65943656">
    <w:name w:val="7F527271AC464DC1996DB16F65943656"/>
    <w:rsid w:val="002F4428"/>
  </w:style>
  <w:style w:type="paragraph" w:customStyle="1" w:styleId="01D0F3F5CD8E4243BB8CD6DBE18D0B9C">
    <w:name w:val="01D0F3F5CD8E4243BB8CD6DBE18D0B9C"/>
    <w:rsid w:val="002F4428"/>
  </w:style>
  <w:style w:type="paragraph" w:customStyle="1" w:styleId="F781F53C119246E4ADAFB2FEF08BFBD4">
    <w:name w:val="F781F53C119246E4ADAFB2FEF08BFBD4"/>
    <w:rsid w:val="002F4428"/>
  </w:style>
  <w:style w:type="paragraph" w:customStyle="1" w:styleId="14E18429030D414FB2753671F5089CB1">
    <w:name w:val="14E18429030D414FB2753671F5089CB1"/>
    <w:rsid w:val="002F4428"/>
  </w:style>
  <w:style w:type="paragraph" w:customStyle="1" w:styleId="E6CFDB379FF44A49B2957A28961705CC">
    <w:name w:val="E6CFDB379FF44A49B2957A28961705CC"/>
    <w:rsid w:val="002F4428"/>
  </w:style>
  <w:style w:type="paragraph" w:customStyle="1" w:styleId="29C03BA51E2F4A85B20AA581D49A92E2">
    <w:name w:val="29C03BA51E2F4A85B20AA581D49A92E2"/>
    <w:rsid w:val="002F4428"/>
  </w:style>
  <w:style w:type="paragraph" w:customStyle="1" w:styleId="189E3F68EC3041949372CD73C1671263">
    <w:name w:val="189E3F68EC3041949372CD73C1671263"/>
    <w:rsid w:val="002F4428"/>
  </w:style>
  <w:style w:type="paragraph" w:customStyle="1" w:styleId="6FB016E1BEBC4100B8060094301889DA">
    <w:name w:val="6FB016E1BEBC4100B8060094301889DA"/>
    <w:rsid w:val="002F4428"/>
  </w:style>
  <w:style w:type="paragraph" w:customStyle="1" w:styleId="670C01F714F34CC8A743CAC363C2A08D">
    <w:name w:val="670C01F714F34CC8A743CAC363C2A08D"/>
    <w:rsid w:val="002F4428"/>
  </w:style>
  <w:style w:type="paragraph" w:customStyle="1" w:styleId="F8F678EB23414AF58D3C0556C88651D0">
    <w:name w:val="F8F678EB23414AF58D3C0556C88651D0"/>
    <w:rsid w:val="002F4428"/>
  </w:style>
  <w:style w:type="paragraph" w:customStyle="1" w:styleId="37BF1239EA8C49F9ABA1F4C7068A1055">
    <w:name w:val="37BF1239EA8C49F9ABA1F4C7068A1055"/>
    <w:rsid w:val="002F4428"/>
  </w:style>
  <w:style w:type="paragraph" w:customStyle="1" w:styleId="84256D276AD948C1B3EAA063B6B7DEEA">
    <w:name w:val="84256D276AD948C1B3EAA063B6B7DEEA"/>
    <w:rsid w:val="002F4428"/>
  </w:style>
  <w:style w:type="paragraph" w:customStyle="1" w:styleId="4C4AE6B9752240CEBF9AA2DC7A64D4BA">
    <w:name w:val="4C4AE6B9752240CEBF9AA2DC7A64D4BA"/>
    <w:rsid w:val="002F4428"/>
  </w:style>
  <w:style w:type="paragraph" w:customStyle="1" w:styleId="B44B45F5E4414017B2EFCE384D5A78A7">
    <w:name w:val="B44B45F5E4414017B2EFCE384D5A78A7"/>
    <w:rsid w:val="002F4428"/>
  </w:style>
  <w:style w:type="paragraph" w:customStyle="1" w:styleId="E0C792A877F7460FA45F819FD71F7441">
    <w:name w:val="E0C792A877F7460FA45F819FD71F7441"/>
    <w:rsid w:val="002F4428"/>
  </w:style>
  <w:style w:type="paragraph" w:customStyle="1" w:styleId="4C6CB7439896429093E300A6E3B132D0">
    <w:name w:val="4C6CB7439896429093E300A6E3B132D0"/>
    <w:rsid w:val="002F4428"/>
  </w:style>
  <w:style w:type="paragraph" w:customStyle="1" w:styleId="81F8C0FF8B6B47EE9B15F8C2D0DB24C7">
    <w:name w:val="81F8C0FF8B6B47EE9B15F8C2D0DB24C7"/>
    <w:rsid w:val="002F4428"/>
  </w:style>
  <w:style w:type="paragraph" w:customStyle="1" w:styleId="800EE438269F4BB3B51C20C034E6CFF8">
    <w:name w:val="800EE438269F4BB3B51C20C034E6CFF8"/>
    <w:rsid w:val="002F4428"/>
  </w:style>
  <w:style w:type="paragraph" w:customStyle="1" w:styleId="FAE4855EEDFF40AA803CF331D611C7E1">
    <w:name w:val="FAE4855EEDFF40AA803CF331D611C7E1"/>
    <w:rsid w:val="002F4428"/>
  </w:style>
  <w:style w:type="paragraph" w:customStyle="1" w:styleId="41467ECDD7544744958879CB8B84618C">
    <w:name w:val="41467ECDD7544744958879CB8B84618C"/>
    <w:rsid w:val="002F4428"/>
  </w:style>
  <w:style w:type="paragraph" w:customStyle="1" w:styleId="FB26EB016C0B4F3A9AFE4D51AF0E7752">
    <w:name w:val="FB26EB016C0B4F3A9AFE4D51AF0E7752"/>
    <w:rsid w:val="002F4428"/>
  </w:style>
  <w:style w:type="paragraph" w:customStyle="1" w:styleId="C7E8CD38F81740729F828A82864B8FAA">
    <w:name w:val="C7E8CD38F81740729F828A82864B8FAA"/>
    <w:rsid w:val="002F4428"/>
  </w:style>
  <w:style w:type="paragraph" w:customStyle="1" w:styleId="06A529C2F23E4037880B64FDCF5CCE7A">
    <w:name w:val="06A529C2F23E4037880B64FDCF5CCE7A"/>
    <w:rsid w:val="002F4428"/>
  </w:style>
  <w:style w:type="paragraph" w:customStyle="1" w:styleId="BD903FDE4B7C41ACA96EB3AAFF248ED4">
    <w:name w:val="BD903FDE4B7C41ACA96EB3AAFF248ED4"/>
    <w:rsid w:val="002F4428"/>
  </w:style>
  <w:style w:type="paragraph" w:customStyle="1" w:styleId="E97F6A8DCA5F4357B1E48E6FBE5BC041">
    <w:name w:val="E97F6A8DCA5F4357B1E48E6FBE5BC041"/>
    <w:rsid w:val="002F4428"/>
  </w:style>
  <w:style w:type="paragraph" w:customStyle="1" w:styleId="6A898AFB9AEF4648AFD677E6E21580E3">
    <w:name w:val="6A898AFB9AEF4648AFD677E6E21580E3"/>
    <w:rsid w:val="002F4428"/>
  </w:style>
  <w:style w:type="paragraph" w:customStyle="1" w:styleId="5374E619AE23429A8A7E6A8167F61F76">
    <w:name w:val="5374E619AE23429A8A7E6A8167F61F76"/>
    <w:rsid w:val="002F4428"/>
  </w:style>
  <w:style w:type="paragraph" w:customStyle="1" w:styleId="C0E348755EE64BC8981B83378D8E75EE">
    <w:name w:val="C0E348755EE64BC8981B83378D8E75EE"/>
    <w:rsid w:val="002F4428"/>
  </w:style>
  <w:style w:type="paragraph" w:customStyle="1" w:styleId="2B394D18DCDD4456BF5E628E62701994">
    <w:name w:val="2B394D18DCDD4456BF5E628E62701994"/>
    <w:rsid w:val="002F4428"/>
  </w:style>
  <w:style w:type="paragraph" w:customStyle="1" w:styleId="DBFC91666A844212AF1651B10D466753">
    <w:name w:val="DBFC91666A844212AF1651B10D466753"/>
    <w:rsid w:val="002F4428"/>
  </w:style>
  <w:style w:type="paragraph" w:customStyle="1" w:styleId="7C35C85AA57446039861BD06144A0B4C">
    <w:name w:val="7C35C85AA57446039861BD06144A0B4C"/>
    <w:rsid w:val="002F4428"/>
  </w:style>
  <w:style w:type="paragraph" w:customStyle="1" w:styleId="E61C299D45F84F26A07C53015A2C07A3">
    <w:name w:val="E61C299D45F84F26A07C53015A2C07A3"/>
    <w:rsid w:val="002F4428"/>
  </w:style>
  <w:style w:type="paragraph" w:customStyle="1" w:styleId="C53F0DFE6FC842DB9710A4009F7B9FB2">
    <w:name w:val="C53F0DFE6FC842DB9710A4009F7B9FB2"/>
    <w:rsid w:val="002F4428"/>
  </w:style>
  <w:style w:type="paragraph" w:customStyle="1" w:styleId="FCBA7A95B6F74AC49A4D52A4C33A957C">
    <w:name w:val="FCBA7A95B6F74AC49A4D52A4C33A957C"/>
    <w:rsid w:val="002F4428"/>
  </w:style>
  <w:style w:type="paragraph" w:customStyle="1" w:styleId="44F3D743EA8F4D41B1FD641FF4514D33">
    <w:name w:val="44F3D743EA8F4D41B1FD641FF4514D33"/>
    <w:rsid w:val="002F4428"/>
  </w:style>
  <w:style w:type="paragraph" w:customStyle="1" w:styleId="44C38344DD034E56950169B503DFA8A0">
    <w:name w:val="44C38344DD034E56950169B503DFA8A0"/>
    <w:rsid w:val="002F4428"/>
  </w:style>
  <w:style w:type="paragraph" w:customStyle="1" w:styleId="3870CB0115F04C53A43B8D62BE95C840">
    <w:name w:val="3870CB0115F04C53A43B8D62BE95C840"/>
    <w:rsid w:val="002F4428"/>
  </w:style>
  <w:style w:type="paragraph" w:customStyle="1" w:styleId="6FF8B58923D54A44A69B9CC0737F53D1">
    <w:name w:val="6FF8B58923D54A44A69B9CC0737F53D1"/>
    <w:rsid w:val="002F4428"/>
  </w:style>
  <w:style w:type="paragraph" w:customStyle="1" w:styleId="B8DE45891D4E4B89AB90B588B1EF2327">
    <w:name w:val="B8DE45891D4E4B89AB90B588B1EF2327"/>
    <w:rsid w:val="002F4428"/>
  </w:style>
  <w:style w:type="paragraph" w:customStyle="1" w:styleId="ACBF3ABC8B8C4666A5552B181882CCC2">
    <w:name w:val="ACBF3ABC8B8C4666A5552B181882CCC2"/>
    <w:rsid w:val="002F4428"/>
  </w:style>
  <w:style w:type="paragraph" w:customStyle="1" w:styleId="58C8027830824D099113D8E087B9FE20">
    <w:name w:val="58C8027830824D099113D8E087B9FE20"/>
    <w:rsid w:val="002F4428"/>
  </w:style>
  <w:style w:type="paragraph" w:customStyle="1" w:styleId="BAD5FE9C52A94CBC9E4D3977377C3E24">
    <w:name w:val="BAD5FE9C52A94CBC9E4D3977377C3E24"/>
    <w:rsid w:val="002F4428"/>
  </w:style>
  <w:style w:type="paragraph" w:customStyle="1" w:styleId="52FCDAB5A1444B34AD04FFC0794399D6">
    <w:name w:val="52FCDAB5A1444B34AD04FFC0794399D6"/>
    <w:rsid w:val="002F4428"/>
  </w:style>
  <w:style w:type="paragraph" w:customStyle="1" w:styleId="398447AAE71546CCB5DF5110B0370B37">
    <w:name w:val="398447AAE71546CCB5DF5110B0370B37"/>
    <w:rsid w:val="002F4428"/>
  </w:style>
  <w:style w:type="paragraph" w:customStyle="1" w:styleId="A731C1DD2EC84F659A9BFDD380D5F630">
    <w:name w:val="A731C1DD2EC84F659A9BFDD380D5F630"/>
    <w:rsid w:val="002F4428"/>
  </w:style>
  <w:style w:type="paragraph" w:customStyle="1" w:styleId="AC60FC05B78340648213DB57B10375C1">
    <w:name w:val="AC60FC05B78340648213DB57B10375C1"/>
    <w:rsid w:val="002F4428"/>
  </w:style>
  <w:style w:type="paragraph" w:customStyle="1" w:styleId="C1F537F29DD14608B3632FC745200676">
    <w:name w:val="C1F537F29DD14608B3632FC745200676"/>
    <w:rsid w:val="002F4428"/>
  </w:style>
  <w:style w:type="paragraph" w:customStyle="1" w:styleId="6CE9A6C2512E422587D9CBBA23F88459">
    <w:name w:val="6CE9A6C2512E422587D9CBBA23F88459"/>
    <w:rsid w:val="002F4428"/>
  </w:style>
  <w:style w:type="paragraph" w:customStyle="1" w:styleId="1C397DB247B2409DBD184B955827611E">
    <w:name w:val="1C397DB247B2409DBD184B955827611E"/>
    <w:rsid w:val="002F4428"/>
  </w:style>
  <w:style w:type="paragraph" w:customStyle="1" w:styleId="A5C8CDB6EA1245F9BFE88AE2EB21874A">
    <w:name w:val="A5C8CDB6EA1245F9BFE88AE2EB21874A"/>
    <w:rsid w:val="002F4428"/>
  </w:style>
  <w:style w:type="paragraph" w:customStyle="1" w:styleId="F864F3F33113439194220B3F65CB8578">
    <w:name w:val="F864F3F33113439194220B3F65CB8578"/>
    <w:rsid w:val="002F4428"/>
  </w:style>
  <w:style w:type="paragraph" w:customStyle="1" w:styleId="C2E536761916400D9DC896A939F8BB54">
    <w:name w:val="C2E536761916400D9DC896A939F8BB54"/>
    <w:rsid w:val="002F4428"/>
  </w:style>
  <w:style w:type="paragraph" w:customStyle="1" w:styleId="4E072F2B382A4E2CA834591D3C65D3BB">
    <w:name w:val="4E072F2B382A4E2CA834591D3C65D3BB"/>
    <w:rsid w:val="002F4428"/>
  </w:style>
  <w:style w:type="paragraph" w:customStyle="1" w:styleId="B2BD0F7DF3AE44EDB763F4903584FB14">
    <w:name w:val="B2BD0F7DF3AE44EDB763F4903584FB14"/>
    <w:rsid w:val="002F4428"/>
  </w:style>
  <w:style w:type="paragraph" w:customStyle="1" w:styleId="7514CB01D325468D8E9E37B42338AE90">
    <w:name w:val="7514CB01D325468D8E9E37B42338AE90"/>
    <w:rsid w:val="002F4428"/>
  </w:style>
  <w:style w:type="paragraph" w:customStyle="1" w:styleId="F3895C12AA1F4115B0028E7871C5B037">
    <w:name w:val="F3895C12AA1F4115B0028E7871C5B037"/>
    <w:rsid w:val="002F4428"/>
  </w:style>
  <w:style w:type="paragraph" w:customStyle="1" w:styleId="4DDA0C1978FA42F6A98F65156E904B18">
    <w:name w:val="4DDA0C1978FA42F6A98F65156E904B18"/>
    <w:rsid w:val="002F4428"/>
  </w:style>
  <w:style w:type="paragraph" w:customStyle="1" w:styleId="2FB206189B824B41A6168459D5C69F25">
    <w:name w:val="2FB206189B824B41A6168459D5C69F25"/>
    <w:rsid w:val="002F4428"/>
  </w:style>
  <w:style w:type="paragraph" w:customStyle="1" w:styleId="0C125817F06A46FB881AA9F3B9E34E2E">
    <w:name w:val="0C125817F06A46FB881AA9F3B9E34E2E"/>
    <w:rsid w:val="002F4428"/>
  </w:style>
  <w:style w:type="paragraph" w:customStyle="1" w:styleId="C5A1488A6F084BB3ABE5ACB8D555EDFA">
    <w:name w:val="C5A1488A6F084BB3ABE5ACB8D555EDFA"/>
    <w:rsid w:val="002F4428"/>
  </w:style>
  <w:style w:type="paragraph" w:customStyle="1" w:styleId="61B33A9887DE4A67BD9BF3DA3A5DB05A">
    <w:name w:val="61B33A9887DE4A67BD9BF3DA3A5DB05A"/>
    <w:rsid w:val="002F4428"/>
  </w:style>
  <w:style w:type="paragraph" w:customStyle="1" w:styleId="D7FC4FEEEAB84EA385456D8325C0FB5C">
    <w:name w:val="D7FC4FEEEAB84EA385456D8325C0FB5C"/>
    <w:rsid w:val="002F4428"/>
  </w:style>
  <w:style w:type="paragraph" w:customStyle="1" w:styleId="26B618EB9DB241F29D8E925932833774">
    <w:name w:val="26B618EB9DB241F29D8E925932833774"/>
    <w:rsid w:val="002F4428"/>
  </w:style>
  <w:style w:type="paragraph" w:customStyle="1" w:styleId="B33C6134F2EB484DBF0AAFE4E4A55F14">
    <w:name w:val="B33C6134F2EB484DBF0AAFE4E4A55F14"/>
    <w:rsid w:val="002F4428"/>
  </w:style>
  <w:style w:type="paragraph" w:customStyle="1" w:styleId="AFC0BBFC63B94F799F259CE43E14D81A">
    <w:name w:val="AFC0BBFC63B94F799F259CE43E14D81A"/>
    <w:rsid w:val="002F4428"/>
  </w:style>
  <w:style w:type="paragraph" w:customStyle="1" w:styleId="2FE4F2C3CC11445BB34F7AD5FD261BDB">
    <w:name w:val="2FE4F2C3CC11445BB34F7AD5FD261BDB"/>
    <w:rsid w:val="002F4428"/>
  </w:style>
  <w:style w:type="paragraph" w:customStyle="1" w:styleId="CD8B31EA3D604311A62E6701E945FB61">
    <w:name w:val="CD8B31EA3D604311A62E6701E945FB61"/>
    <w:rsid w:val="002F4428"/>
  </w:style>
  <w:style w:type="paragraph" w:customStyle="1" w:styleId="1B42B0028A704396B6F779024BA72AD5">
    <w:name w:val="1B42B0028A704396B6F779024BA72AD5"/>
    <w:rsid w:val="002F4428"/>
  </w:style>
  <w:style w:type="paragraph" w:customStyle="1" w:styleId="4C08F6755F1247EF9438E67C4F03483C">
    <w:name w:val="4C08F6755F1247EF9438E67C4F03483C"/>
    <w:rsid w:val="002F4428"/>
  </w:style>
  <w:style w:type="paragraph" w:customStyle="1" w:styleId="573C8CFE27D0457AB0DF017F2D7B8502">
    <w:name w:val="573C8CFE27D0457AB0DF017F2D7B8502"/>
    <w:rsid w:val="002F4428"/>
  </w:style>
  <w:style w:type="paragraph" w:customStyle="1" w:styleId="01C78D82D34E4A898E91CEC80D3FB102">
    <w:name w:val="01C78D82D34E4A898E91CEC80D3FB102"/>
    <w:rsid w:val="002F4428"/>
  </w:style>
  <w:style w:type="paragraph" w:customStyle="1" w:styleId="AB132975E9664F28AD3E5E67536DB5B3">
    <w:name w:val="AB132975E9664F28AD3E5E67536DB5B3"/>
    <w:rsid w:val="002F4428"/>
  </w:style>
  <w:style w:type="paragraph" w:customStyle="1" w:styleId="D9A41DA35B8A4A4D9319F13A0B683C31">
    <w:name w:val="D9A41DA35B8A4A4D9319F13A0B683C31"/>
    <w:rsid w:val="002F4428"/>
  </w:style>
  <w:style w:type="paragraph" w:customStyle="1" w:styleId="8ED0B066C00F4D489D526347A59F3EE3">
    <w:name w:val="8ED0B066C00F4D489D526347A59F3EE3"/>
    <w:rsid w:val="002F4428"/>
  </w:style>
  <w:style w:type="paragraph" w:customStyle="1" w:styleId="FE8FE790567E491B862751C9CA7A3851">
    <w:name w:val="FE8FE790567E491B862751C9CA7A3851"/>
    <w:rsid w:val="002F4428"/>
  </w:style>
  <w:style w:type="paragraph" w:customStyle="1" w:styleId="E7AB0B4BB3E74C9291A27E48A7A3DBDC">
    <w:name w:val="E7AB0B4BB3E74C9291A27E48A7A3DBDC"/>
    <w:rsid w:val="002F4428"/>
  </w:style>
  <w:style w:type="paragraph" w:customStyle="1" w:styleId="13136FCB8FE54575BD84C476DB3E1044">
    <w:name w:val="13136FCB8FE54575BD84C476DB3E1044"/>
    <w:rsid w:val="002F4428"/>
  </w:style>
  <w:style w:type="paragraph" w:customStyle="1" w:styleId="F5DB312A1D70441A88B297D1E4C24AC2">
    <w:name w:val="F5DB312A1D70441A88B297D1E4C24AC2"/>
    <w:rsid w:val="002F4428"/>
  </w:style>
  <w:style w:type="paragraph" w:customStyle="1" w:styleId="E5279A840EFD4914B0AAA22C6D2EC5C1">
    <w:name w:val="E5279A840EFD4914B0AAA22C6D2EC5C1"/>
    <w:rsid w:val="002F4428"/>
  </w:style>
  <w:style w:type="paragraph" w:customStyle="1" w:styleId="4D4703D9A6154536B7F9C9CEA87BD9EA">
    <w:name w:val="4D4703D9A6154536B7F9C9CEA87BD9EA"/>
    <w:rsid w:val="002F4428"/>
  </w:style>
  <w:style w:type="paragraph" w:customStyle="1" w:styleId="2A7C54F549684B5CAFA7A9EE2FD8A412">
    <w:name w:val="2A7C54F549684B5CAFA7A9EE2FD8A412"/>
    <w:rsid w:val="002F4428"/>
  </w:style>
  <w:style w:type="paragraph" w:customStyle="1" w:styleId="81F4B0B186944324A0C4872324B03CAB">
    <w:name w:val="81F4B0B186944324A0C4872324B03CAB"/>
    <w:rsid w:val="002F4428"/>
  </w:style>
  <w:style w:type="paragraph" w:customStyle="1" w:styleId="A852E92F75C74FB1B43AB804AA6A8E51">
    <w:name w:val="A852E92F75C74FB1B43AB804AA6A8E51"/>
    <w:rsid w:val="002F4428"/>
  </w:style>
  <w:style w:type="paragraph" w:customStyle="1" w:styleId="8DF140398C4545C09DD3FD8F24D1672A">
    <w:name w:val="8DF140398C4545C09DD3FD8F24D1672A"/>
    <w:rsid w:val="002F4428"/>
  </w:style>
  <w:style w:type="paragraph" w:customStyle="1" w:styleId="4BC1B553444F46109F48C5F2012ECB63">
    <w:name w:val="4BC1B553444F46109F48C5F2012ECB63"/>
    <w:rsid w:val="002F4428"/>
  </w:style>
  <w:style w:type="paragraph" w:customStyle="1" w:styleId="BDC2F8250A104E288300A5EA72BCD418">
    <w:name w:val="BDC2F8250A104E288300A5EA72BCD418"/>
    <w:rsid w:val="002F4428"/>
  </w:style>
  <w:style w:type="paragraph" w:customStyle="1" w:styleId="6E243CC2FB444CBEACB1F4287AE96D65">
    <w:name w:val="6E243CC2FB444CBEACB1F4287AE96D65"/>
    <w:rsid w:val="002F4428"/>
  </w:style>
  <w:style w:type="paragraph" w:customStyle="1" w:styleId="72D106B4292A490D9E0E590226C7D0FB">
    <w:name w:val="72D106B4292A490D9E0E590226C7D0FB"/>
    <w:rsid w:val="002F4428"/>
  </w:style>
  <w:style w:type="paragraph" w:customStyle="1" w:styleId="B23AC22729314F8793EE514D688556BC">
    <w:name w:val="B23AC22729314F8793EE514D688556BC"/>
    <w:rsid w:val="002F4428"/>
  </w:style>
  <w:style w:type="paragraph" w:customStyle="1" w:styleId="55DD28A0D6214E3B9FD1D0A5ED8B5BFC">
    <w:name w:val="55DD28A0D6214E3B9FD1D0A5ED8B5BFC"/>
    <w:rsid w:val="002F4428"/>
  </w:style>
  <w:style w:type="paragraph" w:customStyle="1" w:styleId="664478DDD5FA4D6E926E696B059DAED6">
    <w:name w:val="664478DDD5FA4D6E926E696B059DAED6"/>
    <w:rsid w:val="002F4428"/>
  </w:style>
  <w:style w:type="paragraph" w:customStyle="1" w:styleId="929A8125D5D74CE5AD389FC199B84D4A">
    <w:name w:val="929A8125D5D74CE5AD389FC199B84D4A"/>
    <w:rsid w:val="002F4428"/>
  </w:style>
  <w:style w:type="paragraph" w:customStyle="1" w:styleId="DEBC93DE652E4773B7C442A9C2A30AEF">
    <w:name w:val="DEBC93DE652E4773B7C442A9C2A30AEF"/>
    <w:rsid w:val="002F4428"/>
  </w:style>
  <w:style w:type="paragraph" w:customStyle="1" w:styleId="194490CEA64E4FA3AB49C43101D20884">
    <w:name w:val="194490CEA64E4FA3AB49C43101D20884"/>
    <w:rsid w:val="002F4428"/>
  </w:style>
  <w:style w:type="paragraph" w:customStyle="1" w:styleId="D3B4587535B04C1986AD0F4F5A8829FA">
    <w:name w:val="D3B4587535B04C1986AD0F4F5A8829FA"/>
    <w:rsid w:val="002F4428"/>
  </w:style>
  <w:style w:type="paragraph" w:customStyle="1" w:styleId="52F483852CE34CC48ACFCABBF5CF1DCF">
    <w:name w:val="52F483852CE34CC48ACFCABBF5CF1DCF"/>
    <w:rsid w:val="002F4428"/>
  </w:style>
  <w:style w:type="paragraph" w:customStyle="1" w:styleId="3F0E9591D6CE4786AD7E9E09EBB5FE8C">
    <w:name w:val="3F0E9591D6CE4786AD7E9E09EBB5FE8C"/>
    <w:rsid w:val="002F4428"/>
  </w:style>
  <w:style w:type="paragraph" w:customStyle="1" w:styleId="ABEC2E2958FD45B39F0B4C1C7808DB48">
    <w:name w:val="ABEC2E2958FD45B39F0B4C1C7808DB48"/>
    <w:rsid w:val="002F4428"/>
  </w:style>
  <w:style w:type="paragraph" w:customStyle="1" w:styleId="A84F1F78032C49D88F8886E66AC62EAE">
    <w:name w:val="A84F1F78032C49D88F8886E66AC62EAE"/>
    <w:rsid w:val="002F4428"/>
  </w:style>
  <w:style w:type="paragraph" w:customStyle="1" w:styleId="5070A50B19634BEAA1E28850F5316FDC">
    <w:name w:val="5070A50B19634BEAA1E28850F5316FDC"/>
    <w:rsid w:val="002F4428"/>
  </w:style>
  <w:style w:type="paragraph" w:customStyle="1" w:styleId="477F5261A86E47638AC47A2C1D0A6223">
    <w:name w:val="477F5261A86E47638AC47A2C1D0A6223"/>
    <w:rsid w:val="002F4428"/>
  </w:style>
  <w:style w:type="paragraph" w:customStyle="1" w:styleId="1E8AC47E86E042BEB902D2AFEB14B6D6">
    <w:name w:val="1E8AC47E86E042BEB902D2AFEB14B6D6"/>
    <w:rsid w:val="002F4428"/>
  </w:style>
  <w:style w:type="paragraph" w:customStyle="1" w:styleId="9C9B99A7D87B45139C6DF54303B4F340">
    <w:name w:val="9C9B99A7D87B45139C6DF54303B4F340"/>
    <w:rsid w:val="002F4428"/>
  </w:style>
  <w:style w:type="paragraph" w:customStyle="1" w:styleId="248090F645154CEFBE0D77C91E659A07">
    <w:name w:val="248090F645154CEFBE0D77C91E659A07"/>
    <w:rsid w:val="002F4428"/>
  </w:style>
  <w:style w:type="paragraph" w:customStyle="1" w:styleId="DF52DB75A8364052AD916E7C69683B80">
    <w:name w:val="DF52DB75A8364052AD916E7C69683B80"/>
    <w:rsid w:val="002F4428"/>
  </w:style>
  <w:style w:type="paragraph" w:customStyle="1" w:styleId="5CA5AD6BDCAB482F926650360843E24B">
    <w:name w:val="5CA5AD6BDCAB482F926650360843E24B"/>
    <w:rsid w:val="002F4428"/>
  </w:style>
  <w:style w:type="paragraph" w:customStyle="1" w:styleId="64E8456AD0724648A3257A84C2906314">
    <w:name w:val="64E8456AD0724648A3257A84C2906314"/>
    <w:rsid w:val="002F4428"/>
  </w:style>
  <w:style w:type="paragraph" w:customStyle="1" w:styleId="EE45A140727743BF8F656D924A8776C5">
    <w:name w:val="EE45A140727743BF8F656D924A8776C5"/>
    <w:rsid w:val="002F4428"/>
  </w:style>
  <w:style w:type="paragraph" w:customStyle="1" w:styleId="61ACBEFF38934EA5B316E4A40A3826B3">
    <w:name w:val="61ACBEFF38934EA5B316E4A40A3826B3"/>
    <w:rsid w:val="002F4428"/>
  </w:style>
  <w:style w:type="paragraph" w:customStyle="1" w:styleId="DC91D04E6A894E52BE792F11650C962D">
    <w:name w:val="DC91D04E6A894E52BE792F11650C962D"/>
    <w:rsid w:val="002F4428"/>
  </w:style>
  <w:style w:type="paragraph" w:customStyle="1" w:styleId="0CD425C3691643A5BBAA7AFE12BBA6D2">
    <w:name w:val="0CD425C3691643A5BBAA7AFE12BBA6D2"/>
    <w:rsid w:val="002F4428"/>
  </w:style>
  <w:style w:type="paragraph" w:customStyle="1" w:styleId="72EC6494019948A5A9C085CF68852E53">
    <w:name w:val="72EC6494019948A5A9C085CF68852E53"/>
    <w:rsid w:val="002F4428"/>
  </w:style>
  <w:style w:type="paragraph" w:customStyle="1" w:styleId="12AA9E6AEE8142D2867F5D875AFF61AF">
    <w:name w:val="12AA9E6AEE8142D2867F5D875AFF61AF"/>
    <w:rsid w:val="002F4428"/>
  </w:style>
  <w:style w:type="paragraph" w:customStyle="1" w:styleId="006E8EF538774B3DBBFA1F042EEA4CE4">
    <w:name w:val="006E8EF538774B3DBBFA1F042EEA4CE4"/>
    <w:rsid w:val="002F4428"/>
  </w:style>
  <w:style w:type="paragraph" w:customStyle="1" w:styleId="AD99E307E2B74C64B33631AFA480D32A">
    <w:name w:val="AD99E307E2B74C64B33631AFA480D32A"/>
    <w:rsid w:val="002F4428"/>
  </w:style>
  <w:style w:type="paragraph" w:customStyle="1" w:styleId="6EAD13B06B5545AB83794F203A483583">
    <w:name w:val="6EAD13B06B5545AB83794F203A483583"/>
    <w:rsid w:val="002F4428"/>
  </w:style>
  <w:style w:type="paragraph" w:customStyle="1" w:styleId="B48C16473520471D82F09A1F49619DC0">
    <w:name w:val="B48C16473520471D82F09A1F49619DC0"/>
    <w:rsid w:val="002F4428"/>
  </w:style>
  <w:style w:type="paragraph" w:customStyle="1" w:styleId="513CBBA0DA174639A4AB8C3DBD77A717">
    <w:name w:val="513CBBA0DA174639A4AB8C3DBD77A717"/>
    <w:rsid w:val="002F4428"/>
  </w:style>
  <w:style w:type="paragraph" w:customStyle="1" w:styleId="E5C66AADD2324949B09563DDBE09B427">
    <w:name w:val="E5C66AADD2324949B09563DDBE09B427"/>
    <w:rsid w:val="002F4428"/>
  </w:style>
  <w:style w:type="paragraph" w:customStyle="1" w:styleId="AFFA7BB827CE423CAC7FDAC218C0C083">
    <w:name w:val="AFFA7BB827CE423CAC7FDAC218C0C083"/>
    <w:rsid w:val="002F4428"/>
  </w:style>
  <w:style w:type="paragraph" w:customStyle="1" w:styleId="05DCF2ADEBDE446D9929CD58F73E8B68">
    <w:name w:val="05DCF2ADEBDE446D9929CD58F73E8B68"/>
    <w:rsid w:val="002F4428"/>
  </w:style>
  <w:style w:type="paragraph" w:customStyle="1" w:styleId="A62CC92D3D79439C9B1ECE76E6B8314D">
    <w:name w:val="A62CC92D3D79439C9B1ECE76E6B8314D"/>
    <w:rsid w:val="002F4428"/>
  </w:style>
  <w:style w:type="paragraph" w:customStyle="1" w:styleId="9B2CFFBB701540B4BDE55B387909D861">
    <w:name w:val="9B2CFFBB701540B4BDE55B387909D861"/>
    <w:rsid w:val="002F4428"/>
  </w:style>
  <w:style w:type="paragraph" w:customStyle="1" w:styleId="C0CEA8409A4B4B54B6FD55F6DEC38AD4">
    <w:name w:val="C0CEA8409A4B4B54B6FD55F6DEC38AD4"/>
    <w:rsid w:val="002F4428"/>
  </w:style>
  <w:style w:type="paragraph" w:customStyle="1" w:styleId="0011257F575543FCB721B4FC538B4693">
    <w:name w:val="0011257F575543FCB721B4FC538B4693"/>
    <w:rsid w:val="00C60826"/>
  </w:style>
  <w:style w:type="paragraph" w:customStyle="1" w:styleId="03D026CE590349F287C6A0AC8069107A">
    <w:name w:val="03D026CE590349F287C6A0AC8069107A"/>
    <w:rsid w:val="00C60826"/>
  </w:style>
  <w:style w:type="paragraph" w:customStyle="1" w:styleId="F8676033F57740729E31773E4E2CEE3F">
    <w:name w:val="F8676033F57740729E31773E4E2CEE3F"/>
    <w:rsid w:val="00C60826"/>
  </w:style>
  <w:style w:type="paragraph" w:customStyle="1" w:styleId="6BEE273C23624172A0612E07B2B5225A">
    <w:name w:val="6BEE273C23624172A0612E07B2B5225A"/>
    <w:rsid w:val="00C60826"/>
  </w:style>
  <w:style w:type="paragraph" w:customStyle="1" w:styleId="3CC56390280D4693A48FD38829F884D1">
    <w:name w:val="3CC56390280D4693A48FD38829F884D1"/>
    <w:rsid w:val="00C60826"/>
  </w:style>
  <w:style w:type="paragraph" w:customStyle="1" w:styleId="F0819DCF614E4274A690C5680775DDF7">
    <w:name w:val="F0819DCF614E4274A690C5680775DDF7"/>
    <w:rsid w:val="00C60826"/>
  </w:style>
  <w:style w:type="paragraph" w:customStyle="1" w:styleId="5D97C1954F734FF0A64F5D4ADF5A4F71">
    <w:name w:val="5D97C1954F734FF0A64F5D4ADF5A4F71"/>
    <w:rsid w:val="00C60826"/>
  </w:style>
  <w:style w:type="paragraph" w:customStyle="1" w:styleId="B5DF21EF8D9E4B7CBC6BF00CD3851E0C">
    <w:name w:val="B5DF21EF8D9E4B7CBC6BF00CD3851E0C"/>
    <w:rsid w:val="00C60826"/>
  </w:style>
  <w:style w:type="paragraph" w:customStyle="1" w:styleId="181AFE91714E4DDE8776F4F9433D38DB">
    <w:name w:val="181AFE91714E4DDE8776F4F9433D38DB"/>
    <w:rsid w:val="00C60826"/>
  </w:style>
  <w:style w:type="paragraph" w:customStyle="1" w:styleId="52C87ADEE3E146268E1A00891DD6F8C5">
    <w:name w:val="52C87ADEE3E146268E1A00891DD6F8C5"/>
    <w:rsid w:val="00C60826"/>
  </w:style>
  <w:style w:type="paragraph" w:customStyle="1" w:styleId="2F378787BE084F1FBAD241B787F9A955">
    <w:name w:val="2F378787BE084F1FBAD241B787F9A955"/>
    <w:rsid w:val="00CD4136"/>
  </w:style>
  <w:style w:type="paragraph" w:customStyle="1" w:styleId="166E0516C7954390A8C3AFD99BDF57C7">
    <w:name w:val="166E0516C7954390A8C3AFD99BDF57C7"/>
    <w:rsid w:val="004F1BF9"/>
    <w:rPr>
      <w:lang w:eastAsia="zh-CN" w:bidi="he-IL"/>
    </w:rPr>
  </w:style>
  <w:style w:type="paragraph" w:customStyle="1" w:styleId="3AF78DFDEFE747B8A22BAF3A1ED48495">
    <w:name w:val="3AF78DFDEFE747B8A22BAF3A1ED48495"/>
    <w:rsid w:val="004F1BF9"/>
    <w:rPr>
      <w:lang w:eastAsia="zh-CN" w:bidi="he-IL"/>
    </w:rPr>
  </w:style>
  <w:style w:type="paragraph" w:customStyle="1" w:styleId="3DA04EE078ED4DD5A3E0D952822C3C48">
    <w:name w:val="3DA04EE078ED4DD5A3E0D952822C3C48"/>
    <w:rsid w:val="004F1BF9"/>
    <w:rPr>
      <w:lang w:eastAsia="zh-CN" w:bidi="he-IL"/>
    </w:rPr>
  </w:style>
  <w:style w:type="paragraph" w:customStyle="1" w:styleId="EE90CA7E62F14E4CBAA72CD60280FDEE">
    <w:name w:val="EE90CA7E62F14E4CBAA72CD60280FDEE"/>
    <w:rsid w:val="004F1BF9"/>
    <w:rPr>
      <w:lang w:eastAsia="zh-CN" w:bidi="he-IL"/>
    </w:rPr>
  </w:style>
  <w:style w:type="paragraph" w:customStyle="1" w:styleId="D4E73229161F46A793112F1979E5031A">
    <w:name w:val="D4E73229161F46A793112F1979E5031A"/>
    <w:rsid w:val="004F1BF9"/>
    <w:rPr>
      <w:lang w:eastAsia="zh-CN" w:bidi="he-IL"/>
    </w:rPr>
  </w:style>
  <w:style w:type="paragraph" w:customStyle="1" w:styleId="A7396E237CC44AE5A8F0EEF920ECCF29">
    <w:name w:val="A7396E237CC44AE5A8F0EEF920ECCF29"/>
    <w:rsid w:val="004F1BF9"/>
    <w:rPr>
      <w:lang w:eastAsia="zh-CN" w:bidi="he-IL"/>
    </w:rPr>
  </w:style>
  <w:style w:type="paragraph" w:customStyle="1" w:styleId="E48A4AF5F2C04F0CA7B9AC4C756EB924">
    <w:name w:val="E48A4AF5F2C04F0CA7B9AC4C756EB924"/>
    <w:rsid w:val="004F1BF9"/>
    <w:rPr>
      <w:lang w:eastAsia="zh-CN" w:bidi="he-IL"/>
    </w:rPr>
  </w:style>
  <w:style w:type="paragraph" w:customStyle="1" w:styleId="F95BCCC4CACE44109F5F2B25C7519607">
    <w:name w:val="F95BCCC4CACE44109F5F2B25C7519607"/>
    <w:rsid w:val="004F1BF9"/>
    <w:rPr>
      <w:lang w:eastAsia="zh-CN" w:bidi="he-IL"/>
    </w:rPr>
  </w:style>
  <w:style w:type="paragraph" w:customStyle="1" w:styleId="2D6AA2D8DFE84A9C935CE61F461C9910">
    <w:name w:val="2D6AA2D8DFE84A9C935CE61F461C9910"/>
    <w:rsid w:val="004F1BF9"/>
    <w:rPr>
      <w:lang w:eastAsia="zh-CN" w:bidi="he-IL"/>
    </w:rPr>
  </w:style>
  <w:style w:type="paragraph" w:customStyle="1" w:styleId="E36C6963048F40189CBA44A8EA628A26">
    <w:name w:val="E36C6963048F40189CBA44A8EA628A26"/>
    <w:rsid w:val="004F1BF9"/>
    <w:rPr>
      <w:lang w:eastAsia="zh-CN" w:bidi="he-IL"/>
    </w:rPr>
  </w:style>
  <w:style w:type="paragraph" w:customStyle="1" w:styleId="AEE4F6B60CCA4C49926E852EB1451D89">
    <w:name w:val="AEE4F6B60CCA4C49926E852EB1451D89"/>
    <w:rsid w:val="004F1BF9"/>
    <w:rPr>
      <w:lang w:eastAsia="zh-CN" w:bidi="he-IL"/>
    </w:rPr>
  </w:style>
  <w:style w:type="paragraph" w:customStyle="1" w:styleId="C91BC7757490416F92A4A1A7251B61E1">
    <w:name w:val="C91BC7757490416F92A4A1A7251B61E1"/>
    <w:rsid w:val="004F1BF9"/>
    <w:rPr>
      <w:lang w:eastAsia="zh-CN" w:bidi="he-IL"/>
    </w:rPr>
  </w:style>
  <w:style w:type="paragraph" w:customStyle="1" w:styleId="CA35AFB872C04524A6EE21EDAE03CA52">
    <w:name w:val="CA35AFB872C04524A6EE21EDAE03CA52"/>
    <w:rsid w:val="004F1BF9"/>
    <w:rPr>
      <w:lang w:eastAsia="zh-CN" w:bidi="he-IL"/>
    </w:rPr>
  </w:style>
  <w:style w:type="paragraph" w:customStyle="1" w:styleId="BFD1904A53D8430A8806070DD05C2CA1">
    <w:name w:val="BFD1904A53D8430A8806070DD05C2CA1"/>
    <w:rsid w:val="004F1BF9"/>
    <w:rPr>
      <w:lang w:eastAsia="zh-CN" w:bidi="he-IL"/>
    </w:rPr>
  </w:style>
  <w:style w:type="paragraph" w:customStyle="1" w:styleId="23E4656BBF4642ACB8577D859831CD38">
    <w:name w:val="23E4656BBF4642ACB8577D859831CD38"/>
    <w:rsid w:val="004F1BF9"/>
    <w:rPr>
      <w:lang w:eastAsia="zh-CN" w:bidi="he-IL"/>
    </w:rPr>
  </w:style>
  <w:style w:type="paragraph" w:customStyle="1" w:styleId="FCA394C726FB4342957803678EAE6F99">
    <w:name w:val="FCA394C726FB4342957803678EAE6F99"/>
    <w:rsid w:val="004F1BF9"/>
    <w:rPr>
      <w:lang w:eastAsia="zh-CN" w:bidi="he-IL"/>
    </w:rPr>
  </w:style>
  <w:style w:type="paragraph" w:customStyle="1" w:styleId="4B4EE7A8EA434667A0C6DDC08D24B74E">
    <w:name w:val="4B4EE7A8EA434667A0C6DDC08D24B74E"/>
    <w:rsid w:val="004F1BF9"/>
    <w:rPr>
      <w:lang w:eastAsia="zh-CN" w:bidi="he-IL"/>
    </w:rPr>
  </w:style>
  <w:style w:type="paragraph" w:customStyle="1" w:styleId="AD82EC9228EB417AAB88EB7BAE3C5936">
    <w:name w:val="AD82EC9228EB417AAB88EB7BAE3C5936"/>
    <w:rsid w:val="004F1BF9"/>
    <w:rPr>
      <w:lang w:eastAsia="zh-CN" w:bidi="he-IL"/>
    </w:rPr>
  </w:style>
  <w:style w:type="paragraph" w:customStyle="1" w:styleId="062A21EBAB5645BEAF537C00F1628C69">
    <w:name w:val="062A21EBAB5645BEAF537C00F1628C69"/>
    <w:rsid w:val="004F1BF9"/>
    <w:rPr>
      <w:lang w:eastAsia="zh-CN" w:bidi="he-IL"/>
    </w:rPr>
  </w:style>
  <w:style w:type="paragraph" w:customStyle="1" w:styleId="DFB2E17F1D2F4651A20AF70A3486EE6C">
    <w:name w:val="DFB2E17F1D2F4651A20AF70A3486EE6C"/>
    <w:rsid w:val="004F1BF9"/>
    <w:rPr>
      <w:lang w:eastAsia="zh-CN" w:bidi="he-IL"/>
    </w:rPr>
  </w:style>
  <w:style w:type="paragraph" w:customStyle="1" w:styleId="08F363DF07094FBCA1A62A4ADFD965A2">
    <w:name w:val="08F363DF07094FBCA1A62A4ADFD965A2"/>
    <w:rsid w:val="004F1BF9"/>
    <w:rPr>
      <w:lang w:eastAsia="zh-CN" w:bidi="he-IL"/>
    </w:rPr>
  </w:style>
  <w:style w:type="paragraph" w:customStyle="1" w:styleId="870835A3294348769EA4A339C03BB897">
    <w:name w:val="870835A3294348769EA4A339C03BB897"/>
    <w:rsid w:val="004F1BF9"/>
    <w:rPr>
      <w:lang w:eastAsia="zh-CN" w:bidi="he-IL"/>
    </w:rPr>
  </w:style>
  <w:style w:type="paragraph" w:customStyle="1" w:styleId="363A9E475B144E80A353BDC80131E0DF">
    <w:name w:val="363A9E475B144E80A353BDC80131E0DF"/>
    <w:rsid w:val="004F1BF9"/>
    <w:rPr>
      <w:lang w:eastAsia="zh-CN" w:bidi="he-IL"/>
    </w:rPr>
  </w:style>
  <w:style w:type="paragraph" w:customStyle="1" w:styleId="4BA36E2EDDBE407285E202D9C5B8F037">
    <w:name w:val="4BA36E2EDDBE407285E202D9C5B8F037"/>
    <w:rsid w:val="004F1BF9"/>
    <w:rPr>
      <w:lang w:eastAsia="zh-CN" w:bidi="he-IL"/>
    </w:rPr>
  </w:style>
  <w:style w:type="paragraph" w:customStyle="1" w:styleId="20629C3F71534AD187F64AE9311BB99E">
    <w:name w:val="20629C3F71534AD187F64AE9311BB99E"/>
    <w:rsid w:val="004F1BF9"/>
    <w:rPr>
      <w:lang w:eastAsia="zh-CN" w:bidi="he-IL"/>
    </w:rPr>
  </w:style>
  <w:style w:type="paragraph" w:customStyle="1" w:styleId="67D763D4691747FBAE4BC668FF8BD9C8">
    <w:name w:val="67D763D4691747FBAE4BC668FF8BD9C8"/>
    <w:rsid w:val="004F1BF9"/>
    <w:rPr>
      <w:lang w:eastAsia="zh-CN" w:bidi="he-IL"/>
    </w:rPr>
  </w:style>
  <w:style w:type="paragraph" w:customStyle="1" w:styleId="7B0F690E3C1A4CBE9CF2ECAA390B3DDD">
    <w:name w:val="7B0F690E3C1A4CBE9CF2ECAA390B3DDD"/>
    <w:rsid w:val="004F1BF9"/>
    <w:rPr>
      <w:lang w:eastAsia="zh-CN" w:bidi="he-IL"/>
    </w:rPr>
  </w:style>
  <w:style w:type="paragraph" w:customStyle="1" w:styleId="8545029C145545718D79154858355E88">
    <w:name w:val="8545029C145545718D79154858355E88"/>
    <w:rsid w:val="004F1BF9"/>
    <w:rPr>
      <w:lang w:eastAsia="zh-CN" w:bidi="he-IL"/>
    </w:rPr>
  </w:style>
  <w:style w:type="paragraph" w:customStyle="1" w:styleId="3FE87D8BF1894D218CF308C6BE1C5332">
    <w:name w:val="3FE87D8BF1894D218CF308C6BE1C5332"/>
    <w:rsid w:val="004F1BF9"/>
    <w:rPr>
      <w:lang w:eastAsia="zh-CN" w:bidi="he-IL"/>
    </w:rPr>
  </w:style>
  <w:style w:type="paragraph" w:customStyle="1" w:styleId="7DD3733C33284503BA750786C34A2D6D">
    <w:name w:val="7DD3733C33284503BA750786C34A2D6D"/>
    <w:rsid w:val="004F1BF9"/>
    <w:rPr>
      <w:lang w:eastAsia="zh-CN" w:bidi="he-IL"/>
    </w:rPr>
  </w:style>
  <w:style w:type="paragraph" w:customStyle="1" w:styleId="1D1E4C7294DF4891BF846D08A943EA33">
    <w:name w:val="1D1E4C7294DF4891BF846D08A943EA33"/>
    <w:rsid w:val="004F1BF9"/>
    <w:rPr>
      <w:lang w:eastAsia="zh-CN" w:bidi="he-IL"/>
    </w:rPr>
  </w:style>
  <w:style w:type="paragraph" w:customStyle="1" w:styleId="A9227A6B2C734D40BE6ACB18DD9DE289">
    <w:name w:val="A9227A6B2C734D40BE6ACB18DD9DE289"/>
    <w:rsid w:val="004F1BF9"/>
    <w:rPr>
      <w:lang w:eastAsia="zh-CN" w:bidi="he-IL"/>
    </w:rPr>
  </w:style>
  <w:style w:type="paragraph" w:customStyle="1" w:styleId="2F1B5B900E154FCA90433787E8D92CF3">
    <w:name w:val="2F1B5B900E154FCA90433787E8D92CF3"/>
    <w:rsid w:val="004F1BF9"/>
    <w:rPr>
      <w:lang w:eastAsia="zh-CN" w:bidi="he-IL"/>
    </w:rPr>
  </w:style>
  <w:style w:type="paragraph" w:customStyle="1" w:styleId="34F6A70F0B454E58923E9B6DA00FBD21">
    <w:name w:val="34F6A70F0B454E58923E9B6DA00FBD21"/>
    <w:rsid w:val="004F1BF9"/>
    <w:rPr>
      <w:lang w:eastAsia="zh-CN" w:bidi="he-IL"/>
    </w:rPr>
  </w:style>
  <w:style w:type="paragraph" w:customStyle="1" w:styleId="304288872F744282A9E5C7C99121A6A7">
    <w:name w:val="304288872F744282A9E5C7C99121A6A7"/>
    <w:rsid w:val="004F1BF9"/>
    <w:rPr>
      <w:lang w:eastAsia="zh-CN" w:bidi="he-IL"/>
    </w:rPr>
  </w:style>
  <w:style w:type="paragraph" w:customStyle="1" w:styleId="7CB3228328FC483E926607D427ED697B">
    <w:name w:val="7CB3228328FC483E926607D427ED697B"/>
    <w:rsid w:val="004F1BF9"/>
    <w:rPr>
      <w:lang w:eastAsia="zh-CN" w:bidi="he-IL"/>
    </w:rPr>
  </w:style>
  <w:style w:type="paragraph" w:customStyle="1" w:styleId="724454C6AA4D46338FD4ACD597DDE0BB">
    <w:name w:val="724454C6AA4D46338FD4ACD597DDE0BB"/>
    <w:rsid w:val="004F1BF9"/>
    <w:rPr>
      <w:lang w:eastAsia="zh-CN" w:bidi="he-IL"/>
    </w:rPr>
  </w:style>
  <w:style w:type="paragraph" w:customStyle="1" w:styleId="757C1600261F4D78AC9230D7BD03CEAC">
    <w:name w:val="757C1600261F4D78AC9230D7BD03CEAC"/>
    <w:rsid w:val="004F1BF9"/>
    <w:rPr>
      <w:lang w:eastAsia="zh-CN" w:bidi="he-IL"/>
    </w:rPr>
  </w:style>
  <w:style w:type="paragraph" w:customStyle="1" w:styleId="83DFF9020F404DFC981EE39EC8F63398">
    <w:name w:val="83DFF9020F404DFC981EE39EC8F63398"/>
    <w:rsid w:val="004F1BF9"/>
    <w:rPr>
      <w:lang w:eastAsia="zh-CN" w:bidi="he-IL"/>
    </w:rPr>
  </w:style>
  <w:style w:type="paragraph" w:customStyle="1" w:styleId="6346403675A3475A9B031F02B1878A4A">
    <w:name w:val="6346403675A3475A9B031F02B1878A4A"/>
    <w:rsid w:val="004F1BF9"/>
    <w:rPr>
      <w:lang w:eastAsia="zh-CN" w:bidi="he-IL"/>
    </w:rPr>
  </w:style>
  <w:style w:type="paragraph" w:customStyle="1" w:styleId="D995650133E9432789DE23B85B74AEF5">
    <w:name w:val="D995650133E9432789DE23B85B74AEF5"/>
    <w:rsid w:val="004F1BF9"/>
    <w:rPr>
      <w:lang w:eastAsia="zh-CN" w:bidi="he-IL"/>
    </w:rPr>
  </w:style>
  <w:style w:type="paragraph" w:customStyle="1" w:styleId="41D5A3E50D704EBEBD2FCF80734228C5">
    <w:name w:val="41D5A3E50D704EBEBD2FCF80734228C5"/>
    <w:rsid w:val="004F1BF9"/>
    <w:rPr>
      <w:lang w:eastAsia="zh-CN" w:bidi="he-IL"/>
    </w:rPr>
  </w:style>
  <w:style w:type="paragraph" w:customStyle="1" w:styleId="CA8051B3A19E4477B6D951350A4EAB0B">
    <w:name w:val="CA8051B3A19E4477B6D951350A4EAB0B"/>
    <w:rsid w:val="004F1BF9"/>
    <w:rPr>
      <w:lang w:eastAsia="zh-CN" w:bidi="he-IL"/>
    </w:rPr>
  </w:style>
  <w:style w:type="paragraph" w:customStyle="1" w:styleId="6D4A914A9C404164B05DAA291C5F496F">
    <w:name w:val="6D4A914A9C404164B05DAA291C5F496F"/>
    <w:rsid w:val="004F1BF9"/>
    <w:rPr>
      <w:lang w:eastAsia="zh-CN" w:bidi="he-IL"/>
    </w:rPr>
  </w:style>
  <w:style w:type="paragraph" w:customStyle="1" w:styleId="78FE20341E83407FA1399F014229D512">
    <w:name w:val="78FE20341E83407FA1399F014229D512"/>
    <w:rsid w:val="004F1BF9"/>
    <w:rPr>
      <w:lang w:eastAsia="zh-CN" w:bidi="he-IL"/>
    </w:rPr>
  </w:style>
  <w:style w:type="paragraph" w:customStyle="1" w:styleId="1C53B9594D7746689E414D12117B70E7">
    <w:name w:val="1C53B9594D7746689E414D12117B70E7"/>
    <w:rsid w:val="004F1BF9"/>
    <w:rPr>
      <w:lang w:eastAsia="zh-CN" w:bidi="he-IL"/>
    </w:rPr>
  </w:style>
  <w:style w:type="paragraph" w:customStyle="1" w:styleId="2A7CC7F2A432470A8511DE6525E212C2">
    <w:name w:val="2A7CC7F2A432470A8511DE6525E212C2"/>
    <w:rsid w:val="004F1BF9"/>
    <w:rPr>
      <w:lang w:eastAsia="zh-CN" w:bidi="he-IL"/>
    </w:rPr>
  </w:style>
  <w:style w:type="paragraph" w:customStyle="1" w:styleId="AF7D29F80E5045A68B12CFA49F891922">
    <w:name w:val="AF7D29F80E5045A68B12CFA49F891922"/>
    <w:rsid w:val="004F1BF9"/>
    <w:rPr>
      <w:lang w:eastAsia="zh-CN" w:bidi="he-IL"/>
    </w:rPr>
  </w:style>
  <w:style w:type="paragraph" w:customStyle="1" w:styleId="2040ADDD0D384C60BF6FE1565983324B">
    <w:name w:val="2040ADDD0D384C60BF6FE1565983324B"/>
    <w:rsid w:val="004F1BF9"/>
    <w:rPr>
      <w:lang w:eastAsia="zh-CN" w:bidi="he-IL"/>
    </w:rPr>
  </w:style>
  <w:style w:type="paragraph" w:customStyle="1" w:styleId="602D1E84D3AE45E18273A0682CEE2C0B">
    <w:name w:val="602D1E84D3AE45E18273A0682CEE2C0B"/>
    <w:rsid w:val="004F1BF9"/>
    <w:rPr>
      <w:lang w:eastAsia="zh-CN" w:bidi="he-IL"/>
    </w:rPr>
  </w:style>
  <w:style w:type="paragraph" w:customStyle="1" w:styleId="0632DC0164284860A241BA6B1A609AAF">
    <w:name w:val="0632DC0164284860A241BA6B1A609AAF"/>
    <w:rsid w:val="004F1BF9"/>
    <w:rPr>
      <w:lang w:eastAsia="zh-CN" w:bidi="he-IL"/>
    </w:rPr>
  </w:style>
  <w:style w:type="paragraph" w:customStyle="1" w:styleId="7F3093F2D70643E4AA16CA6A7FD94011">
    <w:name w:val="7F3093F2D70643E4AA16CA6A7FD94011"/>
    <w:rsid w:val="004F1BF9"/>
    <w:rPr>
      <w:lang w:eastAsia="zh-CN" w:bidi="he-IL"/>
    </w:rPr>
  </w:style>
  <w:style w:type="paragraph" w:customStyle="1" w:styleId="0A7576E06953455782831342E47313FF">
    <w:name w:val="0A7576E06953455782831342E47313FF"/>
    <w:rsid w:val="004F1BF9"/>
    <w:rPr>
      <w:lang w:eastAsia="zh-CN" w:bidi="he-IL"/>
    </w:rPr>
  </w:style>
  <w:style w:type="paragraph" w:customStyle="1" w:styleId="A00135069726484E9CE029B40C34E435">
    <w:name w:val="A00135069726484E9CE029B40C34E435"/>
    <w:rsid w:val="004F1BF9"/>
    <w:rPr>
      <w:lang w:eastAsia="zh-CN" w:bidi="he-IL"/>
    </w:rPr>
  </w:style>
  <w:style w:type="paragraph" w:customStyle="1" w:styleId="F8151538950D43C78C1B7ACB098323CB">
    <w:name w:val="F8151538950D43C78C1B7ACB098323CB"/>
    <w:rsid w:val="004F1BF9"/>
    <w:rPr>
      <w:lang w:eastAsia="zh-CN" w:bidi="he-IL"/>
    </w:rPr>
  </w:style>
  <w:style w:type="paragraph" w:customStyle="1" w:styleId="B6A954F2D3714481BD198F41F8A64E3B">
    <w:name w:val="B6A954F2D3714481BD198F41F8A64E3B"/>
    <w:rsid w:val="004F1BF9"/>
    <w:rPr>
      <w:lang w:eastAsia="zh-CN" w:bidi="he-IL"/>
    </w:rPr>
  </w:style>
  <w:style w:type="paragraph" w:customStyle="1" w:styleId="423E69E449AB4A16A29806A58F8DA7A5">
    <w:name w:val="423E69E449AB4A16A29806A58F8DA7A5"/>
    <w:rsid w:val="004F1BF9"/>
    <w:rPr>
      <w:lang w:eastAsia="zh-CN" w:bidi="he-IL"/>
    </w:rPr>
  </w:style>
  <w:style w:type="paragraph" w:customStyle="1" w:styleId="45F4BCFFD3F64D2BAF29B0AF121EFE8C">
    <w:name w:val="45F4BCFFD3F64D2BAF29B0AF121EFE8C"/>
    <w:rsid w:val="004F1BF9"/>
    <w:rPr>
      <w:lang w:eastAsia="zh-CN" w:bidi="he-IL"/>
    </w:rPr>
  </w:style>
  <w:style w:type="paragraph" w:customStyle="1" w:styleId="DE33188AA67741DF8B061DE044E368B2">
    <w:name w:val="DE33188AA67741DF8B061DE044E368B2"/>
    <w:rsid w:val="004F1BF9"/>
    <w:rPr>
      <w:lang w:eastAsia="zh-CN" w:bidi="he-IL"/>
    </w:rPr>
  </w:style>
  <w:style w:type="paragraph" w:customStyle="1" w:styleId="E0928709FF8241FC833EEC8BA48171FF">
    <w:name w:val="E0928709FF8241FC833EEC8BA48171FF"/>
    <w:rsid w:val="004F1BF9"/>
    <w:rPr>
      <w:lang w:eastAsia="zh-CN" w:bidi="he-IL"/>
    </w:rPr>
  </w:style>
  <w:style w:type="paragraph" w:customStyle="1" w:styleId="FDAFED2E76054A1E8A1087A5C5B4949B">
    <w:name w:val="FDAFED2E76054A1E8A1087A5C5B4949B"/>
    <w:rsid w:val="004F1BF9"/>
    <w:rPr>
      <w:lang w:eastAsia="zh-CN" w:bidi="he-IL"/>
    </w:rPr>
  </w:style>
  <w:style w:type="paragraph" w:customStyle="1" w:styleId="379209BCBAEB48C9AC1BD7BCB2625DAD">
    <w:name w:val="379209BCBAEB48C9AC1BD7BCB2625DAD"/>
    <w:rsid w:val="00930C45"/>
    <w:rPr>
      <w:lang w:eastAsia="zh-CN" w:bidi="he-IL"/>
    </w:rPr>
  </w:style>
  <w:style w:type="paragraph" w:customStyle="1" w:styleId="88E8AFF6ABA04734B1049EA9C31CC1F0">
    <w:name w:val="88E8AFF6ABA04734B1049EA9C31CC1F0"/>
    <w:rsid w:val="00930C45"/>
    <w:rPr>
      <w:lang w:eastAsia="zh-CN" w:bidi="he-IL"/>
    </w:rPr>
  </w:style>
  <w:style w:type="paragraph" w:customStyle="1" w:styleId="5CFCCA5BBFA547B1BF8DA2A2689A7D26">
    <w:name w:val="5CFCCA5BBFA547B1BF8DA2A2689A7D26"/>
    <w:rsid w:val="005931F6"/>
    <w:rPr>
      <w:lang w:eastAsia="zh-CN" w:bidi="he-IL"/>
    </w:rPr>
  </w:style>
  <w:style w:type="paragraph" w:customStyle="1" w:styleId="D50FF0A43FCB4F64BC28D82B6E9ED5B0">
    <w:name w:val="D50FF0A43FCB4F64BC28D82B6E9ED5B0"/>
    <w:rsid w:val="005931F6"/>
    <w:rPr>
      <w:lang w:eastAsia="zh-CN" w:bidi="he-IL"/>
    </w:rPr>
  </w:style>
  <w:style w:type="paragraph" w:customStyle="1" w:styleId="8E3D456CF1A24C3C984414D50EDF6769">
    <w:name w:val="8E3D456CF1A24C3C984414D50EDF6769"/>
    <w:rsid w:val="005931F6"/>
    <w:rPr>
      <w:lang w:eastAsia="zh-CN" w:bidi="he-IL"/>
    </w:rPr>
  </w:style>
  <w:style w:type="paragraph" w:customStyle="1" w:styleId="F0CF3F6D1801409EA45B2141AAD0D614">
    <w:name w:val="F0CF3F6D1801409EA45B2141AAD0D614"/>
    <w:rsid w:val="005931F6"/>
    <w:rPr>
      <w:lang w:eastAsia="zh-CN" w:bidi="he-IL"/>
    </w:rPr>
  </w:style>
  <w:style w:type="paragraph" w:customStyle="1" w:styleId="5B331AC6F9B64662A2BE90F71FECC213">
    <w:name w:val="5B331AC6F9B64662A2BE90F71FECC213"/>
    <w:rsid w:val="005931F6"/>
    <w:rPr>
      <w:lang w:eastAsia="zh-CN" w:bidi="he-IL"/>
    </w:rPr>
  </w:style>
  <w:style w:type="paragraph" w:customStyle="1" w:styleId="35CC8E88C5FD4E08AE4F0FACAE9B6831">
    <w:name w:val="35CC8E88C5FD4E08AE4F0FACAE9B6831"/>
    <w:rsid w:val="005931F6"/>
    <w:rPr>
      <w:lang w:eastAsia="zh-CN" w:bidi="he-IL"/>
    </w:rPr>
  </w:style>
  <w:style w:type="paragraph" w:customStyle="1" w:styleId="5E6AF3B8B0DA469297FC939466155348">
    <w:name w:val="5E6AF3B8B0DA469297FC939466155348"/>
    <w:rsid w:val="005931F6"/>
    <w:rPr>
      <w:lang w:eastAsia="zh-CN" w:bidi="he-IL"/>
    </w:rPr>
  </w:style>
  <w:style w:type="paragraph" w:customStyle="1" w:styleId="E7A3E8B07CB5497D871939076BAA7E1B">
    <w:name w:val="E7A3E8B07CB5497D871939076BAA7E1B"/>
    <w:rsid w:val="005931F6"/>
    <w:rPr>
      <w:lang w:eastAsia="zh-CN" w:bidi="he-IL"/>
    </w:rPr>
  </w:style>
  <w:style w:type="paragraph" w:customStyle="1" w:styleId="5B35540DA197497798ECA22FEBA1CB21">
    <w:name w:val="5B35540DA197497798ECA22FEBA1CB21"/>
    <w:rsid w:val="005931F6"/>
    <w:rPr>
      <w:lang w:eastAsia="zh-CN" w:bidi="he-IL"/>
    </w:rPr>
  </w:style>
  <w:style w:type="paragraph" w:customStyle="1" w:styleId="067775ABC6C1453DA30927EA05780C27">
    <w:name w:val="067775ABC6C1453DA30927EA05780C27"/>
    <w:rsid w:val="005931F6"/>
    <w:rPr>
      <w:lang w:eastAsia="zh-CN" w:bidi="he-IL"/>
    </w:rPr>
  </w:style>
  <w:style w:type="paragraph" w:customStyle="1" w:styleId="4B49FBDE972D4A738C4CF40DB1D15FAB">
    <w:name w:val="4B49FBDE972D4A738C4CF40DB1D15FAB"/>
    <w:rsid w:val="005931F6"/>
    <w:rPr>
      <w:lang w:eastAsia="zh-CN" w:bidi="he-IL"/>
    </w:rPr>
  </w:style>
  <w:style w:type="paragraph" w:customStyle="1" w:styleId="B412DAAD3B7845CC969F4DD54F0C8D2A">
    <w:name w:val="B412DAAD3B7845CC969F4DD54F0C8D2A"/>
    <w:rsid w:val="005931F6"/>
    <w:rPr>
      <w:lang w:eastAsia="zh-CN" w:bidi="he-IL"/>
    </w:rPr>
  </w:style>
  <w:style w:type="paragraph" w:customStyle="1" w:styleId="0E4B8D5CAFD04696B2671783D84CD502">
    <w:name w:val="0E4B8D5CAFD04696B2671783D84CD502"/>
    <w:rsid w:val="005931F6"/>
    <w:rPr>
      <w:lang w:eastAsia="zh-CN" w:bidi="he-IL"/>
    </w:rPr>
  </w:style>
  <w:style w:type="paragraph" w:customStyle="1" w:styleId="40A0407DA5C3454D87C8FD56BA382D02">
    <w:name w:val="40A0407DA5C3454D87C8FD56BA382D02"/>
    <w:rsid w:val="005931F6"/>
    <w:rPr>
      <w:lang w:eastAsia="zh-CN" w:bidi="he-IL"/>
    </w:rPr>
  </w:style>
  <w:style w:type="paragraph" w:customStyle="1" w:styleId="D8390658A03E42AD85302CD99D7FBB8D">
    <w:name w:val="D8390658A03E42AD85302CD99D7FBB8D"/>
    <w:rsid w:val="005931F6"/>
    <w:rPr>
      <w:lang w:eastAsia="zh-CN" w:bidi="he-IL"/>
    </w:rPr>
  </w:style>
  <w:style w:type="paragraph" w:customStyle="1" w:styleId="65676AC750C045C1A9FD2808B4711AEB">
    <w:name w:val="65676AC750C045C1A9FD2808B4711AEB"/>
    <w:rsid w:val="005931F6"/>
    <w:rPr>
      <w:lang w:eastAsia="zh-CN" w:bidi="he-IL"/>
    </w:rPr>
  </w:style>
  <w:style w:type="paragraph" w:customStyle="1" w:styleId="1D49DC9159874914AEE9EED9B76196C0">
    <w:name w:val="1D49DC9159874914AEE9EED9B76196C0"/>
    <w:rsid w:val="005931F6"/>
    <w:rPr>
      <w:lang w:eastAsia="zh-CN" w:bidi="he-IL"/>
    </w:rPr>
  </w:style>
  <w:style w:type="paragraph" w:customStyle="1" w:styleId="98CCFD77AC6E4A428F3C57A10AF367C6">
    <w:name w:val="98CCFD77AC6E4A428F3C57A10AF367C6"/>
    <w:rsid w:val="005931F6"/>
    <w:rPr>
      <w:lang w:eastAsia="zh-CN" w:bidi="he-IL"/>
    </w:rPr>
  </w:style>
  <w:style w:type="paragraph" w:customStyle="1" w:styleId="4AF32F58334740CA8A0C9CD5B36221DC">
    <w:name w:val="4AF32F58334740CA8A0C9CD5B36221DC"/>
    <w:rsid w:val="005931F6"/>
    <w:rPr>
      <w:lang w:eastAsia="zh-CN" w:bidi="he-IL"/>
    </w:rPr>
  </w:style>
  <w:style w:type="paragraph" w:customStyle="1" w:styleId="B32C026280274F9998E4ACDE7EA41F14">
    <w:name w:val="B32C026280274F9998E4ACDE7EA41F14"/>
    <w:rsid w:val="005931F6"/>
    <w:rPr>
      <w:lang w:eastAsia="zh-CN" w:bidi="he-IL"/>
    </w:rPr>
  </w:style>
  <w:style w:type="paragraph" w:customStyle="1" w:styleId="CEA3B6EB887A41E3965B015A0154A1C4">
    <w:name w:val="CEA3B6EB887A41E3965B015A0154A1C4"/>
    <w:rsid w:val="005931F6"/>
    <w:rPr>
      <w:lang w:eastAsia="zh-CN" w:bidi="he-IL"/>
    </w:rPr>
  </w:style>
  <w:style w:type="paragraph" w:customStyle="1" w:styleId="2AF4B92165334797B94238ED4C56ED8D">
    <w:name w:val="2AF4B92165334797B94238ED4C56ED8D"/>
    <w:rsid w:val="005931F6"/>
    <w:rPr>
      <w:lang w:eastAsia="zh-CN" w:bidi="he-IL"/>
    </w:rPr>
  </w:style>
  <w:style w:type="paragraph" w:customStyle="1" w:styleId="E4F5B041F29D4CB0A6752A6478671A06">
    <w:name w:val="E4F5B041F29D4CB0A6752A6478671A06"/>
    <w:rsid w:val="005931F6"/>
    <w:rPr>
      <w:lang w:eastAsia="zh-CN" w:bidi="he-IL"/>
    </w:rPr>
  </w:style>
  <w:style w:type="paragraph" w:customStyle="1" w:styleId="05084055CAFD4A94AF7713CEF4C5056F">
    <w:name w:val="05084055CAFD4A94AF7713CEF4C5056F"/>
    <w:rsid w:val="005931F6"/>
    <w:rPr>
      <w:lang w:eastAsia="zh-CN" w:bidi="he-IL"/>
    </w:rPr>
  </w:style>
  <w:style w:type="paragraph" w:customStyle="1" w:styleId="BA63D27B9A61499590983BF658FC93CA">
    <w:name w:val="BA63D27B9A61499590983BF658FC93CA"/>
    <w:rsid w:val="005931F6"/>
    <w:rPr>
      <w:lang w:eastAsia="zh-CN" w:bidi="he-IL"/>
    </w:rPr>
  </w:style>
  <w:style w:type="paragraph" w:customStyle="1" w:styleId="5A0F062240794F0C83BDE374C58967AA">
    <w:name w:val="5A0F062240794F0C83BDE374C58967AA"/>
    <w:rsid w:val="005931F6"/>
    <w:rPr>
      <w:lang w:eastAsia="zh-CN" w:bidi="he-IL"/>
    </w:rPr>
  </w:style>
  <w:style w:type="paragraph" w:customStyle="1" w:styleId="5428CB95AFF34F559F318E8B9168C665">
    <w:name w:val="5428CB95AFF34F559F318E8B9168C665"/>
    <w:rsid w:val="005931F6"/>
    <w:rPr>
      <w:lang w:eastAsia="zh-CN" w:bidi="he-IL"/>
    </w:rPr>
  </w:style>
  <w:style w:type="paragraph" w:customStyle="1" w:styleId="D20CFEA061DD4F94B1D11F72EC097FF3">
    <w:name w:val="D20CFEA061DD4F94B1D11F72EC097FF3"/>
    <w:rsid w:val="005931F6"/>
    <w:rPr>
      <w:lang w:eastAsia="zh-CN" w:bidi="he-IL"/>
    </w:rPr>
  </w:style>
  <w:style w:type="paragraph" w:customStyle="1" w:styleId="EC8CAD5F22B248AAAE48927B1232686F">
    <w:name w:val="EC8CAD5F22B248AAAE48927B1232686F"/>
    <w:rsid w:val="005931F6"/>
    <w:rPr>
      <w:lang w:eastAsia="zh-CN" w:bidi="he-IL"/>
    </w:rPr>
  </w:style>
  <w:style w:type="paragraph" w:customStyle="1" w:styleId="89B95C12AB8A4B1AB4B713730B7115AF">
    <w:name w:val="89B95C12AB8A4B1AB4B713730B7115AF"/>
    <w:rsid w:val="005931F6"/>
    <w:rPr>
      <w:lang w:eastAsia="zh-CN" w:bidi="he-IL"/>
    </w:rPr>
  </w:style>
  <w:style w:type="paragraph" w:customStyle="1" w:styleId="09F8BDB938F247C7A1E8EA8AAE1A91FF">
    <w:name w:val="09F8BDB938F247C7A1E8EA8AAE1A91FF"/>
    <w:rsid w:val="005931F6"/>
    <w:rPr>
      <w:lang w:eastAsia="zh-CN" w:bidi="he-IL"/>
    </w:rPr>
  </w:style>
  <w:style w:type="paragraph" w:customStyle="1" w:styleId="6AACF23727F14544A6FF795E05335820">
    <w:name w:val="6AACF23727F14544A6FF795E05335820"/>
    <w:rsid w:val="005931F6"/>
    <w:rPr>
      <w:lang w:eastAsia="zh-CN" w:bidi="he-IL"/>
    </w:rPr>
  </w:style>
  <w:style w:type="paragraph" w:customStyle="1" w:styleId="0CB90FFA504D43E199ED757688069695">
    <w:name w:val="0CB90FFA504D43E199ED757688069695"/>
    <w:rsid w:val="005931F6"/>
    <w:rPr>
      <w:lang w:eastAsia="zh-CN" w:bidi="he-IL"/>
    </w:rPr>
  </w:style>
  <w:style w:type="paragraph" w:customStyle="1" w:styleId="2058C046D499436CB0DAEAB5058008F7">
    <w:name w:val="2058C046D499436CB0DAEAB5058008F7"/>
    <w:rsid w:val="005931F6"/>
    <w:rPr>
      <w:lang w:eastAsia="zh-CN" w:bidi="he-IL"/>
    </w:rPr>
  </w:style>
  <w:style w:type="paragraph" w:customStyle="1" w:styleId="916F2A6B985A4582A1C77FAF321D3844">
    <w:name w:val="916F2A6B985A4582A1C77FAF321D3844"/>
    <w:rsid w:val="005931F6"/>
    <w:rPr>
      <w:lang w:eastAsia="zh-CN" w:bidi="he-IL"/>
    </w:rPr>
  </w:style>
  <w:style w:type="paragraph" w:customStyle="1" w:styleId="881F8EE3720446D2BFBE9638C91E9504">
    <w:name w:val="881F8EE3720446D2BFBE9638C91E9504"/>
    <w:rsid w:val="005931F6"/>
    <w:rPr>
      <w:lang w:eastAsia="zh-CN" w:bidi="he-IL"/>
    </w:rPr>
  </w:style>
  <w:style w:type="paragraph" w:customStyle="1" w:styleId="308B551CDE904A57B9BF26DA9A397A48">
    <w:name w:val="308B551CDE904A57B9BF26DA9A397A48"/>
    <w:rsid w:val="005931F6"/>
    <w:rPr>
      <w:lang w:eastAsia="zh-CN" w:bidi="he-IL"/>
    </w:rPr>
  </w:style>
  <w:style w:type="paragraph" w:customStyle="1" w:styleId="76C492A9051B4D94816138C477CB3B2A">
    <w:name w:val="76C492A9051B4D94816138C477CB3B2A"/>
    <w:rsid w:val="005931F6"/>
    <w:rPr>
      <w:lang w:eastAsia="zh-CN" w:bidi="he-IL"/>
    </w:rPr>
  </w:style>
  <w:style w:type="paragraph" w:customStyle="1" w:styleId="AB99891644B141F9A5E31AC65890240C">
    <w:name w:val="AB99891644B141F9A5E31AC65890240C"/>
    <w:rsid w:val="005931F6"/>
    <w:rPr>
      <w:lang w:eastAsia="zh-CN" w:bidi="he-IL"/>
    </w:rPr>
  </w:style>
  <w:style w:type="paragraph" w:customStyle="1" w:styleId="362E8062C1E14CD6BB09928AB3220E15">
    <w:name w:val="362E8062C1E14CD6BB09928AB3220E15"/>
    <w:rsid w:val="005931F6"/>
    <w:rPr>
      <w:lang w:eastAsia="zh-CN" w:bidi="he-IL"/>
    </w:rPr>
  </w:style>
  <w:style w:type="paragraph" w:customStyle="1" w:styleId="6EDE058E517C4E8996DD49B5E42292B8">
    <w:name w:val="6EDE058E517C4E8996DD49B5E42292B8"/>
    <w:rsid w:val="005931F6"/>
    <w:rPr>
      <w:lang w:eastAsia="zh-CN" w:bidi="he-IL"/>
    </w:rPr>
  </w:style>
  <w:style w:type="paragraph" w:customStyle="1" w:styleId="67FF06D41EB3478291ABD0261D330E86">
    <w:name w:val="67FF06D41EB3478291ABD0261D330E86"/>
    <w:rsid w:val="005931F6"/>
    <w:rPr>
      <w:lang w:eastAsia="zh-CN" w:bidi="he-IL"/>
    </w:rPr>
  </w:style>
  <w:style w:type="paragraph" w:customStyle="1" w:styleId="85C28285E9B04F89B99F9845784802F1">
    <w:name w:val="85C28285E9B04F89B99F9845784802F1"/>
    <w:rsid w:val="005931F6"/>
    <w:rPr>
      <w:lang w:eastAsia="zh-CN" w:bidi="he-IL"/>
    </w:rPr>
  </w:style>
  <w:style w:type="paragraph" w:customStyle="1" w:styleId="F63842297ED645EEBDA6506F50E460B8">
    <w:name w:val="F63842297ED645EEBDA6506F50E460B8"/>
    <w:rsid w:val="005931F6"/>
    <w:rPr>
      <w:lang w:eastAsia="zh-CN" w:bidi="he-IL"/>
    </w:rPr>
  </w:style>
  <w:style w:type="paragraph" w:customStyle="1" w:styleId="3F2426216A7449009DAA1AC620074017">
    <w:name w:val="3F2426216A7449009DAA1AC620074017"/>
    <w:rsid w:val="005931F6"/>
    <w:rPr>
      <w:lang w:eastAsia="zh-CN" w:bidi="he-IL"/>
    </w:rPr>
  </w:style>
  <w:style w:type="paragraph" w:customStyle="1" w:styleId="1BB38ED683C049418F8ADC852FA88744">
    <w:name w:val="1BB38ED683C049418F8ADC852FA88744"/>
    <w:rsid w:val="005931F6"/>
    <w:rPr>
      <w:lang w:eastAsia="zh-CN" w:bidi="he-IL"/>
    </w:rPr>
  </w:style>
  <w:style w:type="paragraph" w:customStyle="1" w:styleId="3DE0BA26A92E4CC18B69FED4979DAD6E">
    <w:name w:val="3DE0BA26A92E4CC18B69FED4979DAD6E"/>
    <w:rsid w:val="005931F6"/>
    <w:rPr>
      <w:lang w:eastAsia="zh-CN" w:bidi="he-IL"/>
    </w:rPr>
  </w:style>
  <w:style w:type="paragraph" w:customStyle="1" w:styleId="AA231D49D61946D88E6022E7F84D42C7">
    <w:name w:val="AA231D49D61946D88E6022E7F84D42C7"/>
    <w:rsid w:val="005931F6"/>
    <w:rPr>
      <w:lang w:eastAsia="zh-CN" w:bidi="he-IL"/>
    </w:rPr>
  </w:style>
  <w:style w:type="paragraph" w:customStyle="1" w:styleId="13660201A47B497A88671263DCCED30F">
    <w:name w:val="13660201A47B497A88671263DCCED30F"/>
    <w:rsid w:val="005931F6"/>
    <w:rPr>
      <w:lang w:eastAsia="zh-CN" w:bidi="he-IL"/>
    </w:rPr>
  </w:style>
  <w:style w:type="paragraph" w:customStyle="1" w:styleId="7FBF5670A230497BB12D7D39FB058378">
    <w:name w:val="7FBF5670A230497BB12D7D39FB058378"/>
    <w:rsid w:val="005931F6"/>
    <w:rPr>
      <w:lang w:eastAsia="zh-CN" w:bidi="he-IL"/>
    </w:rPr>
  </w:style>
  <w:style w:type="paragraph" w:customStyle="1" w:styleId="D424ED8F27404D8DB04D8990948D7CCA">
    <w:name w:val="D424ED8F27404D8DB04D8990948D7CCA"/>
    <w:rsid w:val="005931F6"/>
    <w:rPr>
      <w:lang w:eastAsia="zh-CN" w:bidi="he-IL"/>
    </w:rPr>
  </w:style>
  <w:style w:type="paragraph" w:customStyle="1" w:styleId="D1C8257FB2644F4783695907E1952B91">
    <w:name w:val="D1C8257FB2644F4783695907E1952B91"/>
    <w:rsid w:val="005931F6"/>
    <w:rPr>
      <w:lang w:eastAsia="zh-CN" w:bidi="he-IL"/>
    </w:rPr>
  </w:style>
  <w:style w:type="paragraph" w:customStyle="1" w:styleId="C90DD63FC7A94842AB6194301AF1EC06">
    <w:name w:val="C90DD63FC7A94842AB6194301AF1EC06"/>
    <w:rsid w:val="005931F6"/>
    <w:rPr>
      <w:lang w:eastAsia="zh-CN" w:bidi="he-IL"/>
    </w:rPr>
  </w:style>
  <w:style w:type="paragraph" w:customStyle="1" w:styleId="6AFAB31FEFA74C4781698B2036774C35">
    <w:name w:val="6AFAB31FEFA74C4781698B2036774C35"/>
    <w:rsid w:val="005931F6"/>
    <w:rPr>
      <w:lang w:eastAsia="zh-CN" w:bidi="he-IL"/>
    </w:rPr>
  </w:style>
  <w:style w:type="paragraph" w:customStyle="1" w:styleId="E22C80C3A9CF4CEB8BCF25CE9CB0BAFD">
    <w:name w:val="E22C80C3A9CF4CEB8BCF25CE9CB0BAFD"/>
    <w:rsid w:val="005931F6"/>
    <w:rPr>
      <w:lang w:eastAsia="zh-CN" w:bidi="he-IL"/>
    </w:rPr>
  </w:style>
  <w:style w:type="paragraph" w:customStyle="1" w:styleId="745D1D921FE34BCB8DD25C57DA61F573">
    <w:name w:val="745D1D921FE34BCB8DD25C57DA61F573"/>
    <w:rsid w:val="005931F6"/>
    <w:rPr>
      <w:lang w:eastAsia="zh-CN" w:bidi="he-IL"/>
    </w:rPr>
  </w:style>
  <w:style w:type="paragraph" w:customStyle="1" w:styleId="C682CE4C56A54912ACB45A97142097D4">
    <w:name w:val="C682CE4C56A54912ACB45A97142097D4"/>
    <w:rsid w:val="005931F6"/>
    <w:rPr>
      <w:lang w:eastAsia="zh-CN" w:bidi="he-IL"/>
    </w:rPr>
  </w:style>
  <w:style w:type="paragraph" w:customStyle="1" w:styleId="A65A9A562ACD4D64ACF4B874E1EB0EB5">
    <w:name w:val="A65A9A562ACD4D64ACF4B874E1EB0EB5"/>
    <w:rsid w:val="005931F6"/>
    <w:rPr>
      <w:lang w:eastAsia="zh-CN" w:bidi="he-IL"/>
    </w:rPr>
  </w:style>
  <w:style w:type="paragraph" w:customStyle="1" w:styleId="163C296BCCC14F0084F2B7A039034ED4">
    <w:name w:val="163C296BCCC14F0084F2B7A039034ED4"/>
    <w:rsid w:val="005931F6"/>
    <w:rPr>
      <w:lang w:eastAsia="zh-CN" w:bidi="he-IL"/>
    </w:rPr>
  </w:style>
  <w:style w:type="paragraph" w:customStyle="1" w:styleId="EAB649BFB97545BFAFB58A6C6F2A5509">
    <w:name w:val="EAB649BFB97545BFAFB58A6C6F2A5509"/>
    <w:rsid w:val="005931F6"/>
    <w:rPr>
      <w:lang w:eastAsia="zh-CN" w:bidi="he-IL"/>
    </w:rPr>
  </w:style>
  <w:style w:type="paragraph" w:customStyle="1" w:styleId="D6250B0056214A978773E6CCB89F4FBC">
    <w:name w:val="D6250B0056214A978773E6CCB89F4FBC"/>
    <w:rsid w:val="005931F6"/>
    <w:rPr>
      <w:lang w:eastAsia="zh-CN" w:bidi="he-IL"/>
    </w:rPr>
  </w:style>
  <w:style w:type="paragraph" w:customStyle="1" w:styleId="59AD8C6425DA45B29BA1A52B8DA86F73">
    <w:name w:val="59AD8C6425DA45B29BA1A52B8DA86F73"/>
    <w:rsid w:val="005931F6"/>
    <w:rPr>
      <w:lang w:eastAsia="zh-CN" w:bidi="he-IL"/>
    </w:rPr>
  </w:style>
  <w:style w:type="paragraph" w:customStyle="1" w:styleId="6EB0946E97D549AE8FC0CE6408519D03">
    <w:name w:val="6EB0946E97D549AE8FC0CE6408519D03"/>
    <w:rsid w:val="005931F6"/>
    <w:rPr>
      <w:lang w:eastAsia="zh-CN" w:bidi="he-IL"/>
    </w:rPr>
  </w:style>
  <w:style w:type="paragraph" w:customStyle="1" w:styleId="8623FB74A73E4D2F8BA8B0DF3E8087D8">
    <w:name w:val="8623FB74A73E4D2F8BA8B0DF3E8087D8"/>
    <w:rsid w:val="005931F6"/>
    <w:rPr>
      <w:lang w:eastAsia="zh-CN" w:bidi="he-IL"/>
    </w:rPr>
  </w:style>
  <w:style w:type="paragraph" w:customStyle="1" w:styleId="1B159BFD688A4F22870237348A48EB2F">
    <w:name w:val="1B159BFD688A4F22870237348A48EB2F"/>
    <w:rsid w:val="005931F6"/>
    <w:rPr>
      <w:lang w:eastAsia="zh-CN" w:bidi="he-IL"/>
    </w:rPr>
  </w:style>
  <w:style w:type="paragraph" w:customStyle="1" w:styleId="B17A3D67F15244DD88BFA3BD045D4EF9">
    <w:name w:val="B17A3D67F15244DD88BFA3BD045D4EF9"/>
    <w:rsid w:val="005931F6"/>
    <w:rPr>
      <w:lang w:eastAsia="zh-CN" w:bidi="he-IL"/>
    </w:rPr>
  </w:style>
  <w:style w:type="paragraph" w:customStyle="1" w:styleId="2B475EB84A6F4B4C84B3E2D9254A1033">
    <w:name w:val="2B475EB84A6F4B4C84B3E2D9254A1033"/>
    <w:rsid w:val="005931F6"/>
    <w:rPr>
      <w:lang w:eastAsia="zh-CN" w:bidi="he-IL"/>
    </w:rPr>
  </w:style>
  <w:style w:type="paragraph" w:customStyle="1" w:styleId="07B07E83E0974051ADE8E09CFCEB55F4">
    <w:name w:val="07B07E83E0974051ADE8E09CFCEB55F4"/>
    <w:rsid w:val="005931F6"/>
    <w:rPr>
      <w:lang w:eastAsia="zh-CN" w:bidi="he-IL"/>
    </w:rPr>
  </w:style>
  <w:style w:type="paragraph" w:customStyle="1" w:styleId="7E8ADF3B6C8A4609AC0D25F79F15F888">
    <w:name w:val="7E8ADF3B6C8A4609AC0D25F79F15F888"/>
    <w:rsid w:val="005931F6"/>
    <w:rPr>
      <w:lang w:eastAsia="zh-CN" w:bidi="he-IL"/>
    </w:rPr>
  </w:style>
  <w:style w:type="paragraph" w:customStyle="1" w:styleId="09E5A3FBDA8F4F549C593C990558F9C3">
    <w:name w:val="09E5A3FBDA8F4F549C593C990558F9C3"/>
    <w:rsid w:val="005931F6"/>
    <w:rPr>
      <w:lang w:eastAsia="zh-CN" w:bidi="he-IL"/>
    </w:rPr>
  </w:style>
  <w:style w:type="paragraph" w:customStyle="1" w:styleId="87D614DAB2A94145AF978A3276AF3826">
    <w:name w:val="87D614DAB2A94145AF978A3276AF3826"/>
    <w:rsid w:val="005931F6"/>
    <w:rPr>
      <w:lang w:eastAsia="zh-CN" w:bidi="he-IL"/>
    </w:rPr>
  </w:style>
  <w:style w:type="paragraph" w:customStyle="1" w:styleId="2D34A16F8F7D4655976437DC219501A5">
    <w:name w:val="2D34A16F8F7D4655976437DC219501A5"/>
    <w:rsid w:val="005931F6"/>
    <w:rPr>
      <w:lang w:eastAsia="zh-CN" w:bidi="he-IL"/>
    </w:rPr>
  </w:style>
  <w:style w:type="paragraph" w:customStyle="1" w:styleId="D6DA55DC17F5412E848E01AEC018FADC">
    <w:name w:val="D6DA55DC17F5412E848E01AEC018FADC"/>
    <w:rsid w:val="005931F6"/>
    <w:rPr>
      <w:lang w:eastAsia="zh-CN" w:bidi="he-IL"/>
    </w:rPr>
  </w:style>
  <w:style w:type="paragraph" w:customStyle="1" w:styleId="FF374C5705BE456E8CB46A6FBF20C785">
    <w:name w:val="FF374C5705BE456E8CB46A6FBF20C785"/>
    <w:rsid w:val="005931F6"/>
    <w:rPr>
      <w:lang w:eastAsia="zh-CN" w:bidi="he-IL"/>
    </w:rPr>
  </w:style>
  <w:style w:type="paragraph" w:customStyle="1" w:styleId="A0DE58504F2A4A9DA28D2A6F6AF45B50">
    <w:name w:val="A0DE58504F2A4A9DA28D2A6F6AF45B50"/>
    <w:rsid w:val="005931F6"/>
    <w:rPr>
      <w:lang w:eastAsia="zh-CN" w:bidi="he-IL"/>
    </w:rPr>
  </w:style>
  <w:style w:type="paragraph" w:customStyle="1" w:styleId="62B1C29D4E33477FB9320B3B9739291A">
    <w:name w:val="62B1C29D4E33477FB9320B3B9739291A"/>
    <w:rsid w:val="005931F6"/>
    <w:rPr>
      <w:lang w:eastAsia="zh-CN" w:bidi="he-IL"/>
    </w:rPr>
  </w:style>
  <w:style w:type="paragraph" w:customStyle="1" w:styleId="C8E33647EB8F4D0A9C5A6B4F7DBCDE35">
    <w:name w:val="C8E33647EB8F4D0A9C5A6B4F7DBCDE35"/>
    <w:rsid w:val="005931F6"/>
    <w:rPr>
      <w:lang w:eastAsia="zh-CN" w:bidi="he-IL"/>
    </w:rPr>
  </w:style>
  <w:style w:type="paragraph" w:customStyle="1" w:styleId="B9E972F73598494780D61CC2BD30FEE7">
    <w:name w:val="B9E972F73598494780D61CC2BD30FEE7"/>
    <w:rsid w:val="005931F6"/>
    <w:rPr>
      <w:lang w:eastAsia="zh-CN" w:bidi="he-IL"/>
    </w:rPr>
  </w:style>
  <w:style w:type="paragraph" w:customStyle="1" w:styleId="C3E3234084804693BE164F3B96F30552">
    <w:name w:val="C3E3234084804693BE164F3B96F30552"/>
    <w:rsid w:val="005931F6"/>
    <w:rPr>
      <w:lang w:eastAsia="zh-CN" w:bidi="he-IL"/>
    </w:rPr>
  </w:style>
  <w:style w:type="paragraph" w:customStyle="1" w:styleId="B960983EF87B459C82D26C2807C294EA">
    <w:name w:val="B960983EF87B459C82D26C2807C294EA"/>
    <w:rsid w:val="005931F6"/>
    <w:rPr>
      <w:lang w:eastAsia="zh-CN" w:bidi="he-IL"/>
    </w:rPr>
  </w:style>
  <w:style w:type="paragraph" w:customStyle="1" w:styleId="B252277EB3114D84AE5F0EBB61262963">
    <w:name w:val="B252277EB3114D84AE5F0EBB61262963"/>
    <w:rsid w:val="005931F6"/>
    <w:rPr>
      <w:lang w:eastAsia="zh-CN" w:bidi="he-IL"/>
    </w:rPr>
  </w:style>
  <w:style w:type="paragraph" w:customStyle="1" w:styleId="8E36C99B6E3B4486BEB21E74D1CB1AF7">
    <w:name w:val="8E36C99B6E3B4486BEB21E74D1CB1AF7"/>
    <w:rsid w:val="005931F6"/>
    <w:rPr>
      <w:lang w:eastAsia="zh-CN" w:bidi="he-IL"/>
    </w:rPr>
  </w:style>
  <w:style w:type="paragraph" w:customStyle="1" w:styleId="3D85EEFA06464D98807EFDB7F0D837AE">
    <w:name w:val="3D85EEFA06464D98807EFDB7F0D837AE"/>
    <w:rsid w:val="005931F6"/>
    <w:rPr>
      <w:lang w:eastAsia="zh-CN" w:bidi="he-IL"/>
    </w:rPr>
  </w:style>
  <w:style w:type="paragraph" w:customStyle="1" w:styleId="A3649A7032C44B5F9D9E68511D130962">
    <w:name w:val="A3649A7032C44B5F9D9E68511D130962"/>
    <w:rsid w:val="005931F6"/>
    <w:rPr>
      <w:lang w:eastAsia="zh-CN" w:bidi="he-IL"/>
    </w:rPr>
  </w:style>
  <w:style w:type="paragraph" w:customStyle="1" w:styleId="92FF26645E0F4ED2BFC7037221DB4622">
    <w:name w:val="92FF26645E0F4ED2BFC7037221DB4622"/>
    <w:rsid w:val="005931F6"/>
    <w:rPr>
      <w:lang w:eastAsia="zh-CN" w:bidi="he-IL"/>
    </w:rPr>
  </w:style>
  <w:style w:type="paragraph" w:customStyle="1" w:styleId="515B95CD20CA4F3E94AD64C83AC5D11B">
    <w:name w:val="515B95CD20CA4F3E94AD64C83AC5D11B"/>
    <w:rsid w:val="005931F6"/>
    <w:rPr>
      <w:lang w:eastAsia="zh-CN" w:bidi="he-IL"/>
    </w:rPr>
  </w:style>
  <w:style w:type="paragraph" w:customStyle="1" w:styleId="673B738C4E964EFD9CD97379D52CF09F">
    <w:name w:val="673B738C4E964EFD9CD97379D52CF09F"/>
    <w:rsid w:val="005931F6"/>
    <w:rPr>
      <w:lang w:eastAsia="zh-CN" w:bidi="he-IL"/>
    </w:rPr>
  </w:style>
  <w:style w:type="paragraph" w:customStyle="1" w:styleId="A8A04EE5FCA94993B08DA899B2341A00">
    <w:name w:val="A8A04EE5FCA94993B08DA899B2341A00"/>
    <w:rsid w:val="005931F6"/>
    <w:rPr>
      <w:lang w:eastAsia="zh-CN" w:bidi="he-IL"/>
    </w:rPr>
  </w:style>
  <w:style w:type="paragraph" w:customStyle="1" w:styleId="1F4E465888574A49B3D0233406583BCB">
    <w:name w:val="1F4E465888574A49B3D0233406583BCB"/>
    <w:rsid w:val="005931F6"/>
    <w:rPr>
      <w:lang w:eastAsia="zh-CN" w:bidi="he-IL"/>
    </w:rPr>
  </w:style>
  <w:style w:type="paragraph" w:customStyle="1" w:styleId="63A8CE6F99D54CFA92F0E6E14B20180C">
    <w:name w:val="63A8CE6F99D54CFA92F0E6E14B20180C"/>
    <w:rsid w:val="005931F6"/>
    <w:rPr>
      <w:lang w:eastAsia="zh-CN" w:bidi="he-IL"/>
    </w:rPr>
  </w:style>
  <w:style w:type="paragraph" w:customStyle="1" w:styleId="028D8DB9DF614E3C9EF7BA1CF20DA2D6">
    <w:name w:val="028D8DB9DF614E3C9EF7BA1CF20DA2D6"/>
    <w:rsid w:val="005931F6"/>
    <w:rPr>
      <w:lang w:eastAsia="zh-CN" w:bidi="he-IL"/>
    </w:rPr>
  </w:style>
  <w:style w:type="paragraph" w:customStyle="1" w:styleId="AF03ACBBD4C44D1793A80B86CC7807B1">
    <w:name w:val="AF03ACBBD4C44D1793A80B86CC7807B1"/>
    <w:rsid w:val="005931F6"/>
    <w:rPr>
      <w:lang w:eastAsia="zh-CN" w:bidi="he-IL"/>
    </w:rPr>
  </w:style>
  <w:style w:type="paragraph" w:customStyle="1" w:styleId="EC3F998E5A4F435FA17520EE17DD82BC">
    <w:name w:val="EC3F998E5A4F435FA17520EE17DD82BC"/>
    <w:rsid w:val="005931F6"/>
    <w:rPr>
      <w:lang w:eastAsia="zh-CN" w:bidi="he-IL"/>
    </w:rPr>
  </w:style>
  <w:style w:type="paragraph" w:customStyle="1" w:styleId="49F69B74F612498084A40AF59BA1AC7B">
    <w:name w:val="49F69B74F612498084A40AF59BA1AC7B"/>
    <w:rsid w:val="005931F6"/>
    <w:rPr>
      <w:lang w:eastAsia="zh-CN" w:bidi="he-IL"/>
    </w:rPr>
  </w:style>
  <w:style w:type="paragraph" w:customStyle="1" w:styleId="7A626B20F2614162B2048198C7B0E7C2">
    <w:name w:val="7A626B20F2614162B2048198C7B0E7C2"/>
    <w:rsid w:val="005931F6"/>
    <w:rPr>
      <w:lang w:eastAsia="zh-CN" w:bidi="he-IL"/>
    </w:rPr>
  </w:style>
  <w:style w:type="paragraph" w:customStyle="1" w:styleId="BB86F11424954162B4826A3D43A083D3">
    <w:name w:val="BB86F11424954162B4826A3D43A083D3"/>
    <w:rsid w:val="005931F6"/>
    <w:rPr>
      <w:lang w:eastAsia="zh-CN" w:bidi="he-IL"/>
    </w:rPr>
  </w:style>
  <w:style w:type="paragraph" w:customStyle="1" w:styleId="0A854435BAFD46AD93435BBC7C8296E1">
    <w:name w:val="0A854435BAFD46AD93435BBC7C8296E1"/>
    <w:rsid w:val="005931F6"/>
    <w:rPr>
      <w:lang w:eastAsia="zh-CN" w:bidi="he-IL"/>
    </w:rPr>
  </w:style>
  <w:style w:type="paragraph" w:customStyle="1" w:styleId="A0FF569B824C49F4AC2D3E8843A1F85F">
    <w:name w:val="A0FF569B824C49F4AC2D3E8843A1F85F"/>
    <w:rsid w:val="005931F6"/>
    <w:rPr>
      <w:lang w:eastAsia="zh-CN" w:bidi="he-IL"/>
    </w:rPr>
  </w:style>
  <w:style w:type="paragraph" w:customStyle="1" w:styleId="7DEB3708326640E4B4DF03AB3FFCEA9D">
    <w:name w:val="7DEB3708326640E4B4DF03AB3FFCEA9D"/>
    <w:rsid w:val="005931F6"/>
    <w:rPr>
      <w:lang w:eastAsia="zh-CN" w:bidi="he-IL"/>
    </w:rPr>
  </w:style>
  <w:style w:type="paragraph" w:customStyle="1" w:styleId="FBA58040A4644F9DBBB03E48DAC93783">
    <w:name w:val="FBA58040A4644F9DBBB03E48DAC93783"/>
    <w:rsid w:val="005931F6"/>
    <w:rPr>
      <w:lang w:eastAsia="zh-CN" w:bidi="he-IL"/>
    </w:rPr>
  </w:style>
  <w:style w:type="paragraph" w:customStyle="1" w:styleId="75E317E5C1E34FA4A26A94F883526652">
    <w:name w:val="75E317E5C1E34FA4A26A94F883526652"/>
    <w:rsid w:val="005931F6"/>
    <w:rPr>
      <w:lang w:eastAsia="zh-CN" w:bidi="he-IL"/>
    </w:rPr>
  </w:style>
  <w:style w:type="paragraph" w:customStyle="1" w:styleId="D38B433B9320474DAA08810AC5837197">
    <w:name w:val="D38B433B9320474DAA08810AC5837197"/>
    <w:rsid w:val="005931F6"/>
    <w:rPr>
      <w:lang w:eastAsia="zh-CN" w:bidi="he-IL"/>
    </w:rPr>
  </w:style>
  <w:style w:type="paragraph" w:customStyle="1" w:styleId="9C058263525A42609250110AA096A271">
    <w:name w:val="9C058263525A42609250110AA096A271"/>
    <w:rsid w:val="005931F6"/>
    <w:rPr>
      <w:lang w:eastAsia="zh-CN" w:bidi="he-IL"/>
    </w:rPr>
  </w:style>
  <w:style w:type="paragraph" w:customStyle="1" w:styleId="3EE64A2E1A0C4C96BACA5EE180438483">
    <w:name w:val="3EE64A2E1A0C4C96BACA5EE180438483"/>
    <w:rsid w:val="005931F6"/>
    <w:rPr>
      <w:lang w:eastAsia="zh-CN" w:bidi="he-IL"/>
    </w:rPr>
  </w:style>
  <w:style w:type="paragraph" w:customStyle="1" w:styleId="FA37990DD10C4D9594D8A6E5F3B51285">
    <w:name w:val="FA37990DD10C4D9594D8A6E5F3B51285"/>
    <w:rsid w:val="005931F6"/>
    <w:rPr>
      <w:lang w:eastAsia="zh-CN" w:bidi="he-IL"/>
    </w:rPr>
  </w:style>
  <w:style w:type="paragraph" w:customStyle="1" w:styleId="F1277B22B76D46579150105273A75C14">
    <w:name w:val="F1277B22B76D46579150105273A75C14"/>
    <w:rsid w:val="005931F6"/>
    <w:rPr>
      <w:lang w:eastAsia="zh-CN" w:bidi="he-IL"/>
    </w:rPr>
  </w:style>
  <w:style w:type="paragraph" w:customStyle="1" w:styleId="BCBE20E937434503B6C4B40321C447FE">
    <w:name w:val="BCBE20E937434503B6C4B40321C447FE"/>
    <w:rsid w:val="005931F6"/>
    <w:rPr>
      <w:lang w:eastAsia="zh-CN" w:bidi="he-IL"/>
    </w:rPr>
  </w:style>
  <w:style w:type="paragraph" w:customStyle="1" w:styleId="1200250E13864105A5A2BEDCD296299D">
    <w:name w:val="1200250E13864105A5A2BEDCD296299D"/>
    <w:rsid w:val="005931F6"/>
    <w:rPr>
      <w:lang w:eastAsia="zh-CN" w:bidi="he-IL"/>
    </w:rPr>
  </w:style>
  <w:style w:type="paragraph" w:customStyle="1" w:styleId="7FD5CC4161BC49C88488D5D25ECDE7F1">
    <w:name w:val="7FD5CC4161BC49C88488D5D25ECDE7F1"/>
    <w:rsid w:val="005931F6"/>
    <w:rPr>
      <w:lang w:eastAsia="zh-CN" w:bidi="he-IL"/>
    </w:rPr>
  </w:style>
  <w:style w:type="paragraph" w:customStyle="1" w:styleId="1BC982F44AF940858CAF2FB2C654457B">
    <w:name w:val="1BC982F44AF940858CAF2FB2C654457B"/>
    <w:rsid w:val="005931F6"/>
    <w:rPr>
      <w:lang w:eastAsia="zh-CN" w:bidi="he-IL"/>
    </w:rPr>
  </w:style>
  <w:style w:type="paragraph" w:customStyle="1" w:styleId="32D658A4CB9B4AEBB3A8E3BC06B6CDC0">
    <w:name w:val="32D658A4CB9B4AEBB3A8E3BC06B6CDC0"/>
    <w:rsid w:val="005931F6"/>
    <w:rPr>
      <w:lang w:eastAsia="zh-CN" w:bidi="he-IL"/>
    </w:rPr>
  </w:style>
  <w:style w:type="paragraph" w:customStyle="1" w:styleId="793532A243B044698B741443C5AE850A">
    <w:name w:val="793532A243B044698B741443C5AE850A"/>
    <w:rsid w:val="005931F6"/>
    <w:rPr>
      <w:lang w:eastAsia="zh-CN" w:bidi="he-IL"/>
    </w:rPr>
  </w:style>
  <w:style w:type="paragraph" w:customStyle="1" w:styleId="BA401959A16D4D8FB214EE1CBDACE13C">
    <w:name w:val="BA401959A16D4D8FB214EE1CBDACE13C"/>
    <w:rsid w:val="005931F6"/>
    <w:rPr>
      <w:lang w:eastAsia="zh-CN" w:bidi="he-IL"/>
    </w:rPr>
  </w:style>
  <w:style w:type="paragraph" w:customStyle="1" w:styleId="38F975A210F0418AB95FBE0580B866A4">
    <w:name w:val="38F975A210F0418AB95FBE0580B866A4"/>
    <w:rsid w:val="005931F6"/>
    <w:rPr>
      <w:lang w:eastAsia="zh-CN" w:bidi="he-IL"/>
    </w:rPr>
  </w:style>
  <w:style w:type="paragraph" w:customStyle="1" w:styleId="E17966CF84604F9EB5B911306E6CD59B">
    <w:name w:val="E17966CF84604F9EB5B911306E6CD59B"/>
    <w:rsid w:val="005931F6"/>
    <w:rPr>
      <w:lang w:eastAsia="zh-CN" w:bidi="he-IL"/>
    </w:rPr>
  </w:style>
  <w:style w:type="paragraph" w:customStyle="1" w:styleId="1DFD03A1EC7A468AA94DFD1F40DCBF0F">
    <w:name w:val="1DFD03A1EC7A468AA94DFD1F40DCBF0F"/>
    <w:rsid w:val="005931F6"/>
    <w:rPr>
      <w:lang w:eastAsia="zh-CN" w:bidi="he-IL"/>
    </w:rPr>
  </w:style>
  <w:style w:type="paragraph" w:customStyle="1" w:styleId="570997667ECB47B2B889398FB153C734">
    <w:name w:val="570997667ECB47B2B889398FB153C734"/>
    <w:rsid w:val="005931F6"/>
    <w:rPr>
      <w:lang w:eastAsia="zh-CN" w:bidi="he-IL"/>
    </w:rPr>
  </w:style>
  <w:style w:type="paragraph" w:customStyle="1" w:styleId="25D4A47272514E2F890F2B76DDE30609">
    <w:name w:val="25D4A47272514E2F890F2B76DDE30609"/>
    <w:rsid w:val="005931F6"/>
    <w:rPr>
      <w:lang w:eastAsia="zh-CN" w:bidi="he-IL"/>
    </w:rPr>
  </w:style>
  <w:style w:type="paragraph" w:customStyle="1" w:styleId="B2D1FE4F5B6648CE99DED75C2242F8B0">
    <w:name w:val="B2D1FE4F5B6648CE99DED75C2242F8B0"/>
    <w:rsid w:val="005931F6"/>
    <w:rPr>
      <w:lang w:eastAsia="zh-CN" w:bidi="he-IL"/>
    </w:rPr>
  </w:style>
  <w:style w:type="paragraph" w:customStyle="1" w:styleId="A09D1B272EA646F38F43D5BD003E5990">
    <w:name w:val="A09D1B272EA646F38F43D5BD003E5990"/>
    <w:rsid w:val="005931F6"/>
    <w:rPr>
      <w:lang w:eastAsia="zh-CN" w:bidi="he-IL"/>
    </w:rPr>
  </w:style>
  <w:style w:type="paragraph" w:customStyle="1" w:styleId="95A12183774843D6A4EAB9608D022A6A">
    <w:name w:val="95A12183774843D6A4EAB9608D022A6A"/>
    <w:rsid w:val="005931F6"/>
    <w:rPr>
      <w:lang w:eastAsia="zh-CN" w:bidi="he-IL"/>
    </w:rPr>
  </w:style>
  <w:style w:type="paragraph" w:customStyle="1" w:styleId="D2C178307E294DCA927717E260800602">
    <w:name w:val="D2C178307E294DCA927717E260800602"/>
    <w:rsid w:val="00AC3D56"/>
    <w:rPr>
      <w:lang w:eastAsia="zh-CN" w:bidi="he-IL"/>
    </w:rPr>
  </w:style>
  <w:style w:type="paragraph" w:customStyle="1" w:styleId="6E36F6E51A594C55A53BB4394B363FD3">
    <w:name w:val="6E36F6E51A594C55A53BB4394B363FD3"/>
    <w:rsid w:val="008D3505"/>
    <w:rPr>
      <w:lang w:eastAsia="zh-CN" w:bidi="he-IL"/>
    </w:rPr>
  </w:style>
  <w:style w:type="paragraph" w:customStyle="1" w:styleId="404A1810634C40BE8EEFAF89ECD55EA4">
    <w:name w:val="404A1810634C40BE8EEFAF89ECD55EA4"/>
    <w:rsid w:val="008D3505"/>
    <w:rPr>
      <w:lang w:eastAsia="zh-CN" w:bidi="he-IL"/>
    </w:rPr>
  </w:style>
  <w:style w:type="paragraph" w:customStyle="1" w:styleId="32C1B84F393742BABF3B4BDE7F2454BB">
    <w:name w:val="32C1B84F393742BABF3B4BDE7F2454BB"/>
    <w:rsid w:val="008D3505"/>
    <w:rPr>
      <w:lang w:eastAsia="zh-CN" w:bidi="he-IL"/>
    </w:rPr>
  </w:style>
  <w:style w:type="paragraph" w:customStyle="1" w:styleId="772E097710F1457FB265905C14E4D2A0">
    <w:name w:val="772E097710F1457FB265905C14E4D2A0"/>
    <w:rsid w:val="008D3505"/>
    <w:rPr>
      <w:lang w:eastAsia="zh-CN" w:bidi="he-IL"/>
    </w:rPr>
  </w:style>
  <w:style w:type="paragraph" w:customStyle="1" w:styleId="0A6231C544534BF59C4031CC4DACA328">
    <w:name w:val="0A6231C544534BF59C4031CC4DACA328"/>
    <w:rsid w:val="008D3505"/>
    <w:rPr>
      <w:lang w:eastAsia="zh-CN" w:bidi="he-IL"/>
    </w:rPr>
  </w:style>
  <w:style w:type="paragraph" w:customStyle="1" w:styleId="3608497A45CE4C6CA28870F3CC2BA1D5">
    <w:name w:val="3608497A45CE4C6CA28870F3CC2BA1D5"/>
    <w:rsid w:val="008D3505"/>
    <w:rPr>
      <w:lang w:eastAsia="zh-CN" w:bidi="he-IL"/>
    </w:rPr>
  </w:style>
  <w:style w:type="paragraph" w:customStyle="1" w:styleId="459493F8E1D94F91AF80CC820DF6D7A5">
    <w:name w:val="459493F8E1D94F91AF80CC820DF6D7A5"/>
    <w:rsid w:val="008D3505"/>
    <w:rPr>
      <w:lang w:eastAsia="zh-CN" w:bidi="he-IL"/>
    </w:rPr>
  </w:style>
  <w:style w:type="paragraph" w:customStyle="1" w:styleId="438D3E7E3DD24A49A3FEC8F893912D57">
    <w:name w:val="438D3E7E3DD24A49A3FEC8F893912D57"/>
    <w:rsid w:val="008D3505"/>
    <w:rPr>
      <w:lang w:eastAsia="zh-CN" w:bidi="he-IL"/>
    </w:rPr>
  </w:style>
  <w:style w:type="paragraph" w:customStyle="1" w:styleId="785D9B2B94EF4E07B9BCF267FCE4DD12">
    <w:name w:val="785D9B2B94EF4E07B9BCF267FCE4DD12"/>
    <w:rsid w:val="008D3505"/>
    <w:rPr>
      <w:lang w:eastAsia="zh-CN" w:bidi="he-IL"/>
    </w:rPr>
  </w:style>
  <w:style w:type="paragraph" w:customStyle="1" w:styleId="4B33F4EAF17C46D0BAE27FE47F4311DE">
    <w:name w:val="4B33F4EAF17C46D0BAE27FE47F4311DE"/>
    <w:rsid w:val="008D3505"/>
    <w:rPr>
      <w:lang w:eastAsia="zh-CN" w:bidi="he-IL"/>
    </w:rPr>
  </w:style>
  <w:style w:type="paragraph" w:customStyle="1" w:styleId="9F62614ECBEC43A4952A545A33FFA535">
    <w:name w:val="9F62614ECBEC43A4952A545A33FFA535"/>
    <w:rsid w:val="008D3505"/>
    <w:rPr>
      <w:lang w:eastAsia="zh-CN" w:bidi="he-IL"/>
    </w:rPr>
  </w:style>
  <w:style w:type="paragraph" w:customStyle="1" w:styleId="5DCE1C00F2E14D199F2361C2E272D8E8">
    <w:name w:val="5DCE1C00F2E14D199F2361C2E272D8E8"/>
    <w:rsid w:val="008D3505"/>
    <w:rPr>
      <w:lang w:eastAsia="zh-CN" w:bidi="he-IL"/>
    </w:rPr>
  </w:style>
  <w:style w:type="paragraph" w:customStyle="1" w:styleId="7375CE8473044E23BC90C3A22E60B542">
    <w:name w:val="7375CE8473044E23BC90C3A22E60B542"/>
    <w:rsid w:val="008D3505"/>
    <w:rPr>
      <w:lang w:eastAsia="zh-CN" w:bidi="he-IL"/>
    </w:rPr>
  </w:style>
  <w:style w:type="paragraph" w:customStyle="1" w:styleId="46B2F8F710304EEE8133B34B983D4B5D">
    <w:name w:val="46B2F8F710304EEE8133B34B983D4B5D"/>
    <w:rsid w:val="008D3505"/>
    <w:rPr>
      <w:lang w:eastAsia="zh-CN" w:bidi="he-IL"/>
    </w:rPr>
  </w:style>
  <w:style w:type="paragraph" w:customStyle="1" w:styleId="0EFA4E95B5E347CA9A2881C1E7896ACC">
    <w:name w:val="0EFA4E95B5E347CA9A2881C1E7896ACC"/>
    <w:rsid w:val="008D3505"/>
    <w:rPr>
      <w:lang w:eastAsia="zh-CN" w:bidi="he-IL"/>
    </w:rPr>
  </w:style>
  <w:style w:type="paragraph" w:customStyle="1" w:styleId="89DA293077204CC582B484111100FEAA">
    <w:name w:val="89DA293077204CC582B484111100FEAA"/>
    <w:rsid w:val="008D3505"/>
    <w:rPr>
      <w:lang w:eastAsia="zh-CN" w:bidi="he-IL"/>
    </w:rPr>
  </w:style>
  <w:style w:type="paragraph" w:customStyle="1" w:styleId="6D87E96C309D40BE9A7B651974DF4D7C">
    <w:name w:val="6D87E96C309D40BE9A7B651974DF4D7C"/>
    <w:rsid w:val="008D3505"/>
    <w:rPr>
      <w:lang w:eastAsia="zh-CN" w:bidi="he-IL"/>
    </w:rPr>
  </w:style>
  <w:style w:type="paragraph" w:customStyle="1" w:styleId="5B3E45CBA25D4FC5AA35AFA1DBF8B932">
    <w:name w:val="5B3E45CBA25D4FC5AA35AFA1DBF8B932"/>
    <w:rsid w:val="008D3505"/>
    <w:rPr>
      <w:lang w:eastAsia="zh-CN" w:bidi="he-IL"/>
    </w:rPr>
  </w:style>
  <w:style w:type="paragraph" w:customStyle="1" w:styleId="750D6FFFC84C4CB991E492FE72BBB9D7">
    <w:name w:val="750D6FFFC84C4CB991E492FE72BBB9D7"/>
    <w:rsid w:val="008D3505"/>
    <w:rPr>
      <w:lang w:eastAsia="zh-CN" w:bidi="he-IL"/>
    </w:rPr>
  </w:style>
  <w:style w:type="paragraph" w:customStyle="1" w:styleId="95A014A5559943338A38037EF875DD04">
    <w:name w:val="95A014A5559943338A38037EF875DD04"/>
    <w:rsid w:val="008D3505"/>
    <w:rPr>
      <w:lang w:eastAsia="zh-CN" w:bidi="he-IL"/>
    </w:rPr>
  </w:style>
  <w:style w:type="paragraph" w:customStyle="1" w:styleId="02248E4392D341E69B58A1216EC2DFFE">
    <w:name w:val="02248E4392D341E69B58A1216EC2DFFE"/>
    <w:rsid w:val="008D3505"/>
    <w:rPr>
      <w:lang w:eastAsia="zh-CN" w:bidi="he-IL"/>
    </w:rPr>
  </w:style>
  <w:style w:type="paragraph" w:customStyle="1" w:styleId="B5D060E1E43E406A930CC86DDBA4F6DD">
    <w:name w:val="B5D060E1E43E406A930CC86DDBA4F6DD"/>
    <w:rsid w:val="008D3505"/>
    <w:rPr>
      <w:lang w:eastAsia="zh-CN" w:bidi="he-IL"/>
    </w:rPr>
  </w:style>
  <w:style w:type="paragraph" w:customStyle="1" w:styleId="BE02155CAD794181A324ADE88B63F68A">
    <w:name w:val="BE02155CAD794181A324ADE88B63F68A"/>
    <w:rsid w:val="008D3505"/>
    <w:rPr>
      <w:lang w:eastAsia="zh-CN" w:bidi="he-IL"/>
    </w:rPr>
  </w:style>
  <w:style w:type="paragraph" w:customStyle="1" w:styleId="393B9CACE99949B7A9A2358A9EADAF36">
    <w:name w:val="393B9CACE99949B7A9A2358A9EADAF36"/>
    <w:rsid w:val="008D3505"/>
    <w:rPr>
      <w:lang w:eastAsia="zh-CN" w:bidi="he-IL"/>
    </w:rPr>
  </w:style>
  <w:style w:type="paragraph" w:customStyle="1" w:styleId="7C75BA1AEAFE428AB9ABAEB7CA9F4E78">
    <w:name w:val="7C75BA1AEAFE428AB9ABAEB7CA9F4E78"/>
    <w:rsid w:val="008D3505"/>
    <w:rPr>
      <w:lang w:eastAsia="zh-CN" w:bidi="he-IL"/>
    </w:rPr>
  </w:style>
  <w:style w:type="paragraph" w:customStyle="1" w:styleId="077483E7013E4AEAA0BE063412103838">
    <w:name w:val="077483E7013E4AEAA0BE063412103838"/>
    <w:rsid w:val="008D3505"/>
    <w:rPr>
      <w:lang w:eastAsia="zh-CN" w:bidi="he-IL"/>
    </w:rPr>
  </w:style>
  <w:style w:type="paragraph" w:customStyle="1" w:styleId="A11889B6DA56423C9EEDA6A8A61DE1BB">
    <w:name w:val="A11889B6DA56423C9EEDA6A8A61DE1BB"/>
    <w:rsid w:val="008D3505"/>
    <w:rPr>
      <w:lang w:eastAsia="zh-CN" w:bidi="he-IL"/>
    </w:rPr>
  </w:style>
  <w:style w:type="paragraph" w:customStyle="1" w:styleId="32E1834A1A054768BFB23DB248ACC913">
    <w:name w:val="32E1834A1A054768BFB23DB248ACC913"/>
    <w:rsid w:val="008D3505"/>
    <w:rPr>
      <w:lang w:eastAsia="zh-CN" w:bidi="he-IL"/>
    </w:rPr>
  </w:style>
  <w:style w:type="paragraph" w:customStyle="1" w:styleId="23FEA46777474B1085593B9F4005024D">
    <w:name w:val="23FEA46777474B1085593B9F4005024D"/>
    <w:rsid w:val="008D3505"/>
    <w:rPr>
      <w:lang w:eastAsia="zh-CN" w:bidi="he-IL"/>
    </w:rPr>
  </w:style>
  <w:style w:type="paragraph" w:customStyle="1" w:styleId="D341E70EAEF34E3ABD0B7C2DD1D9E379">
    <w:name w:val="D341E70EAEF34E3ABD0B7C2DD1D9E379"/>
    <w:rsid w:val="008D3505"/>
    <w:rPr>
      <w:lang w:eastAsia="zh-CN" w:bidi="he-IL"/>
    </w:rPr>
  </w:style>
  <w:style w:type="paragraph" w:customStyle="1" w:styleId="9115969A6726449C82F1727CB6A62FAA">
    <w:name w:val="9115969A6726449C82F1727CB6A62FAA"/>
    <w:rsid w:val="008D3505"/>
    <w:rPr>
      <w:lang w:eastAsia="zh-CN" w:bidi="he-IL"/>
    </w:rPr>
  </w:style>
  <w:style w:type="paragraph" w:customStyle="1" w:styleId="2EB114EFEE3F4325AD9078942857ED48">
    <w:name w:val="2EB114EFEE3F4325AD9078942857ED48"/>
    <w:rsid w:val="008D3505"/>
    <w:rPr>
      <w:lang w:eastAsia="zh-CN" w:bidi="he-IL"/>
    </w:rPr>
  </w:style>
  <w:style w:type="paragraph" w:customStyle="1" w:styleId="35000B038F2D4F049B88A6E1848F587E">
    <w:name w:val="35000B038F2D4F049B88A6E1848F587E"/>
    <w:rsid w:val="008D3505"/>
    <w:rPr>
      <w:lang w:eastAsia="zh-CN" w:bidi="he-IL"/>
    </w:rPr>
  </w:style>
  <w:style w:type="paragraph" w:customStyle="1" w:styleId="DCAC70F604834E90857724D221088B7B">
    <w:name w:val="DCAC70F604834E90857724D221088B7B"/>
    <w:rsid w:val="008D3505"/>
    <w:rPr>
      <w:lang w:eastAsia="zh-CN" w:bidi="he-IL"/>
    </w:rPr>
  </w:style>
  <w:style w:type="paragraph" w:customStyle="1" w:styleId="3C68921C38D348F6A6C29E4CC5816D99">
    <w:name w:val="3C68921C38D348F6A6C29E4CC5816D99"/>
    <w:rsid w:val="008D3505"/>
    <w:rPr>
      <w:lang w:eastAsia="zh-CN" w:bidi="he-IL"/>
    </w:rPr>
  </w:style>
  <w:style w:type="paragraph" w:customStyle="1" w:styleId="87294C11E0C74093BA26EBEA5992CC5D">
    <w:name w:val="87294C11E0C74093BA26EBEA5992CC5D"/>
    <w:rsid w:val="008D3505"/>
    <w:rPr>
      <w:lang w:eastAsia="zh-CN" w:bidi="he-IL"/>
    </w:rPr>
  </w:style>
  <w:style w:type="paragraph" w:customStyle="1" w:styleId="4716FFA953314B029704FCC30EA38436">
    <w:name w:val="4716FFA953314B029704FCC30EA38436"/>
    <w:rsid w:val="008D3505"/>
    <w:rPr>
      <w:lang w:eastAsia="zh-CN" w:bidi="he-IL"/>
    </w:rPr>
  </w:style>
  <w:style w:type="paragraph" w:customStyle="1" w:styleId="CE0CD6BEBFE5429280FF75FDA070A1D7">
    <w:name w:val="CE0CD6BEBFE5429280FF75FDA070A1D7"/>
    <w:rsid w:val="008D3505"/>
    <w:rPr>
      <w:lang w:eastAsia="zh-CN" w:bidi="he-IL"/>
    </w:rPr>
  </w:style>
  <w:style w:type="paragraph" w:customStyle="1" w:styleId="DE13BD3B12F544569AF9C9438FB22E25">
    <w:name w:val="DE13BD3B12F544569AF9C9438FB22E25"/>
    <w:rsid w:val="008D3505"/>
    <w:rPr>
      <w:lang w:eastAsia="zh-CN" w:bidi="he-IL"/>
    </w:rPr>
  </w:style>
  <w:style w:type="paragraph" w:customStyle="1" w:styleId="3C5852F6728D4D2B8EEF65E32B0A9313">
    <w:name w:val="3C5852F6728D4D2B8EEF65E32B0A9313"/>
    <w:rsid w:val="008D3505"/>
    <w:rPr>
      <w:lang w:eastAsia="zh-CN" w:bidi="he-IL"/>
    </w:rPr>
  </w:style>
  <w:style w:type="paragraph" w:customStyle="1" w:styleId="EA5A4BABF5A049A29BE416B3155B52C9">
    <w:name w:val="EA5A4BABF5A049A29BE416B3155B52C9"/>
    <w:rsid w:val="008D3505"/>
    <w:rPr>
      <w:lang w:eastAsia="zh-CN" w:bidi="he-IL"/>
    </w:rPr>
  </w:style>
  <w:style w:type="paragraph" w:customStyle="1" w:styleId="826F16FDAC1941A1B8539B3D2FF03208">
    <w:name w:val="826F16FDAC1941A1B8539B3D2FF03208"/>
    <w:rsid w:val="008D3505"/>
    <w:rPr>
      <w:lang w:eastAsia="zh-CN" w:bidi="he-IL"/>
    </w:rPr>
  </w:style>
  <w:style w:type="paragraph" w:customStyle="1" w:styleId="4878CB6DBE5447AB89FDE18566FB3692">
    <w:name w:val="4878CB6DBE5447AB89FDE18566FB3692"/>
    <w:rsid w:val="008D3505"/>
    <w:rPr>
      <w:lang w:eastAsia="zh-CN" w:bidi="he-IL"/>
    </w:rPr>
  </w:style>
  <w:style w:type="paragraph" w:customStyle="1" w:styleId="329EF7174CC34A7F9F87990727CE6DA5">
    <w:name w:val="329EF7174CC34A7F9F87990727CE6DA5"/>
    <w:rsid w:val="008D3505"/>
    <w:rPr>
      <w:lang w:eastAsia="zh-CN" w:bidi="he-IL"/>
    </w:rPr>
  </w:style>
  <w:style w:type="paragraph" w:customStyle="1" w:styleId="692AB0FC6B1A49FBB20EA2DB6F3B5163">
    <w:name w:val="692AB0FC6B1A49FBB20EA2DB6F3B5163"/>
    <w:rsid w:val="008D3505"/>
    <w:rPr>
      <w:lang w:eastAsia="zh-CN" w:bidi="he-IL"/>
    </w:rPr>
  </w:style>
  <w:style w:type="paragraph" w:customStyle="1" w:styleId="F820FAF5A8DA48EC9A9042E0A1E6DD0F">
    <w:name w:val="F820FAF5A8DA48EC9A9042E0A1E6DD0F"/>
    <w:rsid w:val="008D3505"/>
    <w:rPr>
      <w:lang w:eastAsia="zh-CN" w:bidi="he-IL"/>
    </w:rPr>
  </w:style>
  <w:style w:type="paragraph" w:customStyle="1" w:styleId="23D6C84A514F44458D7A1446FD2D542D">
    <w:name w:val="23D6C84A514F44458D7A1446FD2D542D"/>
    <w:rsid w:val="008D3505"/>
    <w:rPr>
      <w:lang w:eastAsia="zh-CN" w:bidi="he-IL"/>
    </w:rPr>
  </w:style>
  <w:style w:type="paragraph" w:customStyle="1" w:styleId="B471A8F6D94746A1ACFA5E328D9AF73F">
    <w:name w:val="B471A8F6D94746A1ACFA5E328D9AF73F"/>
    <w:rsid w:val="008D3505"/>
    <w:rPr>
      <w:lang w:eastAsia="zh-CN" w:bidi="he-IL"/>
    </w:rPr>
  </w:style>
  <w:style w:type="paragraph" w:customStyle="1" w:styleId="3540FB31DE5D473BBD26D37E8F1A36D1">
    <w:name w:val="3540FB31DE5D473BBD26D37E8F1A36D1"/>
    <w:rsid w:val="008D3505"/>
    <w:rPr>
      <w:lang w:eastAsia="zh-CN" w:bidi="he-IL"/>
    </w:rPr>
  </w:style>
  <w:style w:type="paragraph" w:customStyle="1" w:styleId="F28EECCD37C24F5CB0906A4E3313E930">
    <w:name w:val="F28EECCD37C24F5CB0906A4E3313E930"/>
    <w:rsid w:val="008D3505"/>
    <w:rPr>
      <w:lang w:eastAsia="zh-CN" w:bidi="he-IL"/>
    </w:rPr>
  </w:style>
  <w:style w:type="paragraph" w:customStyle="1" w:styleId="7F4D18262DDB4BDCB693458B5C3AEC06">
    <w:name w:val="7F4D18262DDB4BDCB693458B5C3AEC06"/>
    <w:rsid w:val="008D3505"/>
    <w:rPr>
      <w:lang w:eastAsia="zh-CN" w:bidi="he-IL"/>
    </w:rPr>
  </w:style>
  <w:style w:type="paragraph" w:customStyle="1" w:styleId="A07179732C464D0CAB9CDEDF4BC104E0">
    <w:name w:val="A07179732C464D0CAB9CDEDF4BC104E0"/>
    <w:rsid w:val="004D1602"/>
    <w:rPr>
      <w:lang w:eastAsia="zh-CN" w:bidi="he-IL"/>
    </w:rPr>
  </w:style>
  <w:style w:type="paragraph" w:customStyle="1" w:styleId="B2A63FBF0C8741F2A8EEE210C06F8523">
    <w:name w:val="B2A63FBF0C8741F2A8EEE210C06F8523"/>
    <w:rsid w:val="004D1602"/>
    <w:rPr>
      <w:lang w:eastAsia="zh-CN" w:bidi="he-IL"/>
    </w:rPr>
  </w:style>
  <w:style w:type="paragraph" w:customStyle="1" w:styleId="C2268D20872A4FA08BAABB5FFB919FC9">
    <w:name w:val="C2268D20872A4FA08BAABB5FFB919FC9"/>
    <w:rsid w:val="004D1602"/>
    <w:rPr>
      <w:lang w:eastAsia="zh-CN" w:bidi="he-IL"/>
    </w:rPr>
  </w:style>
  <w:style w:type="paragraph" w:customStyle="1" w:styleId="65D9E3DE50AA421AA14D8FA3DB7C5EFD">
    <w:name w:val="65D9E3DE50AA421AA14D8FA3DB7C5EFD"/>
    <w:rsid w:val="004D1602"/>
    <w:rPr>
      <w:lang w:eastAsia="zh-CN" w:bidi="he-IL"/>
    </w:rPr>
  </w:style>
  <w:style w:type="paragraph" w:customStyle="1" w:styleId="22CFE26ABB6C4225A315C23C5C7B666E">
    <w:name w:val="22CFE26ABB6C4225A315C23C5C7B666E"/>
    <w:rsid w:val="004D1602"/>
    <w:rPr>
      <w:lang w:eastAsia="zh-CN" w:bidi="he-IL"/>
    </w:rPr>
  </w:style>
  <w:style w:type="paragraph" w:customStyle="1" w:styleId="670EA2A57BBB47F5A36824FA6448E0B1">
    <w:name w:val="670EA2A57BBB47F5A36824FA6448E0B1"/>
    <w:rsid w:val="004D1602"/>
    <w:rPr>
      <w:lang w:eastAsia="zh-CN" w:bidi="he-IL"/>
    </w:rPr>
  </w:style>
  <w:style w:type="paragraph" w:customStyle="1" w:styleId="006AA71AD7A2445195F281D46691E78A">
    <w:name w:val="006AA71AD7A2445195F281D46691E78A"/>
    <w:rsid w:val="004D1602"/>
    <w:rPr>
      <w:lang w:eastAsia="zh-CN" w:bidi="he-IL"/>
    </w:rPr>
  </w:style>
  <w:style w:type="paragraph" w:customStyle="1" w:styleId="B9F1ED3C4B4E4D6DA3C14144E6D41269">
    <w:name w:val="B9F1ED3C4B4E4D6DA3C14144E6D41269"/>
    <w:rsid w:val="004D1602"/>
    <w:rPr>
      <w:lang w:eastAsia="zh-CN" w:bidi="he-IL"/>
    </w:rPr>
  </w:style>
  <w:style w:type="paragraph" w:customStyle="1" w:styleId="A5FE78C264A641E2A671CDEFAE1099F9">
    <w:name w:val="A5FE78C264A641E2A671CDEFAE1099F9"/>
    <w:rsid w:val="004D1602"/>
    <w:rPr>
      <w:lang w:eastAsia="zh-CN" w:bidi="he-IL"/>
    </w:rPr>
  </w:style>
  <w:style w:type="paragraph" w:customStyle="1" w:styleId="B184388655904B63A50D13B6357CDE7D">
    <w:name w:val="B184388655904B63A50D13B6357CDE7D"/>
    <w:rsid w:val="004D1602"/>
    <w:rPr>
      <w:lang w:eastAsia="zh-CN" w:bidi="he-IL"/>
    </w:rPr>
  </w:style>
  <w:style w:type="paragraph" w:customStyle="1" w:styleId="3C429111E7A54E74AF880E8FF9E649AE">
    <w:name w:val="3C429111E7A54E74AF880E8FF9E649AE"/>
    <w:rsid w:val="004D1602"/>
    <w:rPr>
      <w:lang w:eastAsia="zh-CN" w:bidi="he-IL"/>
    </w:rPr>
  </w:style>
  <w:style w:type="paragraph" w:customStyle="1" w:styleId="BA344364BB3D497B9BA3B908A46FDB78">
    <w:name w:val="BA344364BB3D497B9BA3B908A46FDB78"/>
    <w:rsid w:val="004D1602"/>
    <w:rPr>
      <w:lang w:eastAsia="zh-CN" w:bidi="he-IL"/>
    </w:rPr>
  </w:style>
  <w:style w:type="paragraph" w:customStyle="1" w:styleId="D7F572501A5246F28754CAE83396A48D">
    <w:name w:val="D7F572501A5246F28754CAE83396A48D"/>
    <w:rsid w:val="00434D96"/>
    <w:rPr>
      <w:lang w:eastAsia="zh-CN" w:bidi="he-IL"/>
    </w:rPr>
  </w:style>
  <w:style w:type="paragraph" w:customStyle="1" w:styleId="BAF1E757C3294B66A1336F77BF327079">
    <w:name w:val="BAF1E757C3294B66A1336F77BF327079"/>
    <w:rsid w:val="00434D96"/>
    <w:rPr>
      <w:lang w:eastAsia="zh-CN" w:bidi="he-IL"/>
    </w:rPr>
  </w:style>
  <w:style w:type="paragraph" w:customStyle="1" w:styleId="F0C0FEA85D9F4C5EBEB9ACF6169C885C">
    <w:name w:val="F0C0FEA85D9F4C5EBEB9ACF6169C885C"/>
    <w:rsid w:val="00434D96"/>
    <w:rPr>
      <w:lang w:eastAsia="zh-CN" w:bidi="he-IL"/>
    </w:rPr>
  </w:style>
  <w:style w:type="paragraph" w:customStyle="1" w:styleId="858B0B4494F04CB997FDDA416E1C1AF6">
    <w:name w:val="858B0B4494F04CB997FDDA416E1C1AF6"/>
    <w:rsid w:val="00E838BF"/>
  </w:style>
  <w:style w:type="paragraph" w:customStyle="1" w:styleId="5A94F0B353BC4B8484B5D78AE667B6BD">
    <w:name w:val="5A94F0B353BC4B8484B5D78AE667B6BD"/>
    <w:rsid w:val="00E838BF"/>
  </w:style>
  <w:style w:type="paragraph" w:customStyle="1" w:styleId="20307592CE814A1581DE80EDFB898B0C">
    <w:name w:val="20307592CE814A1581DE80EDFB898B0C"/>
    <w:rsid w:val="00E838BF"/>
  </w:style>
  <w:style w:type="paragraph" w:customStyle="1" w:styleId="15944B794D2B44FD82732D1919F4C099">
    <w:name w:val="15944B794D2B44FD82732D1919F4C099"/>
    <w:rsid w:val="00E838BF"/>
  </w:style>
  <w:style w:type="paragraph" w:customStyle="1" w:styleId="7CD84732969047939F074C9F66EB1A4A">
    <w:name w:val="7CD84732969047939F074C9F66EB1A4A"/>
    <w:rsid w:val="00E838BF"/>
  </w:style>
  <w:style w:type="paragraph" w:customStyle="1" w:styleId="841561CD64F54709804040F86E0A33DA">
    <w:name w:val="841561CD64F54709804040F86E0A33DA"/>
    <w:rsid w:val="00E838BF"/>
  </w:style>
  <w:style w:type="paragraph" w:customStyle="1" w:styleId="03C5B69613434A0A831736698C2625F9">
    <w:name w:val="03C5B69613434A0A831736698C2625F9"/>
    <w:rsid w:val="00E838BF"/>
  </w:style>
  <w:style w:type="paragraph" w:customStyle="1" w:styleId="BF5228AEA6F1456AAFB7D83F0230A6AB">
    <w:name w:val="BF5228AEA6F1456AAFB7D83F0230A6AB"/>
    <w:rsid w:val="00E838BF"/>
  </w:style>
  <w:style w:type="paragraph" w:customStyle="1" w:styleId="66DFF6812CC14311AB7A24B6368A7702">
    <w:name w:val="66DFF6812CC14311AB7A24B6368A7702"/>
    <w:rsid w:val="00E838BF"/>
  </w:style>
  <w:style w:type="paragraph" w:customStyle="1" w:styleId="2A9E074D18824111A4C66144AE591975">
    <w:name w:val="2A9E074D18824111A4C66144AE591975"/>
    <w:rsid w:val="00205FB1"/>
  </w:style>
  <w:style w:type="paragraph" w:customStyle="1" w:styleId="1B44BB3B01CA4D8F920E406B9D1DA4EA">
    <w:name w:val="1B44BB3B01CA4D8F920E406B9D1DA4EA"/>
    <w:rsid w:val="00205FB1"/>
  </w:style>
  <w:style w:type="paragraph" w:customStyle="1" w:styleId="988EDFB34E324B4A82FFE9370586B551">
    <w:name w:val="988EDFB34E324B4A82FFE9370586B551"/>
    <w:rsid w:val="00205FB1"/>
  </w:style>
  <w:style w:type="paragraph" w:customStyle="1" w:styleId="7E443C855FC64815B760A1C9454F5493">
    <w:name w:val="7E443C855FC64815B760A1C9454F5493"/>
    <w:rsid w:val="00205FB1"/>
  </w:style>
  <w:style w:type="paragraph" w:customStyle="1" w:styleId="2A7A06DEC566468D932B64B5089F17F4">
    <w:name w:val="2A7A06DEC566468D932B64B5089F17F4"/>
    <w:rsid w:val="00205FB1"/>
  </w:style>
  <w:style w:type="paragraph" w:customStyle="1" w:styleId="023317F8F4D9419A8E617BE2ACBBE31F">
    <w:name w:val="023317F8F4D9419A8E617BE2ACBBE31F"/>
    <w:rsid w:val="00205FB1"/>
  </w:style>
  <w:style w:type="paragraph" w:customStyle="1" w:styleId="AD2FF5032C3B4D71937540B7BD95421A">
    <w:name w:val="AD2FF5032C3B4D71937540B7BD95421A"/>
    <w:rsid w:val="00205FB1"/>
  </w:style>
  <w:style w:type="paragraph" w:customStyle="1" w:styleId="28FD9AD02F2E4A878C0ABEDEB2149187">
    <w:name w:val="28FD9AD02F2E4A878C0ABEDEB2149187"/>
    <w:rsid w:val="00205FB1"/>
  </w:style>
  <w:style w:type="paragraph" w:customStyle="1" w:styleId="551C80E0B3F84E349472CBC416D06180">
    <w:name w:val="551C80E0B3F84E349472CBC416D06180"/>
    <w:rsid w:val="00205FB1"/>
  </w:style>
  <w:style w:type="paragraph" w:customStyle="1" w:styleId="5C66C5D646394AC8B5DEAC127AA312F6">
    <w:name w:val="5C66C5D646394AC8B5DEAC127AA312F6"/>
    <w:rsid w:val="00205FB1"/>
  </w:style>
  <w:style w:type="paragraph" w:customStyle="1" w:styleId="7BE891727A164FE490F9E8196E7F9E56">
    <w:name w:val="7BE891727A164FE490F9E8196E7F9E56"/>
    <w:rsid w:val="00205FB1"/>
  </w:style>
  <w:style w:type="paragraph" w:customStyle="1" w:styleId="F248151DD7FF46F588FE2025ABACADAB">
    <w:name w:val="F248151DD7FF46F588FE2025ABACADAB"/>
    <w:rsid w:val="00205FB1"/>
  </w:style>
  <w:style w:type="paragraph" w:customStyle="1" w:styleId="0745AB8201AE48C385D768A6E18927D4">
    <w:name w:val="0745AB8201AE48C385D768A6E18927D4"/>
    <w:rsid w:val="00205FB1"/>
  </w:style>
  <w:style w:type="paragraph" w:customStyle="1" w:styleId="8687824E31664E6491315BD1BC815D34">
    <w:name w:val="8687824E31664E6491315BD1BC815D34"/>
    <w:rsid w:val="00205FB1"/>
  </w:style>
  <w:style w:type="paragraph" w:customStyle="1" w:styleId="74CB0360430640D6859B0DB9FA60EDE9">
    <w:name w:val="74CB0360430640D6859B0DB9FA60EDE9"/>
    <w:rsid w:val="00205FB1"/>
  </w:style>
  <w:style w:type="paragraph" w:customStyle="1" w:styleId="EAE779B450634C3CB4B3E45A4EA3B62E">
    <w:name w:val="EAE779B450634C3CB4B3E45A4EA3B62E"/>
    <w:rsid w:val="00205FB1"/>
  </w:style>
  <w:style w:type="paragraph" w:customStyle="1" w:styleId="C798BC6EF4C24755AE326D8F3B329388">
    <w:name w:val="C798BC6EF4C24755AE326D8F3B329388"/>
    <w:rsid w:val="00205FB1"/>
  </w:style>
  <w:style w:type="paragraph" w:customStyle="1" w:styleId="F6DBCE238E344348A82C01F5B1B5929A">
    <w:name w:val="F6DBCE238E344348A82C01F5B1B5929A"/>
    <w:rsid w:val="00205FB1"/>
  </w:style>
  <w:style w:type="paragraph" w:customStyle="1" w:styleId="469BF295D1E84F369A2D9AA9D81D370E">
    <w:name w:val="469BF295D1E84F369A2D9AA9D81D370E"/>
    <w:rsid w:val="00205FB1"/>
  </w:style>
  <w:style w:type="paragraph" w:customStyle="1" w:styleId="D4BB5EEF1DDB4A498921256CEF23C251">
    <w:name w:val="D4BB5EEF1DDB4A498921256CEF23C251"/>
    <w:rsid w:val="00205FB1"/>
  </w:style>
  <w:style w:type="paragraph" w:customStyle="1" w:styleId="AB817A00C68A427095A4691947A02E4E">
    <w:name w:val="AB817A00C68A427095A4691947A02E4E"/>
    <w:rsid w:val="00205FB1"/>
  </w:style>
  <w:style w:type="paragraph" w:customStyle="1" w:styleId="6F5C901E552B40E185E155C42A0E4E47">
    <w:name w:val="6F5C901E552B40E185E155C42A0E4E47"/>
    <w:rsid w:val="00205FB1"/>
  </w:style>
  <w:style w:type="paragraph" w:customStyle="1" w:styleId="81EBADADD39840E78F944A76867BB52D">
    <w:name w:val="81EBADADD39840E78F944A76867BB52D"/>
    <w:rsid w:val="00205FB1"/>
  </w:style>
  <w:style w:type="paragraph" w:customStyle="1" w:styleId="6EB038AD4E464E5B99FE4F29F1E0A908">
    <w:name w:val="6EB038AD4E464E5B99FE4F29F1E0A908"/>
    <w:rsid w:val="00205FB1"/>
  </w:style>
  <w:style w:type="paragraph" w:customStyle="1" w:styleId="1DF9DE46C3F340BAB0F126FEF24902C1">
    <w:name w:val="1DF9DE46C3F340BAB0F126FEF24902C1"/>
    <w:rsid w:val="00205FB1"/>
  </w:style>
  <w:style w:type="paragraph" w:customStyle="1" w:styleId="2FDC78CB9EB049A4A63365730DBD40F1">
    <w:name w:val="2FDC78CB9EB049A4A63365730DBD40F1"/>
    <w:rsid w:val="00205FB1"/>
  </w:style>
  <w:style w:type="paragraph" w:customStyle="1" w:styleId="63968699982748D6A8F8AE6729F2F93F">
    <w:name w:val="63968699982748D6A8F8AE6729F2F93F"/>
    <w:rsid w:val="00205FB1"/>
  </w:style>
  <w:style w:type="paragraph" w:customStyle="1" w:styleId="143922267B294F2D8B8B7D47C76832B1">
    <w:name w:val="143922267B294F2D8B8B7D47C76832B1"/>
    <w:rsid w:val="00205FB1"/>
  </w:style>
  <w:style w:type="paragraph" w:customStyle="1" w:styleId="BAD718FF23A545E0920E58DA54BA0652">
    <w:name w:val="BAD718FF23A545E0920E58DA54BA0652"/>
    <w:rsid w:val="00205FB1"/>
  </w:style>
  <w:style w:type="paragraph" w:customStyle="1" w:styleId="DA2C9C0784704EE1BD9D7FEF94416454">
    <w:name w:val="DA2C9C0784704EE1BD9D7FEF94416454"/>
    <w:rsid w:val="00205FB1"/>
  </w:style>
  <w:style w:type="paragraph" w:customStyle="1" w:styleId="B3B3CDB4854B4E749E565726C64224F6">
    <w:name w:val="B3B3CDB4854B4E749E565726C64224F6"/>
    <w:rsid w:val="00205FB1"/>
  </w:style>
  <w:style w:type="paragraph" w:customStyle="1" w:styleId="CA71C7EAFB3147C7AF618847BDBA1A80">
    <w:name w:val="CA71C7EAFB3147C7AF618847BDBA1A80"/>
    <w:rsid w:val="00205FB1"/>
  </w:style>
  <w:style w:type="paragraph" w:customStyle="1" w:styleId="FF3D8BC56446474CB5A64AAC7354EE12">
    <w:name w:val="FF3D8BC56446474CB5A64AAC7354EE12"/>
    <w:rsid w:val="00205FB1"/>
  </w:style>
  <w:style w:type="paragraph" w:customStyle="1" w:styleId="FC530CE523694336851BB5FE0C5E2D37">
    <w:name w:val="FC530CE523694336851BB5FE0C5E2D37"/>
    <w:rsid w:val="00205FB1"/>
  </w:style>
  <w:style w:type="paragraph" w:customStyle="1" w:styleId="FCE67EB65B0443279968BFBBEB7D6B72">
    <w:name w:val="FCE67EB65B0443279968BFBBEB7D6B72"/>
    <w:rsid w:val="00205FB1"/>
  </w:style>
  <w:style w:type="paragraph" w:customStyle="1" w:styleId="7DA180C5D13542D4A7DE056206132B9E">
    <w:name w:val="7DA180C5D13542D4A7DE056206132B9E"/>
    <w:rsid w:val="00205FB1"/>
  </w:style>
  <w:style w:type="paragraph" w:customStyle="1" w:styleId="314DF754C8A146B99B32C976821802C2">
    <w:name w:val="314DF754C8A146B99B32C976821802C2"/>
    <w:rsid w:val="00205FB1"/>
  </w:style>
  <w:style w:type="paragraph" w:customStyle="1" w:styleId="08746EC34A1645A89EFFC60B5781FBB8">
    <w:name w:val="08746EC34A1645A89EFFC60B5781FBB8"/>
    <w:rsid w:val="00205FB1"/>
  </w:style>
  <w:style w:type="paragraph" w:customStyle="1" w:styleId="986DB37D181747718B4FEA156124C727">
    <w:name w:val="986DB37D181747718B4FEA156124C727"/>
    <w:rsid w:val="00205FB1"/>
  </w:style>
  <w:style w:type="paragraph" w:customStyle="1" w:styleId="CCF6CF958E004DE9A356DD87CC547F46">
    <w:name w:val="CCF6CF958E004DE9A356DD87CC547F46"/>
    <w:rsid w:val="00205FB1"/>
  </w:style>
  <w:style w:type="paragraph" w:customStyle="1" w:styleId="C2ADACCEB40F49BEB358D26112F04DB0">
    <w:name w:val="C2ADACCEB40F49BEB358D26112F04DB0"/>
    <w:rsid w:val="00205FB1"/>
  </w:style>
  <w:style w:type="paragraph" w:customStyle="1" w:styleId="E2C8C596E08F44B88ADE5A1CCB75D73E">
    <w:name w:val="E2C8C596E08F44B88ADE5A1CCB75D73E"/>
    <w:rsid w:val="00205FB1"/>
  </w:style>
  <w:style w:type="paragraph" w:customStyle="1" w:styleId="D298D985B2854B99A9172792DA6EA574">
    <w:name w:val="D298D985B2854B99A9172792DA6EA574"/>
    <w:rsid w:val="00205FB1"/>
  </w:style>
  <w:style w:type="paragraph" w:customStyle="1" w:styleId="DCECFF251A9943ECB6970A4EE9523C6A">
    <w:name w:val="DCECFF251A9943ECB6970A4EE9523C6A"/>
    <w:rsid w:val="00205FB1"/>
  </w:style>
  <w:style w:type="paragraph" w:customStyle="1" w:styleId="8A8E2116EE8840AEB883207EDD5A5DC7">
    <w:name w:val="8A8E2116EE8840AEB883207EDD5A5DC7"/>
    <w:rsid w:val="00205FB1"/>
  </w:style>
  <w:style w:type="paragraph" w:customStyle="1" w:styleId="AD108E2E56894EB49702EC1452C7CE79">
    <w:name w:val="AD108E2E56894EB49702EC1452C7CE79"/>
    <w:rsid w:val="00205FB1"/>
  </w:style>
  <w:style w:type="paragraph" w:customStyle="1" w:styleId="97D14A272A314A2AA360FCDA08352F58">
    <w:name w:val="97D14A272A314A2AA360FCDA08352F58"/>
    <w:rsid w:val="00205FB1"/>
  </w:style>
  <w:style w:type="paragraph" w:customStyle="1" w:styleId="9558353031D1458E9EBE386D741F4DBD">
    <w:name w:val="9558353031D1458E9EBE386D741F4DBD"/>
    <w:rsid w:val="00205FB1"/>
  </w:style>
  <w:style w:type="paragraph" w:customStyle="1" w:styleId="6A4FE036220947859B86C63A39171234">
    <w:name w:val="6A4FE036220947859B86C63A39171234"/>
    <w:rsid w:val="00205FB1"/>
  </w:style>
  <w:style w:type="paragraph" w:customStyle="1" w:styleId="BE78CBA69B9E4DB490CEF616FD6D6861">
    <w:name w:val="BE78CBA69B9E4DB490CEF616FD6D6861"/>
    <w:rsid w:val="00205FB1"/>
  </w:style>
  <w:style w:type="paragraph" w:customStyle="1" w:styleId="759300B700684CC987DEE0C7B7F9D78F">
    <w:name w:val="759300B700684CC987DEE0C7B7F9D78F"/>
    <w:rsid w:val="00205FB1"/>
  </w:style>
  <w:style w:type="paragraph" w:customStyle="1" w:styleId="AE3F83E2B4F0415AA8A2746F1E1B27AC">
    <w:name w:val="AE3F83E2B4F0415AA8A2746F1E1B27AC"/>
    <w:rsid w:val="00205FB1"/>
  </w:style>
  <w:style w:type="paragraph" w:customStyle="1" w:styleId="6130E8970B4B4B43A2B0A789796ED438">
    <w:name w:val="6130E8970B4B4B43A2B0A789796ED438"/>
    <w:rsid w:val="00205FB1"/>
  </w:style>
  <w:style w:type="paragraph" w:customStyle="1" w:styleId="33F2512BE72D4931B04289E95CDD9E77">
    <w:name w:val="33F2512BE72D4931B04289E95CDD9E77"/>
    <w:rsid w:val="00205FB1"/>
  </w:style>
  <w:style w:type="paragraph" w:customStyle="1" w:styleId="2D48C9E93F1F47B7844645A85622116B">
    <w:name w:val="2D48C9E93F1F47B7844645A85622116B"/>
    <w:rsid w:val="00205FB1"/>
  </w:style>
  <w:style w:type="paragraph" w:customStyle="1" w:styleId="EFD97DD94A884FE0B4C4684DACFEAFE3">
    <w:name w:val="EFD97DD94A884FE0B4C4684DACFEAFE3"/>
    <w:rsid w:val="00205FB1"/>
  </w:style>
  <w:style w:type="paragraph" w:customStyle="1" w:styleId="8DBE2AACF31C4CED8C616A500447BA7A">
    <w:name w:val="8DBE2AACF31C4CED8C616A500447BA7A"/>
    <w:rsid w:val="00205FB1"/>
  </w:style>
  <w:style w:type="paragraph" w:customStyle="1" w:styleId="7F1F0E6E9185465E8B98D70C118A30FB">
    <w:name w:val="7F1F0E6E9185465E8B98D70C118A30FB"/>
    <w:rsid w:val="00205FB1"/>
  </w:style>
  <w:style w:type="paragraph" w:customStyle="1" w:styleId="10F6F9DBBA9A4244A14A5374EB45E545">
    <w:name w:val="10F6F9DBBA9A4244A14A5374EB45E545"/>
    <w:rsid w:val="00205FB1"/>
  </w:style>
  <w:style w:type="paragraph" w:customStyle="1" w:styleId="8387CB34D35D480ABA1E9D219AF703A4">
    <w:name w:val="8387CB34D35D480ABA1E9D219AF703A4"/>
    <w:rsid w:val="00205FB1"/>
  </w:style>
  <w:style w:type="paragraph" w:customStyle="1" w:styleId="723D448AFD404470B23C9A97B36A5B59">
    <w:name w:val="723D448AFD404470B23C9A97B36A5B59"/>
    <w:rsid w:val="00205FB1"/>
  </w:style>
  <w:style w:type="paragraph" w:customStyle="1" w:styleId="A9D8EDB55A12492780FEF5597F2F6802">
    <w:name w:val="A9D8EDB55A12492780FEF5597F2F6802"/>
    <w:rsid w:val="00205FB1"/>
  </w:style>
  <w:style w:type="paragraph" w:customStyle="1" w:styleId="2677D0F293E445478712A8B42981ED05">
    <w:name w:val="2677D0F293E445478712A8B42981ED05"/>
    <w:rsid w:val="00205FB1"/>
  </w:style>
  <w:style w:type="paragraph" w:customStyle="1" w:styleId="79831DA8D31C4C1FBC5058157E1BE3B1">
    <w:name w:val="79831DA8D31C4C1FBC5058157E1BE3B1"/>
    <w:rsid w:val="00205FB1"/>
  </w:style>
  <w:style w:type="paragraph" w:customStyle="1" w:styleId="D748FA1DE26E41218744B0B69C4D141B">
    <w:name w:val="D748FA1DE26E41218744B0B69C4D141B"/>
    <w:rsid w:val="00205FB1"/>
  </w:style>
  <w:style w:type="paragraph" w:customStyle="1" w:styleId="E3D526F512A54261947140C49375600D">
    <w:name w:val="E3D526F512A54261947140C49375600D"/>
    <w:rsid w:val="00205FB1"/>
  </w:style>
  <w:style w:type="paragraph" w:customStyle="1" w:styleId="3440F494806D40FE9D1E660C683AF659">
    <w:name w:val="3440F494806D40FE9D1E660C683AF659"/>
    <w:rsid w:val="00205FB1"/>
  </w:style>
  <w:style w:type="paragraph" w:customStyle="1" w:styleId="972F27B77C3C4004A79CFE432ACEF1A6">
    <w:name w:val="972F27B77C3C4004A79CFE432ACEF1A6"/>
    <w:rsid w:val="00205FB1"/>
  </w:style>
  <w:style w:type="paragraph" w:customStyle="1" w:styleId="3A13557DFE9A49A3A0844FCF4C0BC420">
    <w:name w:val="3A13557DFE9A49A3A0844FCF4C0BC420"/>
    <w:rsid w:val="00205FB1"/>
  </w:style>
  <w:style w:type="paragraph" w:customStyle="1" w:styleId="45E800EC181E48B68957EEFEBFC877AE">
    <w:name w:val="45E800EC181E48B68957EEFEBFC877AE"/>
    <w:rsid w:val="00205FB1"/>
  </w:style>
  <w:style w:type="paragraph" w:customStyle="1" w:styleId="05844A73815745DE83CE96D197B211A2">
    <w:name w:val="05844A73815745DE83CE96D197B211A2"/>
    <w:rsid w:val="00205FB1"/>
  </w:style>
  <w:style w:type="paragraph" w:customStyle="1" w:styleId="B7B0F218D6A8455BB9F2C012ED89123F">
    <w:name w:val="B7B0F218D6A8455BB9F2C012ED89123F"/>
    <w:rsid w:val="00205FB1"/>
  </w:style>
  <w:style w:type="paragraph" w:customStyle="1" w:styleId="41BE53D578484D48830A3631AEFDB891">
    <w:name w:val="41BE53D578484D48830A3631AEFDB891"/>
    <w:rsid w:val="00205FB1"/>
  </w:style>
  <w:style w:type="paragraph" w:customStyle="1" w:styleId="AE0DC095891D460B9BD2516A26E6D94C">
    <w:name w:val="AE0DC095891D460B9BD2516A26E6D94C"/>
    <w:rsid w:val="00205FB1"/>
  </w:style>
  <w:style w:type="paragraph" w:customStyle="1" w:styleId="16061F37063D4653BBE2F173D651F820">
    <w:name w:val="16061F37063D4653BBE2F173D651F820"/>
    <w:rsid w:val="00205FB1"/>
  </w:style>
  <w:style w:type="paragraph" w:customStyle="1" w:styleId="6D5E81A7AE884CABA5878AB0E03CC1F9">
    <w:name w:val="6D5E81A7AE884CABA5878AB0E03CC1F9"/>
    <w:rsid w:val="00205FB1"/>
  </w:style>
  <w:style w:type="paragraph" w:customStyle="1" w:styleId="59CD819956C647D98424C0D86D70EE78">
    <w:name w:val="59CD819956C647D98424C0D86D70EE78"/>
    <w:rsid w:val="00205FB1"/>
  </w:style>
  <w:style w:type="paragraph" w:customStyle="1" w:styleId="3DF7096E3D244A2791250EC5F381E69F">
    <w:name w:val="3DF7096E3D244A2791250EC5F381E69F"/>
    <w:rsid w:val="00205FB1"/>
  </w:style>
  <w:style w:type="paragraph" w:customStyle="1" w:styleId="36D9B4053BE54D608DACB62FFF6A8A5C">
    <w:name w:val="36D9B4053BE54D608DACB62FFF6A8A5C"/>
    <w:rsid w:val="00205FB1"/>
  </w:style>
  <w:style w:type="paragraph" w:customStyle="1" w:styleId="37DA3018F2824604ADB55E5AB7EF61AC">
    <w:name w:val="37DA3018F2824604ADB55E5AB7EF61AC"/>
    <w:rsid w:val="00205FB1"/>
  </w:style>
  <w:style w:type="paragraph" w:customStyle="1" w:styleId="1495C69C449A43099888605913FC0509">
    <w:name w:val="1495C69C449A43099888605913FC0509"/>
    <w:rsid w:val="00205FB1"/>
  </w:style>
  <w:style w:type="paragraph" w:customStyle="1" w:styleId="CE1D3A9F46B6499FB7380E6F84D3097A">
    <w:name w:val="CE1D3A9F46B6499FB7380E6F84D3097A"/>
    <w:rsid w:val="00205FB1"/>
  </w:style>
  <w:style w:type="paragraph" w:customStyle="1" w:styleId="F286E5F787AD45D98D21E5FF40502FB3">
    <w:name w:val="F286E5F787AD45D98D21E5FF40502FB3"/>
    <w:rsid w:val="00205FB1"/>
  </w:style>
  <w:style w:type="paragraph" w:customStyle="1" w:styleId="1469A05C0D0042758FB4403B83E27CDC">
    <w:name w:val="1469A05C0D0042758FB4403B83E27CDC"/>
    <w:rsid w:val="00205FB1"/>
  </w:style>
  <w:style w:type="paragraph" w:customStyle="1" w:styleId="B018C1840F9B4EA4BB7BB46A1137322E">
    <w:name w:val="B018C1840F9B4EA4BB7BB46A1137322E"/>
    <w:rsid w:val="00205FB1"/>
  </w:style>
  <w:style w:type="paragraph" w:customStyle="1" w:styleId="776CC579073D40649DC32E007BC8C790">
    <w:name w:val="776CC579073D40649DC32E007BC8C790"/>
    <w:rsid w:val="00205FB1"/>
  </w:style>
  <w:style w:type="paragraph" w:customStyle="1" w:styleId="0D49C45F8C60459F986A4BC268C6D8C5">
    <w:name w:val="0D49C45F8C60459F986A4BC268C6D8C5"/>
    <w:rsid w:val="00205FB1"/>
  </w:style>
  <w:style w:type="paragraph" w:customStyle="1" w:styleId="0B928CF880364F4584D97E47FCD3D688">
    <w:name w:val="0B928CF880364F4584D97E47FCD3D688"/>
    <w:rsid w:val="00205FB1"/>
  </w:style>
  <w:style w:type="paragraph" w:customStyle="1" w:styleId="D0E5476496DE4D01A0A3DEB028FC2576">
    <w:name w:val="D0E5476496DE4D01A0A3DEB028FC2576"/>
    <w:rsid w:val="00205FB1"/>
  </w:style>
  <w:style w:type="paragraph" w:customStyle="1" w:styleId="1ACA6AED229E4F9487F7FFD0B34F9E98">
    <w:name w:val="1ACA6AED229E4F9487F7FFD0B34F9E98"/>
    <w:rsid w:val="00205FB1"/>
  </w:style>
  <w:style w:type="paragraph" w:customStyle="1" w:styleId="A4FE8593328F43A5A5DD5E01A10FC4A2">
    <w:name w:val="A4FE8593328F43A5A5DD5E01A10FC4A2"/>
    <w:rsid w:val="00205FB1"/>
  </w:style>
  <w:style w:type="paragraph" w:customStyle="1" w:styleId="B3E5710E29D842D89D9EB812DE045422">
    <w:name w:val="B3E5710E29D842D89D9EB812DE045422"/>
    <w:rsid w:val="00205FB1"/>
  </w:style>
  <w:style w:type="paragraph" w:customStyle="1" w:styleId="5F343719502F4C508BF1B4B8B3DB7A75">
    <w:name w:val="5F343719502F4C508BF1B4B8B3DB7A75"/>
    <w:rsid w:val="00205FB1"/>
  </w:style>
  <w:style w:type="paragraph" w:customStyle="1" w:styleId="3E7D9765FB0F41EF9C19FED0DD83E324">
    <w:name w:val="3E7D9765FB0F41EF9C19FED0DD83E324"/>
    <w:rsid w:val="00205FB1"/>
  </w:style>
  <w:style w:type="paragraph" w:customStyle="1" w:styleId="99CA42608FF347BBA2C62C4A6BCEFF73">
    <w:name w:val="99CA42608FF347BBA2C62C4A6BCEFF73"/>
    <w:rsid w:val="00205FB1"/>
  </w:style>
  <w:style w:type="paragraph" w:customStyle="1" w:styleId="825BA4E696094F659D56C3E1BF10788E">
    <w:name w:val="825BA4E696094F659D56C3E1BF10788E"/>
    <w:rsid w:val="00205FB1"/>
  </w:style>
  <w:style w:type="paragraph" w:customStyle="1" w:styleId="5F491579945942CA8B768A637D474508">
    <w:name w:val="5F491579945942CA8B768A637D474508"/>
    <w:rsid w:val="00205FB1"/>
  </w:style>
  <w:style w:type="paragraph" w:customStyle="1" w:styleId="C082665CC5E24BF497DC609DB2A2E06B">
    <w:name w:val="C082665CC5E24BF497DC609DB2A2E06B"/>
    <w:rsid w:val="00205FB1"/>
  </w:style>
  <w:style w:type="paragraph" w:customStyle="1" w:styleId="486182DD49BA45579EC79EC518200A57">
    <w:name w:val="486182DD49BA45579EC79EC518200A57"/>
    <w:rsid w:val="00205FB1"/>
  </w:style>
  <w:style w:type="paragraph" w:customStyle="1" w:styleId="466095EF5B124F0DA9206C9FB48CB4B9">
    <w:name w:val="466095EF5B124F0DA9206C9FB48CB4B9"/>
    <w:rsid w:val="00205FB1"/>
  </w:style>
  <w:style w:type="paragraph" w:customStyle="1" w:styleId="6BC54B125F9B45F69609C136407984EC">
    <w:name w:val="6BC54B125F9B45F69609C136407984EC"/>
    <w:rsid w:val="00205FB1"/>
  </w:style>
  <w:style w:type="paragraph" w:customStyle="1" w:styleId="CDC0148080514BDF8DFDCAE531A46DE1">
    <w:name w:val="CDC0148080514BDF8DFDCAE531A46DE1"/>
    <w:rsid w:val="00205FB1"/>
  </w:style>
  <w:style w:type="paragraph" w:customStyle="1" w:styleId="9F4F2C53746F45F3907BF3A339CE812E">
    <w:name w:val="9F4F2C53746F45F3907BF3A339CE812E"/>
    <w:rsid w:val="00205FB1"/>
  </w:style>
  <w:style w:type="paragraph" w:customStyle="1" w:styleId="F76AADFD07294A98988564D70E60E074">
    <w:name w:val="F76AADFD07294A98988564D70E60E074"/>
    <w:rsid w:val="00205FB1"/>
  </w:style>
  <w:style w:type="paragraph" w:customStyle="1" w:styleId="C926D94A66974DAE975A26511D87CAEB">
    <w:name w:val="C926D94A66974DAE975A26511D87CAEB"/>
    <w:rsid w:val="00205FB1"/>
  </w:style>
  <w:style w:type="paragraph" w:customStyle="1" w:styleId="CD4AB33D41944A6799BB60BAE6F89E0D">
    <w:name w:val="CD4AB33D41944A6799BB60BAE6F89E0D"/>
    <w:rsid w:val="00205FB1"/>
  </w:style>
  <w:style w:type="paragraph" w:customStyle="1" w:styleId="B9597AE2505A481C9120B915257E3792">
    <w:name w:val="B9597AE2505A481C9120B915257E3792"/>
    <w:rsid w:val="00205FB1"/>
  </w:style>
  <w:style w:type="paragraph" w:customStyle="1" w:styleId="2546389F87BA4D028FE9183D464A7034">
    <w:name w:val="2546389F87BA4D028FE9183D464A7034"/>
    <w:rsid w:val="00205FB1"/>
  </w:style>
  <w:style w:type="paragraph" w:customStyle="1" w:styleId="A7E68CD12E924859B1099A911A22B347">
    <w:name w:val="A7E68CD12E924859B1099A911A22B347"/>
    <w:rsid w:val="00205FB1"/>
  </w:style>
  <w:style w:type="paragraph" w:customStyle="1" w:styleId="F0EA8EC0EECA48498E8B7F7ADFE68F55">
    <w:name w:val="F0EA8EC0EECA48498E8B7F7ADFE68F55"/>
    <w:rsid w:val="00205FB1"/>
  </w:style>
  <w:style w:type="paragraph" w:customStyle="1" w:styleId="D5FD0F6651B9463B93E47E7F23E703CC">
    <w:name w:val="D5FD0F6651B9463B93E47E7F23E703CC"/>
    <w:rsid w:val="00205FB1"/>
  </w:style>
  <w:style w:type="paragraph" w:customStyle="1" w:styleId="9B290F1582AD4285B9181C6081EC9F42">
    <w:name w:val="9B290F1582AD4285B9181C6081EC9F42"/>
    <w:rsid w:val="00205FB1"/>
  </w:style>
  <w:style w:type="paragraph" w:customStyle="1" w:styleId="2923AEC7FD8546CDA4C2287A2518F19F">
    <w:name w:val="2923AEC7FD8546CDA4C2287A2518F19F"/>
    <w:rsid w:val="00205FB1"/>
  </w:style>
  <w:style w:type="paragraph" w:customStyle="1" w:styleId="5F5047C4D4184CED9B0A890DE654B022">
    <w:name w:val="5F5047C4D4184CED9B0A890DE654B022"/>
    <w:rsid w:val="00205FB1"/>
  </w:style>
  <w:style w:type="paragraph" w:customStyle="1" w:styleId="FA83E29F025F414B85360589093716FA">
    <w:name w:val="FA83E29F025F414B85360589093716FA"/>
    <w:rsid w:val="00205FB1"/>
  </w:style>
  <w:style w:type="paragraph" w:customStyle="1" w:styleId="68C5841C5B884425B38C009E9DB223CC">
    <w:name w:val="68C5841C5B884425B38C009E9DB223CC"/>
    <w:rsid w:val="00205FB1"/>
  </w:style>
  <w:style w:type="paragraph" w:customStyle="1" w:styleId="D02780E28CAE408A99E4F88DD6903888">
    <w:name w:val="D02780E28CAE408A99E4F88DD6903888"/>
    <w:rsid w:val="00205FB1"/>
  </w:style>
  <w:style w:type="paragraph" w:customStyle="1" w:styleId="C728AC57BB48402CBAF814424C0C2875">
    <w:name w:val="C728AC57BB48402CBAF814424C0C2875"/>
    <w:rsid w:val="00205FB1"/>
  </w:style>
  <w:style w:type="paragraph" w:customStyle="1" w:styleId="B41466EC6F8F43ED9B55A849FFF6FBC3">
    <w:name w:val="B41466EC6F8F43ED9B55A849FFF6FBC3"/>
    <w:rsid w:val="00205FB1"/>
  </w:style>
  <w:style w:type="paragraph" w:customStyle="1" w:styleId="43DA411A2E6A4D0490DD2E53EEB808F7">
    <w:name w:val="43DA411A2E6A4D0490DD2E53EEB808F7"/>
    <w:rsid w:val="00205FB1"/>
  </w:style>
  <w:style w:type="paragraph" w:customStyle="1" w:styleId="7C8BFA1820654C938868233E6B38B6AA">
    <w:name w:val="7C8BFA1820654C938868233E6B38B6AA"/>
    <w:rsid w:val="00205FB1"/>
  </w:style>
  <w:style w:type="paragraph" w:customStyle="1" w:styleId="4E02810C96404E4F97C0DAA09CBCCC61">
    <w:name w:val="4E02810C96404E4F97C0DAA09CBCCC61"/>
    <w:rsid w:val="00205FB1"/>
  </w:style>
  <w:style w:type="paragraph" w:customStyle="1" w:styleId="E594121EAA954678858C0D2A4C1AFFC5">
    <w:name w:val="E594121EAA954678858C0D2A4C1AFFC5"/>
    <w:rsid w:val="00205FB1"/>
  </w:style>
  <w:style w:type="paragraph" w:customStyle="1" w:styleId="2BC69FFA697648929054844E20FB2EFE">
    <w:name w:val="2BC69FFA697648929054844E20FB2EFE"/>
    <w:rsid w:val="00205FB1"/>
  </w:style>
  <w:style w:type="paragraph" w:customStyle="1" w:styleId="5F37B9DB9384451D8EEC3FD100692DDF">
    <w:name w:val="5F37B9DB9384451D8EEC3FD100692DDF"/>
    <w:rsid w:val="00205FB1"/>
  </w:style>
  <w:style w:type="paragraph" w:customStyle="1" w:styleId="7A52B4F182FB4B8AB67D90786FD26DC9">
    <w:name w:val="7A52B4F182FB4B8AB67D90786FD26DC9"/>
    <w:rsid w:val="00205FB1"/>
  </w:style>
  <w:style w:type="paragraph" w:customStyle="1" w:styleId="AF823F722E454665A2F0AE00D36C62E4">
    <w:name w:val="AF823F722E454665A2F0AE00D36C62E4"/>
    <w:rsid w:val="00205FB1"/>
  </w:style>
  <w:style w:type="paragraph" w:customStyle="1" w:styleId="57629DF1E06E41FFB5DA1F9840A5FDB5">
    <w:name w:val="57629DF1E06E41FFB5DA1F9840A5FDB5"/>
    <w:rsid w:val="00205FB1"/>
  </w:style>
  <w:style w:type="paragraph" w:customStyle="1" w:styleId="59938D24C08048119F4CD8CF535ABBAC">
    <w:name w:val="59938D24C08048119F4CD8CF535ABBAC"/>
    <w:rsid w:val="00205FB1"/>
  </w:style>
  <w:style w:type="paragraph" w:customStyle="1" w:styleId="7797C1D0CED547808A26C1C22CCD57EA">
    <w:name w:val="7797C1D0CED547808A26C1C22CCD57EA"/>
    <w:rsid w:val="00205FB1"/>
  </w:style>
  <w:style w:type="paragraph" w:customStyle="1" w:styleId="20B525A3718348BBA5BD950198AB2BD81">
    <w:name w:val="20B525A3718348BBA5BD950198AB2BD81"/>
    <w:rsid w:val="00205FB1"/>
    <w:pPr>
      <w:spacing w:before="60" w:after="60" w:line="264" w:lineRule="auto"/>
    </w:pPr>
    <w:rPr>
      <w:rFonts w:eastAsia="Arial Narrow" w:cs="Arial Narrow"/>
      <w:sz w:val="18"/>
      <w:szCs w:val="18"/>
      <w:lang w:eastAsia="ja-JP"/>
    </w:rPr>
  </w:style>
  <w:style w:type="paragraph" w:customStyle="1" w:styleId="7CD84732969047939F074C9F66EB1A4A1">
    <w:name w:val="7CD84732969047939F074C9F66EB1A4A1"/>
    <w:rsid w:val="00205FB1"/>
    <w:pPr>
      <w:spacing w:before="60" w:after="60" w:line="264" w:lineRule="auto"/>
    </w:pPr>
    <w:rPr>
      <w:rFonts w:eastAsia="Arial Narrow" w:cs="Arial Narrow"/>
      <w:sz w:val="18"/>
      <w:szCs w:val="18"/>
      <w:lang w:eastAsia="ja-JP"/>
    </w:rPr>
  </w:style>
  <w:style w:type="paragraph" w:customStyle="1" w:styleId="7E443C855FC64815B760A1C9454F54931">
    <w:name w:val="7E443C855FC64815B760A1C9454F54931"/>
    <w:rsid w:val="00205FB1"/>
    <w:pPr>
      <w:spacing w:before="60" w:after="60" w:line="264" w:lineRule="auto"/>
    </w:pPr>
    <w:rPr>
      <w:rFonts w:eastAsia="Arial Narrow" w:cs="Arial Narrow"/>
      <w:sz w:val="18"/>
      <w:szCs w:val="18"/>
      <w:lang w:eastAsia="ja-JP"/>
    </w:rPr>
  </w:style>
  <w:style w:type="paragraph" w:customStyle="1" w:styleId="F248151DD7FF46F588FE2025ABACADAB1">
    <w:name w:val="F248151DD7FF46F588FE2025ABACADAB1"/>
    <w:rsid w:val="00205FB1"/>
    <w:pPr>
      <w:spacing w:before="60" w:after="60" w:line="264" w:lineRule="auto"/>
    </w:pPr>
    <w:rPr>
      <w:rFonts w:eastAsia="Arial Narrow" w:cs="Arial Narrow"/>
      <w:sz w:val="18"/>
      <w:szCs w:val="18"/>
      <w:lang w:eastAsia="ja-JP"/>
    </w:rPr>
  </w:style>
  <w:style w:type="paragraph" w:customStyle="1" w:styleId="7A52B4F182FB4B8AB67D90786FD26DC91">
    <w:name w:val="7A52B4F182FB4B8AB67D90786FD26DC91"/>
    <w:rsid w:val="00205FB1"/>
    <w:pPr>
      <w:spacing w:before="60" w:after="60" w:line="264" w:lineRule="auto"/>
    </w:pPr>
    <w:rPr>
      <w:rFonts w:eastAsia="Arial Narrow" w:cs="Arial Narrow"/>
      <w:sz w:val="18"/>
      <w:szCs w:val="18"/>
      <w:lang w:eastAsia="ja-JP"/>
    </w:rPr>
  </w:style>
  <w:style w:type="paragraph" w:customStyle="1" w:styleId="59AD8C6425DA45B29BA1A52B8DA86F731">
    <w:name w:val="59AD8C6425DA45B29BA1A52B8DA86F731"/>
    <w:rsid w:val="00205FB1"/>
    <w:pPr>
      <w:spacing w:before="60" w:after="60" w:line="264" w:lineRule="auto"/>
    </w:pPr>
    <w:rPr>
      <w:rFonts w:eastAsia="Arial Narrow" w:cs="Arial Narrow"/>
      <w:sz w:val="18"/>
      <w:szCs w:val="18"/>
      <w:lang w:eastAsia="ja-JP"/>
    </w:rPr>
  </w:style>
  <w:style w:type="paragraph" w:customStyle="1" w:styleId="B9E972F73598494780D61CC2BD30FEE71">
    <w:name w:val="B9E972F73598494780D61CC2BD30FEE71"/>
    <w:rsid w:val="00205FB1"/>
    <w:pPr>
      <w:spacing w:before="60" w:after="60" w:line="264" w:lineRule="auto"/>
    </w:pPr>
    <w:rPr>
      <w:rFonts w:eastAsia="Arial Narrow" w:cs="Arial Narrow"/>
      <w:sz w:val="18"/>
      <w:szCs w:val="18"/>
      <w:lang w:eastAsia="ja-JP"/>
    </w:rPr>
  </w:style>
  <w:style w:type="paragraph" w:customStyle="1" w:styleId="4B49FBDE972D4A738C4CF40DB1D15FAB1">
    <w:name w:val="4B49FBDE972D4A738C4CF40DB1D15FAB1"/>
    <w:rsid w:val="00205FB1"/>
    <w:pPr>
      <w:spacing w:before="60" w:after="60" w:line="264" w:lineRule="auto"/>
    </w:pPr>
    <w:rPr>
      <w:rFonts w:eastAsia="Arial Narrow" w:cs="Arial Narrow"/>
      <w:sz w:val="18"/>
      <w:szCs w:val="18"/>
      <w:lang w:eastAsia="ja-JP"/>
    </w:rPr>
  </w:style>
  <w:style w:type="paragraph" w:customStyle="1" w:styleId="670EA2A57BBB47F5A36824FA6448E0B11">
    <w:name w:val="670EA2A57BBB47F5A36824FA6448E0B11"/>
    <w:rsid w:val="00205FB1"/>
    <w:pPr>
      <w:spacing w:before="60" w:after="60" w:line="264" w:lineRule="auto"/>
    </w:pPr>
    <w:rPr>
      <w:rFonts w:eastAsia="Arial Narrow" w:cs="Arial Narrow"/>
      <w:sz w:val="18"/>
      <w:szCs w:val="18"/>
      <w:lang w:eastAsia="ja-JP"/>
    </w:rPr>
  </w:style>
  <w:style w:type="paragraph" w:customStyle="1" w:styleId="772E097710F1457FB265905C14E4D2A01">
    <w:name w:val="772E097710F1457FB265905C14E4D2A01"/>
    <w:rsid w:val="00205FB1"/>
    <w:pPr>
      <w:spacing w:before="60" w:after="60" w:line="264" w:lineRule="auto"/>
    </w:pPr>
    <w:rPr>
      <w:rFonts w:eastAsia="Arial Narrow" w:cs="Arial Narrow"/>
      <w:sz w:val="18"/>
      <w:szCs w:val="18"/>
      <w:lang w:eastAsia="ja-JP"/>
    </w:rPr>
  </w:style>
  <w:style w:type="paragraph" w:customStyle="1" w:styleId="85FA3B2BA4054B1395EFA5B835BA1A24">
    <w:name w:val="85FA3B2BA4054B1395EFA5B835BA1A24"/>
    <w:rsid w:val="00205FB1"/>
  </w:style>
  <w:style w:type="paragraph" w:customStyle="1" w:styleId="74C1284C2D354678BE26BB1A3F837F2B">
    <w:name w:val="74C1284C2D354678BE26BB1A3F837F2B"/>
    <w:rsid w:val="00205FB1"/>
  </w:style>
  <w:style w:type="paragraph" w:customStyle="1" w:styleId="E21B53E173764E81A5B36F5D2A328979">
    <w:name w:val="E21B53E173764E81A5B36F5D2A328979"/>
    <w:rsid w:val="00205FB1"/>
  </w:style>
  <w:style w:type="paragraph" w:customStyle="1" w:styleId="7063D341FC1046138B5508885D136798">
    <w:name w:val="7063D341FC1046138B5508885D136798"/>
    <w:rsid w:val="00205FB1"/>
  </w:style>
  <w:style w:type="paragraph" w:customStyle="1" w:styleId="26E8EDBD245B40CB80CCF1371E83D224">
    <w:name w:val="26E8EDBD245B40CB80CCF1371E83D224"/>
    <w:rsid w:val="00205FB1"/>
  </w:style>
  <w:style w:type="paragraph" w:customStyle="1" w:styleId="C5981D4945864F9F875B741D215CB4AA">
    <w:name w:val="C5981D4945864F9F875B741D215CB4AA"/>
    <w:rsid w:val="00205FB1"/>
  </w:style>
  <w:style w:type="paragraph" w:customStyle="1" w:styleId="5ED07125CA394C50B2F66DD7D1A5C74C">
    <w:name w:val="5ED07125CA394C50B2F66DD7D1A5C74C"/>
    <w:rsid w:val="00205FB1"/>
  </w:style>
  <w:style w:type="paragraph" w:customStyle="1" w:styleId="D8B4C9E7A0DC4FA995121690F77C4805">
    <w:name w:val="D8B4C9E7A0DC4FA995121690F77C4805"/>
    <w:rsid w:val="00205FB1"/>
  </w:style>
  <w:style w:type="paragraph" w:customStyle="1" w:styleId="C07F6F23229F495BB28084A8DE6164A9">
    <w:name w:val="C07F6F23229F495BB28084A8DE6164A9"/>
    <w:rsid w:val="00205FB1"/>
  </w:style>
  <w:style w:type="paragraph" w:customStyle="1" w:styleId="21FD39B3D73245099F1E2360665C2E5E">
    <w:name w:val="21FD39B3D73245099F1E2360665C2E5E"/>
    <w:rsid w:val="00205FB1"/>
  </w:style>
  <w:style w:type="paragraph" w:customStyle="1" w:styleId="F8A454CBC0F7472491AE5589D629ED5A">
    <w:name w:val="F8A454CBC0F7472491AE5589D629ED5A"/>
    <w:rsid w:val="00205FB1"/>
  </w:style>
  <w:style w:type="paragraph" w:customStyle="1" w:styleId="17E05B6FF32C41E3AC4E464B00A114FD">
    <w:name w:val="17E05B6FF32C41E3AC4E464B00A114FD"/>
    <w:rsid w:val="00205FB1"/>
  </w:style>
  <w:style w:type="paragraph" w:customStyle="1" w:styleId="F931F16BAD6F4301B6D1F7DF0EE5A844">
    <w:name w:val="F931F16BAD6F4301B6D1F7DF0EE5A844"/>
    <w:rsid w:val="00205FB1"/>
  </w:style>
  <w:style w:type="paragraph" w:customStyle="1" w:styleId="5515A41BE6CD45C3AB8BB40421E1A137">
    <w:name w:val="5515A41BE6CD45C3AB8BB40421E1A137"/>
    <w:rsid w:val="00205FB1"/>
  </w:style>
  <w:style w:type="paragraph" w:customStyle="1" w:styleId="CDF002DDB4D64B08A779F69C5C417E8C">
    <w:name w:val="CDF002DDB4D64B08A779F69C5C417E8C"/>
    <w:rsid w:val="00205FB1"/>
  </w:style>
  <w:style w:type="paragraph" w:customStyle="1" w:styleId="DD168EBC6F4740CEB20BFD4C39CB6E44">
    <w:name w:val="DD168EBC6F4740CEB20BFD4C39CB6E44"/>
    <w:rsid w:val="00205FB1"/>
  </w:style>
  <w:style w:type="paragraph" w:customStyle="1" w:styleId="6BC313ABF3744C449933E218A185717E">
    <w:name w:val="6BC313ABF3744C449933E218A185717E"/>
    <w:rsid w:val="00205FB1"/>
  </w:style>
  <w:style w:type="paragraph" w:customStyle="1" w:styleId="71AB641F8EA74CE89A4A736FD5608C11">
    <w:name w:val="71AB641F8EA74CE89A4A736FD5608C11"/>
    <w:rsid w:val="00205FB1"/>
  </w:style>
  <w:style w:type="paragraph" w:customStyle="1" w:styleId="CC164702263143BAB1A2CF89A5709104">
    <w:name w:val="CC164702263143BAB1A2CF89A5709104"/>
    <w:rsid w:val="00205FB1"/>
  </w:style>
  <w:style w:type="paragraph" w:customStyle="1" w:styleId="69084E0EE7A54A5D839243CD9823C3E7">
    <w:name w:val="69084E0EE7A54A5D839243CD9823C3E7"/>
    <w:rsid w:val="00205FB1"/>
  </w:style>
  <w:style w:type="paragraph" w:customStyle="1" w:styleId="005F27230F2C4CC6B943852EAC81626B">
    <w:name w:val="005F27230F2C4CC6B943852EAC81626B"/>
    <w:rsid w:val="00205FB1"/>
  </w:style>
  <w:style w:type="paragraph" w:customStyle="1" w:styleId="7BE4A7899E2F4171B583C4889A4874DA">
    <w:name w:val="7BE4A7899E2F4171B583C4889A4874DA"/>
    <w:rsid w:val="00205FB1"/>
  </w:style>
  <w:style w:type="paragraph" w:customStyle="1" w:styleId="8C5529B47660410E9557A26093243A83">
    <w:name w:val="8C5529B47660410E9557A26093243A83"/>
    <w:rsid w:val="00205FB1"/>
  </w:style>
  <w:style w:type="paragraph" w:customStyle="1" w:styleId="CFE6A6A6C0A64FF2BC46AE5C4D15BC27">
    <w:name w:val="CFE6A6A6C0A64FF2BC46AE5C4D15BC27"/>
    <w:rsid w:val="00205FB1"/>
  </w:style>
  <w:style w:type="paragraph" w:customStyle="1" w:styleId="90F3152F2AE54BF69CD2F1EBE284685E">
    <w:name w:val="90F3152F2AE54BF69CD2F1EBE284685E"/>
    <w:rsid w:val="00205FB1"/>
  </w:style>
  <w:style w:type="paragraph" w:customStyle="1" w:styleId="CFD6050AD78D402C8E25A7C7135D4978">
    <w:name w:val="CFD6050AD78D402C8E25A7C7135D4978"/>
    <w:rsid w:val="00205FB1"/>
  </w:style>
  <w:style w:type="paragraph" w:customStyle="1" w:styleId="3EE70FB5737247F88D9D8C307AC9331A">
    <w:name w:val="3EE70FB5737247F88D9D8C307AC9331A"/>
    <w:rsid w:val="00205FB1"/>
  </w:style>
  <w:style w:type="paragraph" w:customStyle="1" w:styleId="DFDEC2F457E04E5CB9BB6342CB09602D">
    <w:name w:val="DFDEC2F457E04E5CB9BB6342CB09602D"/>
    <w:rsid w:val="00205FB1"/>
  </w:style>
  <w:style w:type="paragraph" w:customStyle="1" w:styleId="6E61E24CFD8942F0AB78CA41D83F7422">
    <w:name w:val="6E61E24CFD8942F0AB78CA41D83F7422"/>
    <w:rsid w:val="00205FB1"/>
  </w:style>
  <w:style w:type="paragraph" w:customStyle="1" w:styleId="03BDF7C0599C4170B081BFF676558C49">
    <w:name w:val="03BDF7C0599C4170B081BFF676558C49"/>
    <w:rsid w:val="00205FB1"/>
  </w:style>
  <w:style w:type="paragraph" w:customStyle="1" w:styleId="0B924B60DB9346299E3474078B1EF5A6">
    <w:name w:val="0B924B60DB9346299E3474078B1EF5A6"/>
    <w:rsid w:val="00205FB1"/>
  </w:style>
  <w:style w:type="paragraph" w:customStyle="1" w:styleId="201E64BEF25D44ADB36F187C41A0641B">
    <w:name w:val="201E64BEF25D44ADB36F187C41A0641B"/>
    <w:rsid w:val="00205FB1"/>
  </w:style>
  <w:style w:type="paragraph" w:customStyle="1" w:styleId="1A6D846754674B07A1E94CA1D0128111">
    <w:name w:val="1A6D846754674B07A1E94CA1D0128111"/>
    <w:rsid w:val="00205FB1"/>
  </w:style>
  <w:style w:type="paragraph" w:customStyle="1" w:styleId="0CE98E67236E478C856150C3DD38FAC8">
    <w:name w:val="0CE98E67236E478C856150C3DD38FAC8"/>
    <w:rsid w:val="00205FB1"/>
  </w:style>
  <w:style w:type="paragraph" w:customStyle="1" w:styleId="E4FB0EC35CB846FFA8C9E3C1EB2FF4FD">
    <w:name w:val="E4FB0EC35CB846FFA8C9E3C1EB2FF4FD"/>
    <w:rsid w:val="00205FB1"/>
  </w:style>
  <w:style w:type="paragraph" w:customStyle="1" w:styleId="20A570DC9DEE44E9A65EB2416F80A49B">
    <w:name w:val="20A570DC9DEE44E9A65EB2416F80A49B"/>
    <w:rsid w:val="00205FB1"/>
  </w:style>
  <w:style w:type="paragraph" w:customStyle="1" w:styleId="1C88ADB363D0467CAEE8767C85C49C89">
    <w:name w:val="1C88ADB363D0467CAEE8767C85C49C89"/>
    <w:rsid w:val="00205FB1"/>
  </w:style>
  <w:style w:type="paragraph" w:customStyle="1" w:styleId="37451992AB4F44DCA0D8A9036A398D94">
    <w:name w:val="37451992AB4F44DCA0D8A9036A398D94"/>
    <w:rsid w:val="00205FB1"/>
  </w:style>
  <w:style w:type="paragraph" w:customStyle="1" w:styleId="5F291546EF97400E823062069822ED4E">
    <w:name w:val="5F291546EF97400E823062069822ED4E"/>
    <w:rsid w:val="00205FB1"/>
  </w:style>
  <w:style w:type="paragraph" w:customStyle="1" w:styleId="64D71DAEEE2F42189FD1144CBB743D5D">
    <w:name w:val="64D71DAEEE2F42189FD1144CBB743D5D"/>
    <w:rsid w:val="00205FB1"/>
  </w:style>
  <w:style w:type="paragraph" w:customStyle="1" w:styleId="922CB909B33644808C70BFD4089AB7CC">
    <w:name w:val="922CB909B33644808C70BFD4089AB7CC"/>
    <w:rsid w:val="00205FB1"/>
  </w:style>
  <w:style w:type="paragraph" w:customStyle="1" w:styleId="490DED70C3CE41A291676CC70F8A2F8D">
    <w:name w:val="490DED70C3CE41A291676CC70F8A2F8D"/>
    <w:rsid w:val="00205FB1"/>
  </w:style>
  <w:style w:type="paragraph" w:customStyle="1" w:styleId="10DA38B0A78D4DF3AFCFFF0362C2A036">
    <w:name w:val="10DA38B0A78D4DF3AFCFFF0362C2A036"/>
    <w:rsid w:val="00205FB1"/>
  </w:style>
  <w:style w:type="paragraph" w:customStyle="1" w:styleId="CE4E90D0724C4A0A9B83F27DBA1CAEA6">
    <w:name w:val="CE4E90D0724C4A0A9B83F27DBA1CAEA6"/>
    <w:rsid w:val="00AF189C"/>
  </w:style>
  <w:style w:type="paragraph" w:customStyle="1" w:styleId="55A47DB4464346F8AFF0A1DAD7BED75B">
    <w:name w:val="55A47DB4464346F8AFF0A1DAD7BED75B"/>
    <w:rsid w:val="00AF189C"/>
  </w:style>
  <w:style w:type="paragraph" w:customStyle="1" w:styleId="19EDC62E5DAC4D15A92C5F4A79DA4843">
    <w:name w:val="19EDC62E5DAC4D15A92C5F4A79DA4843"/>
    <w:rsid w:val="00AF189C"/>
  </w:style>
  <w:style w:type="paragraph" w:customStyle="1" w:styleId="BB356F8AAC4F4FB09D8A5CAC4D7DEB3B">
    <w:name w:val="BB356F8AAC4F4FB09D8A5CAC4D7DEB3B"/>
    <w:rsid w:val="00AF189C"/>
  </w:style>
  <w:style w:type="paragraph" w:customStyle="1" w:styleId="1BDB539A37124BC38CFBEB2141D9A72F">
    <w:name w:val="1BDB539A37124BC38CFBEB2141D9A72F"/>
    <w:rsid w:val="00AF189C"/>
  </w:style>
  <w:style w:type="paragraph" w:customStyle="1" w:styleId="8143CEF31A8746EDAB26E9A667085B0F">
    <w:name w:val="8143CEF31A8746EDAB26E9A667085B0F"/>
    <w:rsid w:val="00AF189C"/>
  </w:style>
  <w:style w:type="paragraph" w:customStyle="1" w:styleId="B52DA3FF72574D07A43D323B9AC1BBDA">
    <w:name w:val="B52DA3FF72574D07A43D323B9AC1BBDA"/>
    <w:rsid w:val="00AF189C"/>
  </w:style>
  <w:style w:type="paragraph" w:customStyle="1" w:styleId="1500DCB478E04663B991B6D81ECB76E5">
    <w:name w:val="1500DCB478E04663B991B6D81ECB76E5"/>
    <w:rsid w:val="00AF189C"/>
  </w:style>
  <w:style w:type="paragraph" w:customStyle="1" w:styleId="EE520095CA4B4E49BFCC10CE2FC8605B">
    <w:name w:val="EE520095CA4B4E49BFCC10CE2FC8605B"/>
    <w:rsid w:val="00AF189C"/>
  </w:style>
  <w:style w:type="paragraph" w:customStyle="1" w:styleId="0AB9CA000B3044DD8C044BB4B6227CE1">
    <w:name w:val="0AB9CA000B3044DD8C044BB4B6227CE1"/>
    <w:rsid w:val="00C55D4D"/>
  </w:style>
  <w:style w:type="paragraph" w:customStyle="1" w:styleId="E9D834CC28204860B814BA93C3FA0A76">
    <w:name w:val="E9D834CC28204860B814BA93C3FA0A76"/>
    <w:rsid w:val="00C55D4D"/>
  </w:style>
  <w:style w:type="paragraph" w:customStyle="1" w:styleId="EEB7B8A65F2B445F9BA25134CBCA19A0">
    <w:name w:val="EEB7B8A65F2B445F9BA25134CBCA19A0"/>
    <w:rsid w:val="00C55D4D"/>
  </w:style>
  <w:style w:type="paragraph" w:customStyle="1" w:styleId="1CDA702D502D4201B20E58356F5FEE5A">
    <w:name w:val="1CDA702D502D4201B20E58356F5FEE5A"/>
    <w:rsid w:val="00C55D4D"/>
  </w:style>
  <w:style w:type="paragraph" w:customStyle="1" w:styleId="7699C1A0253B4426B2A7D3ABA0A50D6B">
    <w:name w:val="7699C1A0253B4426B2A7D3ABA0A50D6B"/>
    <w:rsid w:val="00C55D4D"/>
  </w:style>
  <w:style w:type="paragraph" w:customStyle="1" w:styleId="13288B1C098C4E2D98482D9AD07910B7">
    <w:name w:val="13288B1C098C4E2D98482D9AD07910B7"/>
    <w:rsid w:val="00C55D4D"/>
  </w:style>
  <w:style w:type="paragraph" w:customStyle="1" w:styleId="FD566C40B29F4F1FB5D6762C63B4EEDD">
    <w:name w:val="FD566C40B29F4F1FB5D6762C63B4EEDD"/>
    <w:rsid w:val="00C55D4D"/>
  </w:style>
  <w:style w:type="paragraph" w:customStyle="1" w:styleId="25C4BD6F7DE9426DAACEEC5F89C9B760">
    <w:name w:val="25C4BD6F7DE9426DAACEEC5F89C9B760"/>
    <w:rsid w:val="00C55D4D"/>
  </w:style>
  <w:style w:type="paragraph" w:customStyle="1" w:styleId="0D4A7E225B024216812C02D663423A61">
    <w:name w:val="0D4A7E225B024216812C02D663423A61"/>
    <w:rsid w:val="00C55D4D"/>
  </w:style>
  <w:style w:type="paragraph" w:customStyle="1" w:styleId="6FAC1D887F9949DDBB9587E98583451F">
    <w:name w:val="6FAC1D887F9949DDBB9587E98583451F"/>
    <w:rsid w:val="00C55D4D"/>
  </w:style>
  <w:style w:type="paragraph" w:customStyle="1" w:styleId="76D3EA3BCDB34CFCA99CE8D21AED7B98">
    <w:name w:val="76D3EA3BCDB34CFCA99CE8D21AED7B98"/>
    <w:rsid w:val="00C55D4D"/>
  </w:style>
  <w:style w:type="paragraph" w:customStyle="1" w:styleId="58E6E58C6EA545E9BDF5127EA01DFBDC">
    <w:name w:val="58E6E58C6EA545E9BDF5127EA01DFBDC"/>
    <w:rsid w:val="00C55D4D"/>
  </w:style>
  <w:style w:type="paragraph" w:customStyle="1" w:styleId="254770FD51F14EC39ECC290F358B0800">
    <w:name w:val="254770FD51F14EC39ECC290F358B0800"/>
    <w:rsid w:val="00C55D4D"/>
  </w:style>
  <w:style w:type="paragraph" w:customStyle="1" w:styleId="7AECC2C944D84010900FDB0DD16E74A0">
    <w:name w:val="7AECC2C944D84010900FDB0DD16E74A0"/>
    <w:rsid w:val="00C55D4D"/>
  </w:style>
  <w:style w:type="paragraph" w:customStyle="1" w:styleId="498E9B640E484C9E99A285C5A678E060">
    <w:name w:val="498E9B640E484C9E99A285C5A678E060"/>
    <w:rsid w:val="00C55D4D"/>
  </w:style>
  <w:style w:type="paragraph" w:customStyle="1" w:styleId="6CBC0DE6EF3243EAB361A77A2418737B">
    <w:name w:val="6CBC0DE6EF3243EAB361A77A2418737B"/>
    <w:rsid w:val="00C55D4D"/>
  </w:style>
  <w:style w:type="paragraph" w:customStyle="1" w:styleId="208449DEB11340269C3A7BE7C2F67026">
    <w:name w:val="208449DEB11340269C3A7BE7C2F67026"/>
    <w:rsid w:val="00C55D4D"/>
  </w:style>
  <w:style w:type="paragraph" w:customStyle="1" w:styleId="92957B536118408DA9BF2921FB39D504">
    <w:name w:val="92957B536118408DA9BF2921FB39D504"/>
    <w:rsid w:val="00C55D4D"/>
  </w:style>
  <w:style w:type="paragraph" w:customStyle="1" w:styleId="3C55CEE751DD430DBFCD92E0534AF860">
    <w:name w:val="3C55CEE751DD430DBFCD92E0534AF860"/>
    <w:rsid w:val="00C55D4D"/>
  </w:style>
  <w:style w:type="paragraph" w:customStyle="1" w:styleId="CF5BE01546BD4B8E87098F905467ACFF">
    <w:name w:val="CF5BE01546BD4B8E87098F905467ACFF"/>
    <w:rsid w:val="00C55D4D"/>
  </w:style>
  <w:style w:type="paragraph" w:customStyle="1" w:styleId="CA828FD160274B6AB35732084F76F98C">
    <w:name w:val="CA828FD160274B6AB35732084F76F98C"/>
    <w:rsid w:val="00C55D4D"/>
  </w:style>
  <w:style w:type="paragraph" w:customStyle="1" w:styleId="4F3CD6181E7C407FB5B58FBD5A141ABD">
    <w:name w:val="4F3CD6181E7C407FB5B58FBD5A141ABD"/>
    <w:rsid w:val="00C55D4D"/>
  </w:style>
  <w:style w:type="paragraph" w:customStyle="1" w:styleId="B9FC53216B80483F9F3FFAC0DBB6528E">
    <w:name w:val="B9FC53216B80483F9F3FFAC0DBB6528E"/>
    <w:rsid w:val="00C55D4D"/>
  </w:style>
  <w:style w:type="paragraph" w:customStyle="1" w:styleId="2E18F9DC2A564D83854EC4052CA67C77">
    <w:name w:val="2E18F9DC2A564D83854EC4052CA67C77"/>
    <w:rsid w:val="00C55D4D"/>
  </w:style>
  <w:style w:type="paragraph" w:customStyle="1" w:styleId="304F70FFD5BA4003AAD6F710933ADD06">
    <w:name w:val="304F70FFD5BA4003AAD6F710933ADD06"/>
    <w:rsid w:val="00C55D4D"/>
  </w:style>
  <w:style w:type="paragraph" w:customStyle="1" w:styleId="CBC02AD1FFE048039735F4A482760399">
    <w:name w:val="CBC02AD1FFE048039735F4A482760399"/>
    <w:rsid w:val="00C55D4D"/>
  </w:style>
  <w:style w:type="paragraph" w:customStyle="1" w:styleId="3887EAEB411E45269F0D3D284991C73F">
    <w:name w:val="3887EAEB411E45269F0D3D284991C73F"/>
    <w:rsid w:val="00C55D4D"/>
  </w:style>
  <w:style w:type="paragraph" w:customStyle="1" w:styleId="F9E6DA3CB8D04A4B915C319FDFCA77FA">
    <w:name w:val="F9E6DA3CB8D04A4B915C319FDFCA77FA"/>
    <w:rsid w:val="00C55D4D"/>
  </w:style>
  <w:style w:type="paragraph" w:customStyle="1" w:styleId="DEE85538E580441DA717E4ABE4821AD7">
    <w:name w:val="DEE85538E580441DA717E4ABE4821AD7"/>
    <w:rsid w:val="00C55D4D"/>
  </w:style>
  <w:style w:type="paragraph" w:customStyle="1" w:styleId="C58D775B9E5C404FA217595F3D4F4C96">
    <w:name w:val="C58D775B9E5C404FA217595F3D4F4C96"/>
    <w:rsid w:val="00C55D4D"/>
  </w:style>
  <w:style w:type="paragraph" w:customStyle="1" w:styleId="1396ACBCCB2A4AC7B61E023346C26682">
    <w:name w:val="1396ACBCCB2A4AC7B61E023346C26682"/>
    <w:rsid w:val="00C55D4D"/>
  </w:style>
  <w:style w:type="paragraph" w:customStyle="1" w:styleId="E6FC74291D3A4C73BEB98542095BCC6C">
    <w:name w:val="E6FC74291D3A4C73BEB98542095BCC6C"/>
    <w:rsid w:val="00C55D4D"/>
  </w:style>
  <w:style w:type="paragraph" w:customStyle="1" w:styleId="5B3F99F432BC43C892FCAF3D12DDAC3E">
    <w:name w:val="5B3F99F432BC43C892FCAF3D12DDAC3E"/>
    <w:rsid w:val="00C55D4D"/>
  </w:style>
  <w:style w:type="paragraph" w:customStyle="1" w:styleId="1C53C665751E44579B8756283E702563">
    <w:name w:val="1C53C665751E44579B8756283E702563"/>
    <w:rsid w:val="00C55D4D"/>
  </w:style>
  <w:style w:type="paragraph" w:customStyle="1" w:styleId="0DE1783462BC4BB4A16B7BA6292226C4">
    <w:name w:val="0DE1783462BC4BB4A16B7BA6292226C4"/>
    <w:rsid w:val="00C55D4D"/>
  </w:style>
  <w:style w:type="paragraph" w:customStyle="1" w:styleId="59EE15408ED8434AA742E0FD9F3DBD9E">
    <w:name w:val="59EE15408ED8434AA742E0FD9F3DBD9E"/>
    <w:rsid w:val="00C55D4D"/>
  </w:style>
  <w:style w:type="paragraph" w:customStyle="1" w:styleId="E9E1C7CE72B24A578717A91B0D3C2198">
    <w:name w:val="E9E1C7CE72B24A578717A91B0D3C2198"/>
    <w:rsid w:val="00C55D4D"/>
  </w:style>
  <w:style w:type="paragraph" w:customStyle="1" w:styleId="2B0C2EE3499842CD96072C049337F443">
    <w:name w:val="2B0C2EE3499842CD96072C049337F443"/>
    <w:rsid w:val="00C55D4D"/>
  </w:style>
  <w:style w:type="paragraph" w:customStyle="1" w:styleId="25CB6450FBAB4B44A28B36E359A024FB">
    <w:name w:val="25CB6450FBAB4B44A28B36E359A024FB"/>
    <w:rsid w:val="00C55D4D"/>
  </w:style>
  <w:style w:type="paragraph" w:customStyle="1" w:styleId="37C85597A1FA43FEBEBB3F31ECD716E2">
    <w:name w:val="37C85597A1FA43FEBEBB3F31ECD716E2"/>
    <w:rsid w:val="00C55D4D"/>
  </w:style>
  <w:style w:type="paragraph" w:customStyle="1" w:styleId="DBBECD9993804C1691406B8C0CA41CD8">
    <w:name w:val="DBBECD9993804C1691406B8C0CA41CD8"/>
    <w:rsid w:val="00C55D4D"/>
  </w:style>
  <w:style w:type="paragraph" w:customStyle="1" w:styleId="4B3855170D9A4B0BB9FBC224A5F5AA7B">
    <w:name w:val="4B3855170D9A4B0BB9FBC224A5F5AA7B"/>
    <w:rsid w:val="00C55D4D"/>
  </w:style>
  <w:style w:type="paragraph" w:customStyle="1" w:styleId="E3B38C3FEC9D408293E4AADE9E6C77E1">
    <w:name w:val="E3B38C3FEC9D408293E4AADE9E6C77E1"/>
    <w:rsid w:val="00C55D4D"/>
  </w:style>
  <w:style w:type="paragraph" w:customStyle="1" w:styleId="F4C53D30F66C402FBD278BFCBB5D00FE">
    <w:name w:val="F4C53D30F66C402FBD278BFCBB5D00FE"/>
    <w:rsid w:val="00C55D4D"/>
  </w:style>
  <w:style w:type="paragraph" w:customStyle="1" w:styleId="39C4DF4F8B6E47C78E1F98A96F616700">
    <w:name w:val="39C4DF4F8B6E47C78E1F98A96F616700"/>
    <w:rsid w:val="00C55D4D"/>
  </w:style>
  <w:style w:type="paragraph" w:customStyle="1" w:styleId="2A18EAC338E540A88522109D9BA332CB">
    <w:name w:val="2A18EAC338E540A88522109D9BA332CB"/>
    <w:rsid w:val="00C55D4D"/>
  </w:style>
  <w:style w:type="paragraph" w:customStyle="1" w:styleId="A2D1273F26F94577A9A7ECA8302307B8">
    <w:name w:val="A2D1273F26F94577A9A7ECA8302307B8"/>
    <w:rsid w:val="00C55D4D"/>
  </w:style>
  <w:style w:type="paragraph" w:customStyle="1" w:styleId="FF49B6C0075B434999178BF460E6B5CB">
    <w:name w:val="FF49B6C0075B434999178BF460E6B5CB"/>
    <w:rsid w:val="00C55D4D"/>
  </w:style>
  <w:style w:type="paragraph" w:customStyle="1" w:styleId="2900ED5F50B348D5AA06F94D9F5E19D2">
    <w:name w:val="2900ED5F50B348D5AA06F94D9F5E19D2"/>
    <w:rsid w:val="00C55D4D"/>
  </w:style>
  <w:style w:type="paragraph" w:customStyle="1" w:styleId="4736FF9923524B978924A347F27827E4">
    <w:name w:val="4736FF9923524B978924A347F27827E4"/>
    <w:rsid w:val="00C55D4D"/>
  </w:style>
  <w:style w:type="paragraph" w:customStyle="1" w:styleId="90E1442BBDB64536A0A3CBB749DAFF28">
    <w:name w:val="90E1442BBDB64536A0A3CBB749DAFF28"/>
    <w:rsid w:val="00C55D4D"/>
  </w:style>
  <w:style w:type="paragraph" w:customStyle="1" w:styleId="F0D2085E040948D79BE923821B73C862">
    <w:name w:val="F0D2085E040948D79BE923821B73C862"/>
    <w:rsid w:val="00C55D4D"/>
  </w:style>
  <w:style w:type="paragraph" w:customStyle="1" w:styleId="03E94F72DEF54708A04D27752BD187B8">
    <w:name w:val="03E94F72DEF54708A04D27752BD187B8"/>
    <w:rsid w:val="00C55D4D"/>
  </w:style>
  <w:style w:type="paragraph" w:customStyle="1" w:styleId="889DB2A3C4F841318BC3495CF32D6061">
    <w:name w:val="889DB2A3C4F841318BC3495CF32D6061"/>
    <w:rsid w:val="00C55D4D"/>
  </w:style>
  <w:style w:type="paragraph" w:customStyle="1" w:styleId="7A1E83FB4A644111B4C5FEC02E28208B">
    <w:name w:val="7A1E83FB4A644111B4C5FEC02E28208B"/>
    <w:rsid w:val="00C55D4D"/>
  </w:style>
  <w:style w:type="paragraph" w:customStyle="1" w:styleId="EF6A6B70E24A465FBBDEAB9D549C391E">
    <w:name w:val="EF6A6B70E24A465FBBDEAB9D549C391E"/>
    <w:rsid w:val="00C55D4D"/>
  </w:style>
  <w:style w:type="paragraph" w:customStyle="1" w:styleId="21FC0DB8C5C14CDEA785045F9AE12030">
    <w:name w:val="21FC0DB8C5C14CDEA785045F9AE12030"/>
    <w:rsid w:val="00C55D4D"/>
  </w:style>
  <w:style w:type="paragraph" w:customStyle="1" w:styleId="29124983D778494386388211B45EDFD1">
    <w:name w:val="29124983D778494386388211B45EDFD1"/>
    <w:rsid w:val="00C55D4D"/>
  </w:style>
  <w:style w:type="paragraph" w:customStyle="1" w:styleId="5BDBE3D3450949C2ACC6F7E5A6553704">
    <w:name w:val="5BDBE3D3450949C2ACC6F7E5A6553704"/>
    <w:rsid w:val="00C55D4D"/>
  </w:style>
  <w:style w:type="paragraph" w:customStyle="1" w:styleId="55ADB40D0CC9453285E24E94E44FCC31">
    <w:name w:val="55ADB40D0CC9453285E24E94E44FCC31"/>
    <w:rsid w:val="00C55D4D"/>
  </w:style>
  <w:style w:type="paragraph" w:customStyle="1" w:styleId="30FE2A6A767A4D278F577C375D4F465C">
    <w:name w:val="30FE2A6A767A4D278F577C375D4F465C"/>
    <w:rsid w:val="00C55D4D"/>
  </w:style>
  <w:style w:type="paragraph" w:customStyle="1" w:styleId="A6085F9067B048B8A877A1FEC7F2CF7D">
    <w:name w:val="A6085F9067B048B8A877A1FEC7F2CF7D"/>
    <w:rsid w:val="00C55D4D"/>
  </w:style>
  <w:style w:type="paragraph" w:customStyle="1" w:styleId="13E727A41EA449A8BBABCA64060A2700">
    <w:name w:val="13E727A41EA449A8BBABCA64060A2700"/>
    <w:rsid w:val="00C55D4D"/>
  </w:style>
  <w:style w:type="paragraph" w:customStyle="1" w:styleId="B652592496C948B0A595852242042450">
    <w:name w:val="B652592496C948B0A595852242042450"/>
    <w:rsid w:val="00C55D4D"/>
  </w:style>
  <w:style w:type="paragraph" w:customStyle="1" w:styleId="32B70645A4C947FDBF367DC7D59A0444">
    <w:name w:val="32B70645A4C947FDBF367DC7D59A0444"/>
    <w:rsid w:val="00C55D4D"/>
  </w:style>
  <w:style w:type="paragraph" w:customStyle="1" w:styleId="7AD08676181847839272FD7C6AA957C9">
    <w:name w:val="7AD08676181847839272FD7C6AA957C9"/>
    <w:rsid w:val="00C55D4D"/>
  </w:style>
  <w:style w:type="paragraph" w:customStyle="1" w:styleId="D5D8AF602F654AC489FF698A496E07E8">
    <w:name w:val="D5D8AF602F654AC489FF698A496E07E8"/>
    <w:rsid w:val="00C55D4D"/>
  </w:style>
  <w:style w:type="paragraph" w:customStyle="1" w:styleId="7606EC95ABED412FBCD3421EE9E73B13">
    <w:name w:val="7606EC95ABED412FBCD3421EE9E73B13"/>
    <w:rsid w:val="00C55D4D"/>
  </w:style>
  <w:style w:type="paragraph" w:customStyle="1" w:styleId="CCDB17CDB765483995FEE3B3206F7796">
    <w:name w:val="CCDB17CDB765483995FEE3B3206F7796"/>
    <w:rsid w:val="00C55D4D"/>
  </w:style>
  <w:style w:type="paragraph" w:customStyle="1" w:styleId="78708E627E0A4EA0A5F1B9D608B9FE86">
    <w:name w:val="78708E627E0A4EA0A5F1B9D608B9FE86"/>
    <w:rsid w:val="00C55D4D"/>
  </w:style>
  <w:style w:type="paragraph" w:customStyle="1" w:styleId="C0344833DE80459CACF93B47D0E85511">
    <w:name w:val="C0344833DE80459CACF93B47D0E85511"/>
    <w:rsid w:val="00C55D4D"/>
  </w:style>
  <w:style w:type="paragraph" w:customStyle="1" w:styleId="E585C3F1339F43C9BB1DB3AD6AA4326D">
    <w:name w:val="E585C3F1339F43C9BB1DB3AD6AA4326D"/>
    <w:rsid w:val="00C55D4D"/>
  </w:style>
  <w:style w:type="paragraph" w:customStyle="1" w:styleId="BE5C1247BB9E4D7CA1D0FC6D95462C85">
    <w:name w:val="BE5C1247BB9E4D7CA1D0FC6D95462C85"/>
    <w:rsid w:val="00C55D4D"/>
  </w:style>
  <w:style w:type="paragraph" w:customStyle="1" w:styleId="C62C3039CF844678BB1978D0F7C9BBC4">
    <w:name w:val="C62C3039CF844678BB1978D0F7C9BBC4"/>
    <w:rsid w:val="00C55D4D"/>
  </w:style>
  <w:style w:type="paragraph" w:customStyle="1" w:styleId="56727D7CFEB94E39BBD6CA49E0D4B2D0">
    <w:name w:val="56727D7CFEB94E39BBD6CA49E0D4B2D0"/>
    <w:rsid w:val="00C55D4D"/>
  </w:style>
  <w:style w:type="paragraph" w:customStyle="1" w:styleId="EA7DADE9A4B442819025BB66AC0C971E">
    <w:name w:val="EA7DADE9A4B442819025BB66AC0C971E"/>
    <w:rsid w:val="00C55D4D"/>
  </w:style>
  <w:style w:type="paragraph" w:customStyle="1" w:styleId="2BD8A3F98A1C42D8A9432643E976A1E3">
    <w:name w:val="2BD8A3F98A1C42D8A9432643E976A1E3"/>
    <w:rsid w:val="00C55D4D"/>
  </w:style>
  <w:style w:type="paragraph" w:customStyle="1" w:styleId="0B99662D29CA4223B55530A888A3C881">
    <w:name w:val="0B99662D29CA4223B55530A888A3C881"/>
    <w:rsid w:val="00C55D4D"/>
  </w:style>
  <w:style w:type="paragraph" w:customStyle="1" w:styleId="DF7A6A86792C431888A119ACF2815C79">
    <w:name w:val="DF7A6A86792C431888A119ACF2815C79"/>
    <w:rsid w:val="00800A1E"/>
  </w:style>
  <w:style w:type="paragraph" w:customStyle="1" w:styleId="4278E8653CC147B1BC6503E536132672">
    <w:name w:val="4278E8653CC147B1BC6503E536132672"/>
    <w:rsid w:val="00800A1E"/>
  </w:style>
  <w:style w:type="paragraph" w:customStyle="1" w:styleId="2DD577BD3A5441D6942C5B4CB05D8EC5">
    <w:name w:val="2DD577BD3A5441D6942C5B4CB05D8EC5"/>
    <w:rsid w:val="00800A1E"/>
  </w:style>
  <w:style w:type="paragraph" w:customStyle="1" w:styleId="8BC3918ABDF943FAB6574FAB0C080FAC">
    <w:name w:val="8BC3918ABDF943FAB6574FAB0C080FAC"/>
    <w:rsid w:val="00800A1E"/>
  </w:style>
  <w:style w:type="paragraph" w:customStyle="1" w:styleId="01E21EDA73984E89AB7EDC7730DCFB34">
    <w:name w:val="01E21EDA73984E89AB7EDC7730DCFB34"/>
    <w:rsid w:val="00800A1E"/>
  </w:style>
  <w:style w:type="paragraph" w:customStyle="1" w:styleId="9F554CEB3B9545E7873EA5AAE360B4D2">
    <w:name w:val="9F554CEB3B9545E7873EA5AAE360B4D2"/>
    <w:rsid w:val="00364137"/>
  </w:style>
  <w:style w:type="paragraph" w:customStyle="1" w:styleId="90800E11B20B493C945E21CBF1DFC990">
    <w:name w:val="90800E11B20B493C945E21CBF1DFC990"/>
    <w:rsid w:val="00364137"/>
  </w:style>
  <w:style w:type="paragraph" w:customStyle="1" w:styleId="630CF46107B44CD99F86FC4408729B44">
    <w:name w:val="630CF46107B44CD99F86FC4408729B44"/>
    <w:rsid w:val="00364137"/>
  </w:style>
  <w:style w:type="paragraph" w:customStyle="1" w:styleId="4C8CA1204E67419E8D121FE13261D34B">
    <w:name w:val="4C8CA1204E67419E8D121FE13261D34B"/>
    <w:rsid w:val="00364137"/>
  </w:style>
  <w:style w:type="paragraph" w:customStyle="1" w:styleId="A8FC42E12ACE46CCB338D648F79B416E">
    <w:name w:val="A8FC42E12ACE46CCB338D648F79B416E"/>
    <w:rsid w:val="00364137"/>
  </w:style>
  <w:style w:type="paragraph" w:customStyle="1" w:styleId="A171226212B442F5896598BB89D6C6B9">
    <w:name w:val="A171226212B442F5896598BB89D6C6B9"/>
    <w:rsid w:val="00364137"/>
  </w:style>
  <w:style w:type="paragraph" w:customStyle="1" w:styleId="B4974EAC54794651B78B4DCC88EDC773">
    <w:name w:val="B4974EAC54794651B78B4DCC88EDC773"/>
    <w:rsid w:val="00364137"/>
  </w:style>
  <w:style w:type="paragraph" w:customStyle="1" w:styleId="D58302B6EF1F4A87BF110B85015C92DC">
    <w:name w:val="D58302B6EF1F4A87BF110B85015C92DC"/>
    <w:rsid w:val="00364137"/>
  </w:style>
  <w:style w:type="paragraph" w:customStyle="1" w:styleId="8655F0E609604737A9363F077D014689">
    <w:name w:val="8655F0E609604737A9363F077D014689"/>
    <w:rsid w:val="00364137"/>
  </w:style>
  <w:style w:type="paragraph" w:customStyle="1" w:styleId="F17C7D8A22914083969A31BB783F981F">
    <w:name w:val="F17C7D8A22914083969A31BB783F981F"/>
    <w:rsid w:val="00364137"/>
  </w:style>
  <w:style w:type="paragraph" w:customStyle="1" w:styleId="19FF4AF8D0E14B5BBF80569911E4AAC4">
    <w:name w:val="19FF4AF8D0E14B5BBF80569911E4AAC4"/>
    <w:rsid w:val="00364137"/>
  </w:style>
  <w:style w:type="paragraph" w:customStyle="1" w:styleId="EAE7B0A010C34FCBA2C8D8747CA51812">
    <w:name w:val="EAE7B0A010C34FCBA2C8D8747CA51812"/>
    <w:rsid w:val="00364137"/>
  </w:style>
  <w:style w:type="paragraph" w:customStyle="1" w:styleId="05D73CCB39F94616AC3140CA5E636F33">
    <w:name w:val="05D73CCB39F94616AC3140CA5E636F33"/>
    <w:rsid w:val="00364137"/>
  </w:style>
  <w:style w:type="paragraph" w:customStyle="1" w:styleId="6A0C280A1FD941458F6C9538E1622617">
    <w:name w:val="6A0C280A1FD941458F6C9538E1622617"/>
    <w:rsid w:val="00364137"/>
  </w:style>
  <w:style w:type="paragraph" w:customStyle="1" w:styleId="8F34692EDC5D43FEBB51249494372B21">
    <w:name w:val="8F34692EDC5D43FEBB51249494372B21"/>
    <w:rsid w:val="00364137"/>
  </w:style>
  <w:style w:type="paragraph" w:customStyle="1" w:styleId="2A6F75D62BD24C0D9CA77550DD8F0529">
    <w:name w:val="2A6F75D62BD24C0D9CA77550DD8F0529"/>
    <w:rsid w:val="00364137"/>
  </w:style>
  <w:style w:type="paragraph" w:customStyle="1" w:styleId="C9AECBF727804DB19BDD1F649C08B48F">
    <w:name w:val="C9AECBF727804DB19BDD1F649C08B48F"/>
    <w:rsid w:val="00364137"/>
  </w:style>
  <w:style w:type="paragraph" w:customStyle="1" w:styleId="E0AA8739546C4C6880DD5A1937A02BF5">
    <w:name w:val="E0AA8739546C4C6880DD5A1937A02BF5"/>
    <w:rsid w:val="00364137"/>
  </w:style>
  <w:style w:type="paragraph" w:customStyle="1" w:styleId="CED618667A4743C7A3446FFD16B063E1">
    <w:name w:val="CED618667A4743C7A3446FFD16B063E1"/>
    <w:rsid w:val="00364137"/>
  </w:style>
  <w:style w:type="paragraph" w:customStyle="1" w:styleId="6D180D149B12464B97B759BE3CC2A643">
    <w:name w:val="6D180D149B12464B97B759BE3CC2A643"/>
    <w:rsid w:val="00364137"/>
  </w:style>
  <w:style w:type="paragraph" w:customStyle="1" w:styleId="5A42F0C26DD5492FA7EDA6E456763A09">
    <w:name w:val="5A42F0C26DD5492FA7EDA6E456763A09"/>
    <w:rsid w:val="00364137"/>
  </w:style>
  <w:style w:type="paragraph" w:customStyle="1" w:styleId="C9D5DD9B3A3F4B1C88BEDFC9C2ADA2F1">
    <w:name w:val="C9D5DD9B3A3F4B1C88BEDFC9C2ADA2F1"/>
    <w:rsid w:val="00364137"/>
  </w:style>
  <w:style w:type="paragraph" w:customStyle="1" w:styleId="7F297A0FB3CE436082E605C4EB9398DF">
    <w:name w:val="7F297A0FB3CE436082E605C4EB9398DF"/>
    <w:rsid w:val="00364137"/>
  </w:style>
  <w:style w:type="paragraph" w:customStyle="1" w:styleId="FD2287DF14AB40B49D8D53E95452FBFD">
    <w:name w:val="FD2287DF14AB40B49D8D53E95452FBFD"/>
    <w:rsid w:val="00364137"/>
  </w:style>
  <w:style w:type="paragraph" w:customStyle="1" w:styleId="9E5766CF09324904B8F9392110C13703">
    <w:name w:val="9E5766CF09324904B8F9392110C13703"/>
    <w:rsid w:val="00364137"/>
  </w:style>
  <w:style w:type="paragraph" w:customStyle="1" w:styleId="AC73E8FF1D964EE681AD922116019234">
    <w:name w:val="AC73E8FF1D964EE681AD922116019234"/>
    <w:rsid w:val="00364137"/>
  </w:style>
  <w:style w:type="paragraph" w:customStyle="1" w:styleId="333A25612CEA44ADABD614C75C016F3F">
    <w:name w:val="333A25612CEA44ADABD614C75C016F3F"/>
    <w:rsid w:val="00364137"/>
  </w:style>
  <w:style w:type="paragraph" w:customStyle="1" w:styleId="C412345FA13446728E37BC90D467E225">
    <w:name w:val="C412345FA13446728E37BC90D467E225"/>
    <w:rsid w:val="00364137"/>
  </w:style>
  <w:style w:type="paragraph" w:customStyle="1" w:styleId="6A80A263E77F45ABB005A0DC2E653209">
    <w:name w:val="6A80A263E77F45ABB005A0DC2E653209"/>
    <w:rsid w:val="00364137"/>
  </w:style>
  <w:style w:type="paragraph" w:customStyle="1" w:styleId="03C2A18C97EA41FB8338D9F8ECB20169">
    <w:name w:val="03C2A18C97EA41FB8338D9F8ECB20169"/>
    <w:rsid w:val="00364137"/>
  </w:style>
  <w:style w:type="paragraph" w:customStyle="1" w:styleId="E6F3B05394FB48918019333465034DC6">
    <w:name w:val="E6F3B05394FB48918019333465034DC6"/>
    <w:rsid w:val="00364137"/>
  </w:style>
  <w:style w:type="paragraph" w:customStyle="1" w:styleId="6DDFBE40DD1F445D96B693FCD0F4426E">
    <w:name w:val="6DDFBE40DD1F445D96B693FCD0F4426E"/>
    <w:rsid w:val="00364137"/>
  </w:style>
  <w:style w:type="paragraph" w:customStyle="1" w:styleId="0BBEB39AC2B646E1897F64912A49A8F6">
    <w:name w:val="0BBEB39AC2B646E1897F64912A49A8F6"/>
    <w:rsid w:val="003F4947"/>
  </w:style>
  <w:style w:type="paragraph" w:customStyle="1" w:styleId="A0933CE95EB049D2BAFA92E5B1F440A1">
    <w:name w:val="A0933CE95EB049D2BAFA92E5B1F440A1"/>
    <w:rsid w:val="003F4947"/>
  </w:style>
  <w:style w:type="paragraph" w:customStyle="1" w:styleId="E56FC74E35B444D9BDB608574028EE4B">
    <w:name w:val="E56FC74E35B444D9BDB608574028EE4B"/>
    <w:rsid w:val="003F4947"/>
  </w:style>
  <w:style w:type="paragraph" w:customStyle="1" w:styleId="FB975961308041D58372858BDAC1F549">
    <w:name w:val="FB975961308041D58372858BDAC1F549"/>
    <w:rsid w:val="003F4947"/>
  </w:style>
  <w:style w:type="paragraph" w:customStyle="1" w:styleId="1E0C5075169149EC9F4A145EC1FB4F25">
    <w:name w:val="1E0C5075169149EC9F4A145EC1FB4F25"/>
    <w:rsid w:val="003F4947"/>
  </w:style>
  <w:style w:type="paragraph" w:customStyle="1" w:styleId="F2272B9C737F4C3BBAB9C95837E94424">
    <w:name w:val="F2272B9C737F4C3BBAB9C95837E94424"/>
    <w:rsid w:val="003F4947"/>
  </w:style>
  <w:style w:type="paragraph" w:customStyle="1" w:styleId="92F1E56EE9284F8B8786B5316C83C654">
    <w:name w:val="92F1E56EE9284F8B8786B5316C83C654"/>
    <w:rsid w:val="003F4947"/>
  </w:style>
  <w:style w:type="paragraph" w:customStyle="1" w:styleId="1275BE43C5FF4F38A4B431DFC3F820CD">
    <w:name w:val="1275BE43C5FF4F38A4B431DFC3F820CD"/>
    <w:rsid w:val="003F4947"/>
  </w:style>
  <w:style w:type="paragraph" w:customStyle="1" w:styleId="361D2136DA644830803F905333F60BD2">
    <w:name w:val="361D2136DA644830803F905333F60BD2"/>
    <w:rsid w:val="003F4947"/>
  </w:style>
  <w:style w:type="paragraph" w:customStyle="1" w:styleId="C4C059C2FB054E64A8585C3CA64EA85E">
    <w:name w:val="C4C059C2FB054E64A8585C3CA64EA85E"/>
    <w:rsid w:val="003F4947"/>
  </w:style>
  <w:style w:type="paragraph" w:customStyle="1" w:styleId="196491178B924DEEB24C6B56A8D6688D">
    <w:name w:val="196491178B924DEEB24C6B56A8D6688D"/>
    <w:rsid w:val="003F4947"/>
  </w:style>
  <w:style w:type="paragraph" w:customStyle="1" w:styleId="C8557E99DA09460EB11A062346CA4F0E">
    <w:name w:val="C8557E99DA09460EB11A062346CA4F0E"/>
    <w:rsid w:val="003F4947"/>
  </w:style>
  <w:style w:type="paragraph" w:customStyle="1" w:styleId="F322581AC2754E148F9EC94035968950">
    <w:name w:val="F322581AC2754E148F9EC94035968950"/>
    <w:rsid w:val="003957F4"/>
  </w:style>
  <w:style w:type="paragraph" w:customStyle="1" w:styleId="4D8BD9106D074B6995B78382F6912BDB">
    <w:name w:val="4D8BD9106D074B6995B78382F6912BDB"/>
    <w:rsid w:val="003957F4"/>
  </w:style>
  <w:style w:type="paragraph" w:customStyle="1" w:styleId="6161B1C3D9EB421EBD725B5517431AA4">
    <w:name w:val="6161B1C3D9EB421EBD725B5517431AA4"/>
    <w:rsid w:val="003957F4"/>
  </w:style>
  <w:style w:type="paragraph" w:customStyle="1" w:styleId="ADFF93F7001A4297B084A387328A6950">
    <w:name w:val="ADFF93F7001A4297B084A387328A6950"/>
    <w:rsid w:val="003957F4"/>
  </w:style>
  <w:style w:type="paragraph" w:customStyle="1" w:styleId="26B063C244A34CC7AA0CFB4315C94070">
    <w:name w:val="26B063C244A34CC7AA0CFB4315C94070"/>
    <w:rsid w:val="003957F4"/>
  </w:style>
  <w:style w:type="paragraph" w:customStyle="1" w:styleId="610716E021384811A2630AB6D60662B6">
    <w:name w:val="610716E021384811A2630AB6D60662B6"/>
    <w:rsid w:val="003957F4"/>
  </w:style>
  <w:style w:type="paragraph" w:customStyle="1" w:styleId="EF3F60ED19304D1591936E650463A1C4">
    <w:name w:val="EF3F60ED19304D1591936E650463A1C4"/>
    <w:rsid w:val="003957F4"/>
  </w:style>
  <w:style w:type="paragraph" w:customStyle="1" w:styleId="161DC72B565748F9BF9B79A98EBB7FC1">
    <w:name w:val="161DC72B565748F9BF9B79A98EBB7FC1"/>
    <w:rsid w:val="003957F4"/>
  </w:style>
  <w:style w:type="paragraph" w:customStyle="1" w:styleId="F10DE68D045A43ACB325AC912E0F4333">
    <w:name w:val="F10DE68D045A43ACB325AC912E0F4333"/>
    <w:rsid w:val="003957F4"/>
  </w:style>
  <w:style w:type="paragraph" w:customStyle="1" w:styleId="3787D50AF4DB40F5B87C9EA8D6B85923">
    <w:name w:val="3787D50AF4DB40F5B87C9EA8D6B85923"/>
    <w:rsid w:val="003957F4"/>
  </w:style>
  <w:style w:type="paragraph" w:customStyle="1" w:styleId="76A53121D08B4DF5B560FD3E8B8576E1">
    <w:name w:val="76A53121D08B4DF5B560FD3E8B8576E1"/>
    <w:rsid w:val="003957F4"/>
  </w:style>
  <w:style w:type="paragraph" w:customStyle="1" w:styleId="4F69A564B5B2490BBF11DF0639E129D3">
    <w:name w:val="4F69A564B5B2490BBF11DF0639E129D3"/>
    <w:rsid w:val="003957F4"/>
  </w:style>
  <w:style w:type="paragraph" w:customStyle="1" w:styleId="1578510424A84B25AD43D645A42DEEC3">
    <w:name w:val="1578510424A84B25AD43D645A42DEEC3"/>
    <w:rsid w:val="003957F4"/>
  </w:style>
  <w:style w:type="paragraph" w:customStyle="1" w:styleId="A9F5B33BDC20434EB76786AC55541450">
    <w:name w:val="A9F5B33BDC20434EB76786AC55541450"/>
    <w:rsid w:val="003957F4"/>
  </w:style>
  <w:style w:type="paragraph" w:customStyle="1" w:styleId="A0AC89EF73924AAEA08FEE7970DC5314">
    <w:name w:val="A0AC89EF73924AAEA08FEE7970DC5314"/>
    <w:rsid w:val="003957F4"/>
  </w:style>
  <w:style w:type="paragraph" w:customStyle="1" w:styleId="483A23EAE97B4533A4FF40FE5D93C144">
    <w:name w:val="483A23EAE97B4533A4FF40FE5D93C144"/>
    <w:rsid w:val="003957F4"/>
  </w:style>
  <w:style w:type="paragraph" w:customStyle="1" w:styleId="210733EA797C46BD9AD4E0D6E2540FFA">
    <w:name w:val="210733EA797C46BD9AD4E0D6E2540FFA"/>
    <w:rsid w:val="003957F4"/>
  </w:style>
  <w:style w:type="paragraph" w:customStyle="1" w:styleId="42748E87B3184D58AB9869C05D8669BF">
    <w:name w:val="42748E87B3184D58AB9869C05D8669BF"/>
    <w:rsid w:val="003957F4"/>
  </w:style>
  <w:style w:type="paragraph" w:customStyle="1" w:styleId="A4D0FC5919424BB0AE1FD1F3DE25964D">
    <w:name w:val="A4D0FC5919424BB0AE1FD1F3DE25964D"/>
    <w:rsid w:val="003957F4"/>
  </w:style>
  <w:style w:type="paragraph" w:customStyle="1" w:styleId="AC97D6C4527A4B82B06D272D43B8DFA9">
    <w:name w:val="AC97D6C4527A4B82B06D272D43B8DFA9"/>
    <w:rsid w:val="003957F4"/>
  </w:style>
  <w:style w:type="paragraph" w:customStyle="1" w:styleId="EB05DE720CB848BA94FC2E241B6D0032">
    <w:name w:val="EB05DE720CB848BA94FC2E241B6D0032"/>
    <w:rsid w:val="003957F4"/>
  </w:style>
  <w:style w:type="paragraph" w:customStyle="1" w:styleId="44D99EBD71A647AF948E488F4EA52E7F">
    <w:name w:val="44D99EBD71A647AF948E488F4EA52E7F"/>
    <w:rsid w:val="003957F4"/>
  </w:style>
  <w:style w:type="paragraph" w:customStyle="1" w:styleId="3655CDF5EB5744C180F72ABFE97A3811">
    <w:name w:val="3655CDF5EB5744C180F72ABFE97A3811"/>
    <w:rsid w:val="003957F4"/>
  </w:style>
  <w:style w:type="paragraph" w:customStyle="1" w:styleId="96D1D27F70F940E2A69BB144C5E7CDB6">
    <w:name w:val="96D1D27F70F940E2A69BB144C5E7CDB6"/>
    <w:rsid w:val="003957F4"/>
  </w:style>
  <w:style w:type="paragraph" w:customStyle="1" w:styleId="F078F952C5714DE8AB1D238E7A2D6B3B">
    <w:name w:val="F078F952C5714DE8AB1D238E7A2D6B3B"/>
    <w:rsid w:val="003957F4"/>
  </w:style>
  <w:style w:type="paragraph" w:customStyle="1" w:styleId="277BF850EF324B3E8154605AE59BF845">
    <w:name w:val="277BF850EF324B3E8154605AE59BF845"/>
    <w:rsid w:val="003957F4"/>
  </w:style>
  <w:style w:type="paragraph" w:customStyle="1" w:styleId="0DB93789ADD245AD90CFB2EF02574DB1">
    <w:name w:val="0DB93789ADD245AD90CFB2EF02574DB1"/>
    <w:rsid w:val="003957F4"/>
  </w:style>
  <w:style w:type="paragraph" w:customStyle="1" w:styleId="76CE6F635DDA4A52B8C4CD9838F2316C">
    <w:name w:val="76CE6F635DDA4A52B8C4CD9838F2316C"/>
    <w:rsid w:val="003957F4"/>
  </w:style>
  <w:style w:type="paragraph" w:customStyle="1" w:styleId="0C3AA18E8A88482AA9A67B1BA0C519B4">
    <w:name w:val="0C3AA18E8A88482AA9A67B1BA0C519B4"/>
    <w:rsid w:val="003957F4"/>
  </w:style>
  <w:style w:type="paragraph" w:customStyle="1" w:styleId="C05F3D33271E4976BD7C4986BE8D020C">
    <w:name w:val="C05F3D33271E4976BD7C4986BE8D020C"/>
    <w:rsid w:val="003957F4"/>
  </w:style>
  <w:style w:type="paragraph" w:customStyle="1" w:styleId="EA4A0907FAFE421B8C3B84E227DE169F">
    <w:name w:val="EA4A0907FAFE421B8C3B84E227DE169F"/>
    <w:rsid w:val="003957F4"/>
  </w:style>
  <w:style w:type="paragraph" w:customStyle="1" w:styleId="4A300239098248A4B70C5FA8FB6BFCCF">
    <w:name w:val="4A300239098248A4B70C5FA8FB6BFCCF"/>
    <w:rsid w:val="003957F4"/>
  </w:style>
  <w:style w:type="paragraph" w:customStyle="1" w:styleId="F52306AE1C094539947A17DF25861750">
    <w:name w:val="F52306AE1C094539947A17DF25861750"/>
    <w:rsid w:val="003957F4"/>
  </w:style>
  <w:style w:type="paragraph" w:customStyle="1" w:styleId="E247011A0B2344B0A5ECC1F69AC8D98D">
    <w:name w:val="E247011A0B2344B0A5ECC1F69AC8D98D"/>
    <w:rsid w:val="003957F4"/>
  </w:style>
  <w:style w:type="paragraph" w:customStyle="1" w:styleId="2893B3303E83450D90CE90B0554E9E83">
    <w:name w:val="2893B3303E83450D90CE90B0554E9E83"/>
    <w:rsid w:val="003957F4"/>
  </w:style>
  <w:style w:type="paragraph" w:customStyle="1" w:styleId="8D81E659D6DB4324A87FD78F7CE67A90">
    <w:name w:val="8D81E659D6DB4324A87FD78F7CE67A90"/>
    <w:rsid w:val="003957F4"/>
  </w:style>
  <w:style w:type="paragraph" w:customStyle="1" w:styleId="10F05E51837D44DCBEFBC183717B2973">
    <w:name w:val="10F05E51837D44DCBEFBC183717B2973"/>
    <w:rsid w:val="003957F4"/>
  </w:style>
  <w:style w:type="paragraph" w:customStyle="1" w:styleId="985D88C861DE40A993CF702CBEB9D5DA">
    <w:name w:val="985D88C861DE40A993CF702CBEB9D5DA"/>
    <w:rsid w:val="003957F4"/>
  </w:style>
  <w:style w:type="paragraph" w:customStyle="1" w:styleId="36B6A046896545D4BD74C81D4AA7D8A3">
    <w:name w:val="36B6A046896545D4BD74C81D4AA7D8A3"/>
    <w:rsid w:val="003957F4"/>
  </w:style>
  <w:style w:type="paragraph" w:customStyle="1" w:styleId="85DDA0EA2422466AAF8D20F71E34AE66">
    <w:name w:val="85DDA0EA2422466AAF8D20F71E34AE66"/>
    <w:rsid w:val="003957F4"/>
  </w:style>
  <w:style w:type="paragraph" w:customStyle="1" w:styleId="E52A933DCC9848BB81B47521F934E7F1">
    <w:name w:val="E52A933DCC9848BB81B47521F934E7F1"/>
    <w:rsid w:val="005C4BB1"/>
  </w:style>
  <w:style w:type="paragraph" w:customStyle="1" w:styleId="12208C5362F6407EB6F75DF4D85D7D81">
    <w:name w:val="12208C5362F6407EB6F75DF4D85D7D81"/>
    <w:rsid w:val="005C4BB1"/>
  </w:style>
  <w:style w:type="paragraph" w:customStyle="1" w:styleId="8ABA2BCCD76C4882920C6DF622C41F49">
    <w:name w:val="8ABA2BCCD76C4882920C6DF622C41F49"/>
    <w:rsid w:val="005C4BB1"/>
  </w:style>
  <w:style w:type="paragraph" w:customStyle="1" w:styleId="273657C81AE24FB88F772F800C6ABE56">
    <w:name w:val="273657C81AE24FB88F772F800C6ABE56"/>
    <w:rsid w:val="005C4BB1"/>
  </w:style>
  <w:style w:type="paragraph" w:customStyle="1" w:styleId="2D700D5AC48447DAB66AB16583258971">
    <w:name w:val="2D700D5AC48447DAB66AB16583258971"/>
    <w:rsid w:val="005C4BB1"/>
  </w:style>
  <w:style w:type="paragraph" w:customStyle="1" w:styleId="0AAF3338ACF04511A15112CC99094F37">
    <w:name w:val="0AAF3338ACF04511A15112CC99094F37"/>
    <w:rsid w:val="005C4BB1"/>
  </w:style>
  <w:style w:type="paragraph" w:customStyle="1" w:styleId="CF6C8AA9B7F14AEBB186950909AC0787">
    <w:name w:val="CF6C8AA9B7F14AEBB186950909AC0787"/>
    <w:rsid w:val="005C4BB1"/>
  </w:style>
  <w:style w:type="paragraph" w:customStyle="1" w:styleId="EEB5E16A6EAB4C189C761294FA959F2F">
    <w:name w:val="EEB5E16A6EAB4C189C761294FA959F2F"/>
    <w:rsid w:val="005C4BB1"/>
  </w:style>
  <w:style w:type="paragraph" w:customStyle="1" w:styleId="54BC6FE5707A48A4A19168CBF513F0C3">
    <w:name w:val="54BC6FE5707A48A4A19168CBF513F0C3"/>
    <w:rsid w:val="005C4BB1"/>
  </w:style>
  <w:style w:type="paragraph" w:customStyle="1" w:styleId="B5A2E739E61D4E4FADED49B6B5F5E515">
    <w:name w:val="B5A2E739E61D4E4FADED49B6B5F5E515"/>
    <w:rsid w:val="005C4BB1"/>
  </w:style>
  <w:style w:type="paragraph" w:customStyle="1" w:styleId="346FE71187AC4DC5A128456E0475B580">
    <w:name w:val="346FE71187AC4DC5A128456E0475B580"/>
    <w:rsid w:val="005C4BB1"/>
  </w:style>
  <w:style w:type="paragraph" w:customStyle="1" w:styleId="A96C77759F0A4995887E149F32EFC1A8">
    <w:name w:val="A96C77759F0A4995887E149F32EFC1A8"/>
    <w:rsid w:val="005C4BB1"/>
  </w:style>
  <w:style w:type="paragraph" w:customStyle="1" w:styleId="4A7B6BB465A646AFBFF0E164966B9105">
    <w:name w:val="4A7B6BB465A646AFBFF0E164966B9105"/>
    <w:rsid w:val="00464304"/>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26B92E95647CA49BD55FA995953EEB3" ma:contentTypeVersion="" ma:contentTypeDescription="Create a new document." ma:contentTypeScope="" ma:versionID="620d0479e8da0179125b7d691c2cfcff">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26468-8B56-4CE8-9333-41C26063E20E}">
  <ds:schemaRefs>
    <ds:schemaRef ds:uri="http://schemas.microsoft.com/sharepoint/v3/contenttype/forms"/>
  </ds:schemaRefs>
</ds:datastoreItem>
</file>

<file path=customXml/itemProps2.xml><?xml version="1.0" encoding="utf-8"?>
<ds:datastoreItem xmlns:ds="http://schemas.openxmlformats.org/officeDocument/2006/customXml" ds:itemID="{35A44F5D-CD41-48A2-AD0E-3E940EDC64F7}">
  <ds:schemaRefs>
    <ds:schemaRef ds:uri="http://schemas.microsoft.com/office/2006/metadata/properties"/>
  </ds:schemaRefs>
</ds:datastoreItem>
</file>

<file path=customXml/itemProps3.xml><?xml version="1.0" encoding="utf-8"?>
<ds:datastoreItem xmlns:ds="http://schemas.openxmlformats.org/officeDocument/2006/customXml" ds:itemID="{1FE90AFF-897B-47FA-BC41-62502B006E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A6E142-D640-423B-9253-55CDAB755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Functional_Specifications_Template[1].dot</Template>
  <TotalTime>14309</TotalTime>
  <Pages>1</Pages>
  <Words>6412</Words>
  <Characters>36549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SanDisk Inc.</Company>
  <LinksUpToDate>false</LinksUpToDate>
  <CharactersWithSpaces>42876</CharactersWithSpaces>
  <SharedDoc>false</SharedDoc>
  <HLinks>
    <vt:vector size="48" baseType="variant">
      <vt:variant>
        <vt:i4>1114164</vt:i4>
      </vt:variant>
      <vt:variant>
        <vt:i4>44</vt:i4>
      </vt:variant>
      <vt:variant>
        <vt:i4>0</vt:i4>
      </vt:variant>
      <vt:variant>
        <vt:i4>5</vt:i4>
      </vt:variant>
      <vt:variant>
        <vt:lpwstr/>
      </vt:variant>
      <vt:variant>
        <vt:lpwstr>_Toc226392957</vt:lpwstr>
      </vt:variant>
      <vt:variant>
        <vt:i4>1114164</vt:i4>
      </vt:variant>
      <vt:variant>
        <vt:i4>38</vt:i4>
      </vt:variant>
      <vt:variant>
        <vt:i4>0</vt:i4>
      </vt:variant>
      <vt:variant>
        <vt:i4>5</vt:i4>
      </vt:variant>
      <vt:variant>
        <vt:lpwstr/>
      </vt:variant>
      <vt:variant>
        <vt:lpwstr>_Toc226392956</vt:lpwstr>
      </vt:variant>
      <vt:variant>
        <vt:i4>1114164</vt:i4>
      </vt:variant>
      <vt:variant>
        <vt:i4>32</vt:i4>
      </vt:variant>
      <vt:variant>
        <vt:i4>0</vt:i4>
      </vt:variant>
      <vt:variant>
        <vt:i4>5</vt:i4>
      </vt:variant>
      <vt:variant>
        <vt:lpwstr/>
      </vt:variant>
      <vt:variant>
        <vt:lpwstr>_Toc226392955</vt:lpwstr>
      </vt:variant>
      <vt:variant>
        <vt:i4>1114164</vt:i4>
      </vt:variant>
      <vt:variant>
        <vt:i4>26</vt:i4>
      </vt:variant>
      <vt:variant>
        <vt:i4>0</vt:i4>
      </vt:variant>
      <vt:variant>
        <vt:i4>5</vt:i4>
      </vt:variant>
      <vt:variant>
        <vt:lpwstr/>
      </vt:variant>
      <vt:variant>
        <vt:lpwstr>_Toc226392954</vt:lpwstr>
      </vt:variant>
      <vt:variant>
        <vt:i4>1114164</vt:i4>
      </vt:variant>
      <vt:variant>
        <vt:i4>20</vt:i4>
      </vt:variant>
      <vt:variant>
        <vt:i4>0</vt:i4>
      </vt:variant>
      <vt:variant>
        <vt:i4>5</vt:i4>
      </vt:variant>
      <vt:variant>
        <vt:lpwstr/>
      </vt:variant>
      <vt:variant>
        <vt:lpwstr>_Toc226392953</vt:lpwstr>
      </vt:variant>
      <vt:variant>
        <vt:i4>1114164</vt:i4>
      </vt:variant>
      <vt:variant>
        <vt:i4>14</vt:i4>
      </vt:variant>
      <vt:variant>
        <vt:i4>0</vt:i4>
      </vt:variant>
      <vt:variant>
        <vt:i4>5</vt:i4>
      </vt:variant>
      <vt:variant>
        <vt:lpwstr/>
      </vt:variant>
      <vt:variant>
        <vt:lpwstr>_Toc226392952</vt:lpwstr>
      </vt:variant>
      <vt:variant>
        <vt:i4>1114164</vt:i4>
      </vt:variant>
      <vt:variant>
        <vt:i4>8</vt:i4>
      </vt:variant>
      <vt:variant>
        <vt:i4>0</vt:i4>
      </vt:variant>
      <vt:variant>
        <vt:i4>5</vt:i4>
      </vt:variant>
      <vt:variant>
        <vt:lpwstr/>
      </vt:variant>
      <vt:variant>
        <vt:lpwstr>_Toc226392951</vt:lpwstr>
      </vt:variant>
      <vt:variant>
        <vt:i4>1114164</vt:i4>
      </vt:variant>
      <vt:variant>
        <vt:i4>2</vt:i4>
      </vt:variant>
      <vt:variant>
        <vt:i4>0</vt:i4>
      </vt:variant>
      <vt:variant>
        <vt:i4>5</vt:i4>
      </vt:variant>
      <vt:variant>
        <vt:lpwstr/>
      </vt:variant>
      <vt:variant>
        <vt:lpwstr>_Toc226392950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Shabina Mirajkar</dc:creator>
  <cp:lastModifiedBy>Shabina Mirajkar</cp:lastModifiedBy>
  <cp:revision>336</cp:revision>
  <cp:lastPrinted>2014-04-22T22:44:00Z</cp:lastPrinted>
  <dcterms:created xsi:type="dcterms:W3CDTF">2014-04-02T17:53:00Z</dcterms:created>
  <dcterms:modified xsi:type="dcterms:W3CDTF">2014-10-14T00:40:00Z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0x010100226B92E95647CA49BD55FA995953EEB3</vt:lpwstr>
  </property>
  <property fmtid="{D5CDD505-2E9C-101B-9397-08002B2CF9AE}" pid="3" name="Description0">
    <vt:lpwstr/>
  </property>
  <property fmtid="{D5CDD505-2E9C-101B-9397-08002B2CF9AE}" pid="4" name="Phase">
    <vt:lpwstr>Define</vt:lpwstr>
  </property>
  <property fmtid="{D5CDD505-2E9C-101B-9397-08002B2CF9AE}" pid="5" name="sonoma_project.sonoma_projectid">
    <vt:lpwstr>40cd5a07-5241-e111-a4ff-0026b9f9e50c</vt:lpwstr>
  </property>
  <property fmtid="{D5CDD505-2E9C-101B-9397-08002B2CF9AE}" pid="6" name="sonoma_doctype">
    <vt:lpwstr>funcspec</vt:lpwstr>
  </property>
  <property fmtid="{D5CDD505-2E9C-101B-9397-08002B2CF9AE}" pid="7" name="1.sonoma_story.sonoma_storyid">
    <vt:lpwstr>8e2765a4-e262-e111-b0e9-0026b9f9e50c</vt:lpwstr>
  </property>
  <property fmtid="{D5CDD505-2E9C-101B-9397-08002B2CF9AE}" pid="8" name="sonoma_featurecount">
    <vt:lpwstr>34</vt:lpwstr>
  </property>
  <property fmtid="{D5CDD505-2E9C-101B-9397-08002B2CF9AE}" pid="9" name="2.sonoma_story.sonoma_storyid">
    <vt:lpwstr>902765a4-e262-e111-b0e9-0026b9f9e50c</vt:lpwstr>
  </property>
  <property fmtid="{D5CDD505-2E9C-101B-9397-08002B2CF9AE}" pid="10" name="3.sonoma_story.sonoma_storyid">
    <vt:lpwstr>922765a4-e262-e111-b0e9-0026b9f9e50c</vt:lpwstr>
  </property>
  <property fmtid="{D5CDD505-2E9C-101B-9397-08002B2CF9AE}" pid="11" name="4.sonoma_story.sonoma_storyid">
    <vt:lpwstr>942765a4-e262-e111-b0e9-0026b9f9e50c</vt:lpwstr>
  </property>
  <property fmtid="{D5CDD505-2E9C-101B-9397-08002B2CF9AE}" pid="12" name="5.sonoma_story.sonoma_storyid">
    <vt:lpwstr>962765a4-e262-e111-b0e9-0026b9f9e50c</vt:lpwstr>
  </property>
  <property fmtid="{D5CDD505-2E9C-101B-9397-08002B2CF9AE}" pid="13" name="6.sonoma_story.sonoma_storyid">
    <vt:lpwstr>982765a4-e262-e111-b0e9-0026b9f9e50c</vt:lpwstr>
  </property>
  <property fmtid="{D5CDD505-2E9C-101B-9397-08002B2CF9AE}" pid="14" name="7.sonoma_story.sonoma_storyid">
    <vt:lpwstr>9a2765a4-e262-e111-b0e9-0026b9f9e50c</vt:lpwstr>
  </property>
  <property fmtid="{D5CDD505-2E9C-101B-9397-08002B2CF9AE}" pid="15" name="8.sonoma_story.sonoma_storyid">
    <vt:lpwstr>9c2765a4-e262-e111-b0e9-0026b9f9e50c</vt:lpwstr>
  </property>
  <property fmtid="{D5CDD505-2E9C-101B-9397-08002B2CF9AE}" pid="16" name="9.sonoma_story.sonoma_storyid">
    <vt:lpwstr>9e2765a4-e262-e111-b0e9-0026b9f9e50c</vt:lpwstr>
  </property>
  <property fmtid="{D5CDD505-2E9C-101B-9397-08002B2CF9AE}" pid="17" name="10.sonoma_story.sonoma_storyid">
    <vt:lpwstr>a02765a4-e262-e111-b0e9-0026b9f9e50c</vt:lpwstr>
  </property>
  <property fmtid="{D5CDD505-2E9C-101B-9397-08002B2CF9AE}" pid="18" name="11.sonoma_story.sonoma_storyid">
    <vt:lpwstr>a22765a4-e262-e111-b0e9-0026b9f9e50c</vt:lpwstr>
  </property>
  <property fmtid="{D5CDD505-2E9C-101B-9397-08002B2CF9AE}" pid="19" name="12.sonoma_story.sonoma_storyid">
    <vt:lpwstr>a42765a4-e262-e111-b0e9-0026b9f9e50c</vt:lpwstr>
  </property>
  <property fmtid="{D5CDD505-2E9C-101B-9397-08002B2CF9AE}" pid="20" name="13.sonoma_story.sonoma_storyid">
    <vt:lpwstr>a62765a4-e262-e111-b0e9-0026b9f9e50c</vt:lpwstr>
  </property>
  <property fmtid="{D5CDD505-2E9C-101B-9397-08002B2CF9AE}" pid="21" name="14.sonoma_story.sonoma_storyid">
    <vt:lpwstr>a82765a4-e262-e111-b0e9-0026b9f9e50c</vt:lpwstr>
  </property>
  <property fmtid="{D5CDD505-2E9C-101B-9397-08002B2CF9AE}" pid="22" name="15.sonoma_story.sonoma_storyid">
    <vt:lpwstr>aa2765a4-e262-e111-b0e9-0026b9f9e50c</vt:lpwstr>
  </property>
  <property fmtid="{D5CDD505-2E9C-101B-9397-08002B2CF9AE}" pid="23" name="16.sonoma_story.sonoma_storyid">
    <vt:lpwstr>ac2765a4-e262-e111-b0e9-0026b9f9e50c</vt:lpwstr>
  </property>
  <property fmtid="{D5CDD505-2E9C-101B-9397-08002B2CF9AE}" pid="24" name="17.sonoma_story.sonoma_storyid">
    <vt:lpwstr>ae2765a4-e262-e111-b0e9-0026b9f9e50c</vt:lpwstr>
  </property>
  <property fmtid="{D5CDD505-2E9C-101B-9397-08002B2CF9AE}" pid="25" name="18.sonoma_story.sonoma_storyid">
    <vt:lpwstr>b02765a4-e262-e111-b0e9-0026b9f9e50c</vt:lpwstr>
  </property>
  <property fmtid="{D5CDD505-2E9C-101B-9397-08002B2CF9AE}" pid="26" name="19.sonoma_story.sonoma_storyid">
    <vt:lpwstr>b22765a4-e262-e111-b0e9-0026b9f9e50c</vt:lpwstr>
  </property>
  <property fmtid="{D5CDD505-2E9C-101B-9397-08002B2CF9AE}" pid="27" name="20.sonoma_story.sonoma_storyid">
    <vt:lpwstr>b42765a4-e262-e111-b0e9-0026b9f9e50c</vt:lpwstr>
  </property>
  <property fmtid="{D5CDD505-2E9C-101B-9397-08002B2CF9AE}" pid="28" name="21.sonoma_story.sonoma_storyid">
    <vt:lpwstr>b62765a4-e262-e111-b0e9-0026b9f9e50c</vt:lpwstr>
  </property>
  <property fmtid="{D5CDD505-2E9C-101B-9397-08002B2CF9AE}" pid="29" name="22.sonoma_story.sonoma_storyid">
    <vt:lpwstr>b82765a4-e262-e111-b0e9-0026b9f9e50c</vt:lpwstr>
  </property>
  <property fmtid="{D5CDD505-2E9C-101B-9397-08002B2CF9AE}" pid="30" name="23.sonoma_story.sonoma_storyid">
    <vt:lpwstr>ba2765a4-e262-e111-b0e9-0026b9f9e50c</vt:lpwstr>
  </property>
  <property fmtid="{D5CDD505-2E9C-101B-9397-08002B2CF9AE}" pid="31" name="24.sonoma_story.sonoma_storyid">
    <vt:lpwstr>bc2765a4-e262-e111-b0e9-0026b9f9e50c</vt:lpwstr>
  </property>
  <property fmtid="{D5CDD505-2E9C-101B-9397-08002B2CF9AE}" pid="32" name="25.sonoma_story.sonoma_storyid">
    <vt:lpwstr>be2765a4-e262-e111-b0e9-0026b9f9e50c</vt:lpwstr>
  </property>
  <property fmtid="{D5CDD505-2E9C-101B-9397-08002B2CF9AE}" pid="33" name="26.sonoma_story.sonoma_storyid">
    <vt:lpwstr>c02765a4-e262-e111-b0e9-0026b9f9e50c</vt:lpwstr>
  </property>
  <property fmtid="{D5CDD505-2E9C-101B-9397-08002B2CF9AE}" pid="34" name="27.sonoma_story.sonoma_storyid">
    <vt:lpwstr>c22765a4-e262-e111-b0e9-0026b9f9e50c</vt:lpwstr>
  </property>
  <property fmtid="{D5CDD505-2E9C-101B-9397-08002B2CF9AE}" pid="35" name="28.sonoma_story.sonoma_storyid">
    <vt:lpwstr>c42765a4-e262-e111-b0e9-0026b9f9e50c</vt:lpwstr>
  </property>
  <property fmtid="{D5CDD505-2E9C-101B-9397-08002B2CF9AE}" pid="36" name="29.sonoma_story.sonoma_storyid">
    <vt:lpwstr>c62765a4-e262-e111-b0e9-0026b9f9e50c</vt:lpwstr>
  </property>
  <property fmtid="{D5CDD505-2E9C-101B-9397-08002B2CF9AE}" pid="37" name="30.sonoma_story.sonoma_storyid">
    <vt:lpwstr>c82765a4-e262-e111-b0e9-0026b9f9e50c</vt:lpwstr>
  </property>
  <property fmtid="{D5CDD505-2E9C-101B-9397-08002B2CF9AE}" pid="38" name="31.sonoma_story.sonoma_storyid">
    <vt:lpwstr>ca2765a4-e262-e111-b0e9-0026b9f9e50c</vt:lpwstr>
  </property>
  <property fmtid="{D5CDD505-2E9C-101B-9397-08002B2CF9AE}" pid="39" name="32.sonoma_story.sonoma_storyid">
    <vt:lpwstr>cc2765a4-e262-e111-b0e9-0026b9f9e50c</vt:lpwstr>
  </property>
  <property fmtid="{D5CDD505-2E9C-101B-9397-08002B2CF9AE}" pid="40" name="33.sonoma_story.sonoma_storyid">
    <vt:lpwstr>ce2765a4-e262-e111-b0e9-0026b9f9e50c</vt:lpwstr>
  </property>
  <property fmtid="{D5CDD505-2E9C-101B-9397-08002B2CF9AE}" pid="41" name="_NewReviewCycle">
    <vt:lpwstr/>
  </property>
</Properties>
</file>